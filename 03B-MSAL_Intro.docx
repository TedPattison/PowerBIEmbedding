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4BC34" w14:textId="257270D6" w:rsidR="00154F3A" w:rsidRDefault="00154F3A" w:rsidP="001D6CD1">
      <w:pPr>
        <w:pStyle w:val="LabStepNumbered"/>
      </w:pPr>
      <w:r>
        <w:t>OAuth 2.0 and Open ID Connect</w:t>
      </w:r>
    </w:p>
    <w:p w14:paraId="1724A56D" w14:textId="4A8B58F4" w:rsidR="00154F3A" w:rsidRDefault="00154F3A" w:rsidP="00154F3A">
      <w:pPr>
        <w:pStyle w:val="LabStepNumberedLevel2"/>
      </w:pPr>
      <w:r>
        <w:t>Creating and Configuring Azure AD Application</w:t>
      </w:r>
    </w:p>
    <w:p w14:paraId="6768E1B4" w14:textId="2C828E71" w:rsidR="005408D2" w:rsidRDefault="005408D2" w:rsidP="00154F3A">
      <w:pPr>
        <w:pStyle w:val="LabStepNumberedLevel2"/>
      </w:pPr>
      <w:r>
        <w:t>Delegated Permissions versus Application Permissions</w:t>
      </w:r>
    </w:p>
    <w:p w14:paraId="31DAAF09" w14:textId="2B3E0F56" w:rsidR="00154F3A" w:rsidRDefault="00154F3A" w:rsidP="00154F3A">
      <w:pPr>
        <w:pStyle w:val="LabStepNumberedLevel2"/>
      </w:pPr>
      <w:r>
        <w:t xml:space="preserve">Understanding Scopes and </w:t>
      </w:r>
      <w:r w:rsidR="005408D2">
        <w:t xml:space="preserve">the Default </w:t>
      </w:r>
      <w:r>
        <w:t>Required Permission</w:t>
      </w:r>
      <w:r w:rsidR="005408D2">
        <w:t xml:space="preserve"> Set</w:t>
      </w:r>
    </w:p>
    <w:p w14:paraId="4E7FAE8C" w14:textId="542DB1DF" w:rsidR="007E3200" w:rsidRDefault="007E3200" w:rsidP="005408D2">
      <w:pPr>
        <w:pStyle w:val="LabStepNumberedLevel2"/>
      </w:pPr>
      <w:r>
        <w:t>The Common Consent Framework and Granting Permissions</w:t>
      </w:r>
    </w:p>
    <w:p w14:paraId="4CB84FBD" w14:textId="5BA11A6D" w:rsidR="005408D2" w:rsidRDefault="005408D2" w:rsidP="005408D2">
      <w:pPr>
        <w:pStyle w:val="LabStepNumberedLevel2"/>
      </w:pPr>
      <w:r>
        <w:t>Migrating from ADAL to MSAL</w:t>
      </w:r>
    </w:p>
    <w:p w14:paraId="5EE05631" w14:textId="045852A4" w:rsidR="00154F3A" w:rsidRDefault="00154F3A" w:rsidP="00154F3A">
      <w:pPr>
        <w:pStyle w:val="LabStepNumberedLevel2"/>
      </w:pPr>
      <w:r>
        <w:t>Getting Started with the Microsoft Authentication Library</w:t>
      </w:r>
    </w:p>
    <w:p w14:paraId="166B6A41" w14:textId="3BB2F92E" w:rsidR="005408D2" w:rsidRDefault="005408D2" w:rsidP="005408D2">
      <w:pPr>
        <w:pStyle w:val="LabStepNumberedLevel3"/>
      </w:pPr>
      <w:bookmarkStart w:id="0" w:name="_GoBack"/>
      <w:bookmarkEnd w:id="0"/>
      <w:r>
        <w:t>Making calls without Microsoft.PowerBI.API</w:t>
      </w:r>
    </w:p>
    <w:p w14:paraId="03C3B0E6" w14:textId="3941B26A" w:rsidR="005408D2" w:rsidRDefault="005408D2" w:rsidP="005408D2">
      <w:pPr>
        <w:pStyle w:val="LabStepNumberedLevel3"/>
      </w:pPr>
      <w:r>
        <w:t>Making calls with</w:t>
      </w:r>
      <w:r>
        <w:t xml:space="preserve"> </w:t>
      </w:r>
      <w:r>
        <w:t>Microsoft.PowerBI.API</w:t>
      </w:r>
    </w:p>
    <w:p w14:paraId="53A271E4" w14:textId="53F8950A" w:rsidR="00154F3A" w:rsidRDefault="00154F3A" w:rsidP="00154F3A">
      <w:pPr>
        <w:pStyle w:val="LabStepNumbered"/>
      </w:pPr>
      <w:r>
        <w:t xml:space="preserve">Developing </w:t>
      </w:r>
      <w:r w:rsidR="005408D2">
        <w:t>Public Client Application</w:t>
      </w:r>
    </w:p>
    <w:p w14:paraId="0072A949" w14:textId="105170E5" w:rsidR="001D6CD1" w:rsidRDefault="001D6CD1" w:rsidP="005408D2">
      <w:pPr>
        <w:pStyle w:val="LabStepNumberedLevel2"/>
      </w:pPr>
      <w:r>
        <w:t>The Role of ReplyUrls in User Authentication</w:t>
      </w:r>
    </w:p>
    <w:p w14:paraId="027A7AC7" w14:textId="5B846063" w:rsidR="005408D2" w:rsidRDefault="005408D2" w:rsidP="005408D2">
      <w:pPr>
        <w:pStyle w:val="LabStepNumberedLevel2"/>
      </w:pPr>
      <w:r>
        <w:t>Interactive Login from a Desktop Application</w:t>
      </w:r>
    </w:p>
    <w:p w14:paraId="04749EBE" w14:textId="2415D0B4" w:rsidR="005408D2" w:rsidRDefault="005408D2" w:rsidP="005408D2">
      <w:pPr>
        <w:pStyle w:val="LabStepNumberedLevel2"/>
      </w:pPr>
      <w:r>
        <w:t>User Password Credential Flow</w:t>
      </w:r>
    </w:p>
    <w:p w14:paraId="29BC3D78" w14:textId="49A0CC1E" w:rsidR="005408D2" w:rsidRDefault="005408D2" w:rsidP="005408D2">
      <w:pPr>
        <w:pStyle w:val="LabStepNumberedLevel2"/>
      </w:pPr>
      <w:r>
        <w:t>Device Code Flow</w:t>
      </w:r>
    </w:p>
    <w:p w14:paraId="38C3891E" w14:textId="55D7EC16" w:rsidR="005408D2" w:rsidRDefault="005408D2" w:rsidP="005408D2">
      <w:pPr>
        <w:pStyle w:val="LabStepNumbered"/>
      </w:pPr>
      <w:r>
        <w:t>Developing Confidential Client Applications</w:t>
      </w:r>
    </w:p>
    <w:p w14:paraId="5788ED72" w14:textId="516EE342" w:rsidR="005408D2" w:rsidRDefault="005408D2" w:rsidP="005408D2">
      <w:pPr>
        <w:pStyle w:val="LabStepNumberedLevel2"/>
      </w:pPr>
      <w:r>
        <w:t>Client Credentials Flow</w:t>
      </w:r>
    </w:p>
    <w:p w14:paraId="26113BA3" w14:textId="217A7AA5" w:rsidR="005408D2" w:rsidRDefault="005408D2" w:rsidP="005408D2">
      <w:pPr>
        <w:pStyle w:val="LabStepNumberedLevel2"/>
      </w:pPr>
      <w:r>
        <w:t>Implicit Flow for Single Page Applications</w:t>
      </w:r>
    </w:p>
    <w:p w14:paraId="72BFCA21" w14:textId="140E9BF1" w:rsidR="005408D2" w:rsidRDefault="005408D2" w:rsidP="005408D2">
      <w:pPr>
        <w:pStyle w:val="LabStepNumberedLevel2"/>
      </w:pPr>
      <w:r>
        <w:t>Implementing Web Application using Authorization Grant Flow</w:t>
      </w:r>
    </w:p>
    <w:p w14:paraId="11E02F1A" w14:textId="77777777" w:rsidR="00154F3A" w:rsidRDefault="00154F3A" w:rsidP="00C30138">
      <w:pPr>
        <w:pStyle w:val="Heading3"/>
      </w:pPr>
    </w:p>
    <w:p w14:paraId="0705E5CD" w14:textId="77777777" w:rsidR="00154F3A" w:rsidRDefault="00154F3A" w:rsidP="00C30138">
      <w:pPr>
        <w:pStyle w:val="Heading3"/>
      </w:pPr>
    </w:p>
    <w:p w14:paraId="260656E1" w14:textId="77777777" w:rsidR="00154F3A" w:rsidRDefault="00154F3A" w:rsidP="00C30138">
      <w:pPr>
        <w:pStyle w:val="Heading3"/>
      </w:pPr>
    </w:p>
    <w:p w14:paraId="15389C77" w14:textId="084DA6D8" w:rsidR="00C30138" w:rsidRDefault="00C30138" w:rsidP="00C30138">
      <w:pPr>
        <w:pStyle w:val="Heading3"/>
      </w:pPr>
      <w:r>
        <w:t>Exercise 5: Authenticate using the Microsoft Authentication Library (MSAL)</w:t>
      </w:r>
    </w:p>
    <w:p w14:paraId="37D74E42" w14:textId="77777777" w:rsidR="00C30138" w:rsidRDefault="00C30138" w:rsidP="00C30138">
      <w:pPr>
        <w:pStyle w:val="LabExerciseLeadIn"/>
      </w:pPr>
      <w:r>
        <w:t xml:space="preserve">In this exercise, you will create another console application which will use the Power BI .NET SDK to call the Power BI Service API. However, the console application will be different from the one created earlier because you will use the </w:t>
      </w:r>
      <w:r w:rsidRPr="002D5009">
        <w:rPr>
          <w:i/>
        </w:rPr>
        <w:t>Microsoft Authentication Library (MSAL)</w:t>
      </w:r>
      <w:r>
        <w:t xml:space="preserve"> instead of the </w:t>
      </w:r>
      <w:r w:rsidRPr="002D5009">
        <w:rPr>
          <w:i/>
        </w:rPr>
        <w:t>Azure Active Directory Authentication library (ADAL)</w:t>
      </w:r>
      <w:r>
        <w:t xml:space="preserve">. This will give you a chance to see what's different between </w:t>
      </w:r>
      <w:r w:rsidRPr="002D5009">
        <w:rPr>
          <w:i/>
        </w:rPr>
        <w:t>MSAL</w:t>
      </w:r>
      <w:r>
        <w:t xml:space="preserve"> and </w:t>
      </w:r>
      <w:r w:rsidRPr="002D5009">
        <w:rPr>
          <w:i/>
        </w:rPr>
        <w:t>ADAL</w:t>
      </w:r>
      <w:r>
        <w:t xml:space="preserve"> and you'll learn how Power BI Service API permissions can be incrementally expanded over time.</w:t>
      </w:r>
    </w:p>
    <w:p w14:paraId="59E20953" w14:textId="77777777" w:rsidR="00C30138" w:rsidRDefault="00C30138" w:rsidP="00C30138">
      <w:pPr>
        <w:pStyle w:val="LabStepNumbered"/>
        <w:numPr>
          <w:ilvl w:val="0"/>
          <w:numId w:val="7"/>
        </w:numPr>
      </w:pPr>
      <w:r>
        <w:t>Use a PowerShell script to create a new public client application in your Azure AD tenant.</w:t>
      </w:r>
    </w:p>
    <w:p w14:paraId="4F8C9CB4" w14:textId="77777777" w:rsidR="00C30138" w:rsidRDefault="00C30138" w:rsidP="00C30138">
      <w:pPr>
        <w:pStyle w:val="LabStepNumberedLevel2"/>
      </w:pPr>
      <w:r>
        <w:t>Open a PowerShell script editor such as the PowerShell ISE or Visual Studio Code.</w:t>
      </w:r>
    </w:p>
    <w:p w14:paraId="60648047" w14:textId="77777777" w:rsidR="00C30138" w:rsidRDefault="00C30138" w:rsidP="00C30138">
      <w:pPr>
        <w:pStyle w:val="LabStepNumberedLevel2"/>
      </w:pPr>
      <w:r>
        <w:t xml:space="preserve">Open the PowerShell script named </w:t>
      </w:r>
      <w:r w:rsidRPr="00F844DC">
        <w:rPr>
          <w:b/>
        </w:rPr>
        <w:t>Register</w:t>
      </w:r>
      <w:r w:rsidRPr="00A84168">
        <w:rPr>
          <w:b/>
        </w:rPr>
        <w:t>PowerBiServiceApp2.ps1</w:t>
      </w:r>
      <w:r>
        <w:t xml:space="preserve"> which is located at the following path.</w:t>
      </w:r>
    </w:p>
    <w:p w14:paraId="0A9A0A4C" w14:textId="175EE63E" w:rsidR="00C30138" w:rsidRDefault="00C30138" w:rsidP="00C30138">
      <w:pPr>
        <w:pStyle w:val="LabStepCodeBlockLevel2"/>
      </w:pPr>
      <w:r w:rsidRPr="0005159C">
        <w:t>C:\Student\Modules\</w:t>
      </w:r>
      <w:r w:rsidR="005436A0">
        <w:t>04_PowerBiServiceAPI</w:t>
      </w:r>
      <w:r w:rsidRPr="0005159C">
        <w:t>\Lab\Scripts</w:t>
      </w:r>
      <w:r>
        <w:t>\Register</w:t>
      </w:r>
      <w:r w:rsidRPr="00A84168">
        <w:t>PowerBiServiceApp2.ps1</w:t>
      </w:r>
    </w:p>
    <w:p w14:paraId="5289CBAB" w14:textId="77777777" w:rsidR="00C30138" w:rsidRDefault="00C30138" w:rsidP="00C30138">
      <w:pPr>
        <w:pStyle w:val="LabStepNumberedLevel2"/>
      </w:pPr>
      <w:r>
        <w:t xml:space="preserve">Update the variables named </w:t>
      </w:r>
      <w:r w:rsidRPr="00C71238">
        <w:rPr>
          <w:b/>
        </w:rPr>
        <w:t>$userName</w:t>
      </w:r>
      <w:r>
        <w:t xml:space="preserve"> and </w:t>
      </w:r>
      <w:r w:rsidRPr="00C71238">
        <w:rPr>
          <w:b/>
        </w:rPr>
        <w:t>$password</w:t>
      </w:r>
      <w:r>
        <w:t xml:space="preserve"> with the credentials for your Office 365 user account.</w:t>
      </w:r>
    </w:p>
    <w:p w14:paraId="0B573298" w14:textId="77777777" w:rsidR="00C30138" w:rsidRDefault="00C30138" w:rsidP="00C30138">
      <w:pPr>
        <w:pStyle w:val="LabStepScreenshotLevel2"/>
      </w:pPr>
      <w:r>
        <w:drawing>
          <wp:inline distT="0" distB="0" distL="0" distR="0" wp14:anchorId="4AC3DFC4" wp14:editId="576C3AD8">
            <wp:extent cx="4140926" cy="548861"/>
            <wp:effectExtent l="19050" t="19050" r="12065" b="2286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5217" cy="557382"/>
                    </a:xfrm>
                    <a:prstGeom prst="rect">
                      <a:avLst/>
                    </a:prstGeom>
                    <a:noFill/>
                    <a:ln>
                      <a:solidFill>
                        <a:schemeClr val="tx1">
                          <a:lumMod val="50000"/>
                          <a:lumOff val="50000"/>
                        </a:schemeClr>
                      </a:solidFill>
                    </a:ln>
                  </pic:spPr>
                </pic:pic>
              </a:graphicData>
            </a:graphic>
          </wp:inline>
        </w:drawing>
      </w:r>
    </w:p>
    <w:p w14:paraId="2B3CB209" w14:textId="77777777" w:rsidR="00C30138" w:rsidRDefault="00C30138" w:rsidP="00C30138">
      <w:pPr>
        <w:pStyle w:val="LabStepNumberedLevel2"/>
      </w:pPr>
      <w:r>
        <w:t xml:space="preserve">Save you changes to </w:t>
      </w:r>
      <w:r w:rsidRPr="00A84168">
        <w:rPr>
          <w:b/>
        </w:rPr>
        <w:t>PowerBiServiceApp2</w:t>
      </w:r>
      <w:r w:rsidRPr="00C71238">
        <w:rPr>
          <w:b/>
        </w:rPr>
        <w:t>.ps1</w:t>
      </w:r>
      <w:r>
        <w:t xml:space="preserve"> and run the script.</w:t>
      </w:r>
    </w:p>
    <w:p w14:paraId="5286BB51" w14:textId="77777777" w:rsidR="00C30138" w:rsidRDefault="00C30138" w:rsidP="00C30138">
      <w:pPr>
        <w:pStyle w:val="LabStepNumberedLevel2"/>
      </w:pPr>
      <w:r>
        <w:t>When the script runs, it will create a new public client application and display application details in a text file shown in Notepad.</w:t>
      </w:r>
    </w:p>
    <w:p w14:paraId="15CCE72C" w14:textId="77777777" w:rsidR="00C30138" w:rsidRDefault="00C30138" w:rsidP="00C30138">
      <w:pPr>
        <w:pStyle w:val="LabStepScreenshotLevel2"/>
      </w:pPr>
      <w:r>
        <w:drawing>
          <wp:inline distT="0" distB="0" distL="0" distR="0" wp14:anchorId="6E1A45BC" wp14:editId="00F23244">
            <wp:extent cx="3500846" cy="862889"/>
            <wp:effectExtent l="19050" t="19050" r="23495" b="1397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0241" cy="875064"/>
                    </a:xfrm>
                    <a:prstGeom prst="rect">
                      <a:avLst/>
                    </a:prstGeom>
                    <a:noFill/>
                    <a:ln>
                      <a:solidFill>
                        <a:schemeClr val="tx1">
                          <a:lumMod val="50000"/>
                          <a:lumOff val="50000"/>
                        </a:schemeClr>
                      </a:solidFill>
                    </a:ln>
                  </pic:spPr>
                </pic:pic>
              </a:graphicData>
            </a:graphic>
          </wp:inline>
        </w:drawing>
      </w:r>
    </w:p>
    <w:p w14:paraId="70CD472B" w14:textId="77777777" w:rsidR="00C30138" w:rsidRDefault="00C30138" w:rsidP="00C30138">
      <w:pPr>
        <w:pStyle w:val="LabStepNumbered"/>
      </w:pPr>
      <w:r>
        <w:lastRenderedPageBreak/>
        <w:t>Inspect the new public client application in the Azure portal.</w:t>
      </w:r>
    </w:p>
    <w:p w14:paraId="0E3021B4" w14:textId="77777777" w:rsidR="00C30138" w:rsidRDefault="00C30138" w:rsidP="00C30138">
      <w:pPr>
        <w:pStyle w:val="LabStepNumberedLevel2"/>
      </w:pPr>
      <w:r>
        <w:t xml:space="preserve">Navigate to the Azure portal at </w:t>
      </w:r>
      <w:hyperlink r:id="rId14" w:history="1">
        <w:r w:rsidRPr="00587B54">
          <w:rPr>
            <w:rStyle w:val="Hyperlink"/>
          </w:rPr>
          <w:t>https://portal.azure.com/</w:t>
        </w:r>
      </w:hyperlink>
      <w:r>
        <w:t>.</w:t>
      </w:r>
    </w:p>
    <w:p w14:paraId="6789AB37" w14:textId="77777777" w:rsidR="00C30138" w:rsidRDefault="00C30138" w:rsidP="00C30138">
      <w:pPr>
        <w:pStyle w:val="LabStepNumberedLevel2"/>
      </w:pPr>
      <w:r>
        <w:t>Once you are log in, check the email address in the login menu to make sure you are logged with the correct identity.</w:t>
      </w:r>
    </w:p>
    <w:p w14:paraId="277A38FF" w14:textId="77777777" w:rsidR="00C30138" w:rsidRDefault="00C30138" w:rsidP="00C30138">
      <w:pPr>
        <w:pStyle w:val="LabStepNumberedLevel2"/>
      </w:pPr>
      <w:r>
        <w:t xml:space="preserve">Click on the </w:t>
      </w:r>
      <w:r w:rsidRPr="00BC20CA">
        <w:rPr>
          <w:b/>
        </w:rPr>
        <w:t>Azure Active Directory</w:t>
      </w:r>
      <w:r>
        <w:t xml:space="preserve"> link in the left navigation and then click the link for </w:t>
      </w:r>
      <w:r w:rsidRPr="00BC20CA">
        <w:rPr>
          <w:b/>
        </w:rPr>
        <w:t>App registration</w:t>
      </w:r>
      <w:r>
        <w:t>.</w:t>
      </w:r>
    </w:p>
    <w:p w14:paraId="16E94437" w14:textId="77777777" w:rsidR="00C30138" w:rsidRDefault="00C30138" w:rsidP="00C30138">
      <w:pPr>
        <w:pStyle w:val="LabStepNumberedLevel2"/>
      </w:pPr>
      <w:r>
        <w:t xml:space="preserve">Locate and click the link for the new app named </w:t>
      </w:r>
      <w:r>
        <w:rPr>
          <w:b/>
        </w:rPr>
        <w:t>Power BI Service App 2</w:t>
      </w:r>
      <w:r>
        <w:t>.</w:t>
      </w:r>
    </w:p>
    <w:p w14:paraId="0DEAA097" w14:textId="77777777" w:rsidR="00C30138" w:rsidRDefault="00C30138" w:rsidP="00C30138">
      <w:pPr>
        <w:pStyle w:val="LabStepScreenshotLevel2"/>
      </w:pPr>
      <w:r>
        <w:drawing>
          <wp:inline distT="0" distB="0" distL="0" distR="0" wp14:anchorId="667EFCA5" wp14:editId="30AF2AA6">
            <wp:extent cx="3709851" cy="1648823"/>
            <wp:effectExtent l="19050" t="19050" r="24130" b="2794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2811" cy="1659027"/>
                    </a:xfrm>
                    <a:prstGeom prst="rect">
                      <a:avLst/>
                    </a:prstGeom>
                    <a:noFill/>
                    <a:ln>
                      <a:solidFill>
                        <a:schemeClr val="tx1">
                          <a:lumMod val="50000"/>
                          <a:lumOff val="50000"/>
                        </a:schemeClr>
                      </a:solidFill>
                    </a:ln>
                  </pic:spPr>
                </pic:pic>
              </a:graphicData>
            </a:graphic>
          </wp:inline>
        </w:drawing>
      </w:r>
    </w:p>
    <w:p w14:paraId="7D1F7394" w14:textId="77777777" w:rsidR="00C30138" w:rsidRDefault="00C30138" w:rsidP="00C30138">
      <w:pPr>
        <w:pStyle w:val="LabStepNumberedLevel2"/>
      </w:pPr>
      <w:r>
        <w:t xml:space="preserve">You should now see the summary page for </w:t>
      </w:r>
      <w:r>
        <w:rPr>
          <w:b/>
        </w:rPr>
        <w:t>Power BI Service App 2</w:t>
      </w:r>
      <w:r>
        <w:t>.</w:t>
      </w:r>
    </w:p>
    <w:p w14:paraId="3AA1F3D8" w14:textId="77777777" w:rsidR="00C30138" w:rsidRDefault="00C30138" w:rsidP="00C30138">
      <w:pPr>
        <w:pStyle w:val="LabStepScreenshotLevel2"/>
      </w:pPr>
      <w:r>
        <w:drawing>
          <wp:inline distT="0" distB="0" distL="0" distR="0" wp14:anchorId="4B03E60A" wp14:editId="6F9CEF43">
            <wp:extent cx="4114800" cy="825247"/>
            <wp:effectExtent l="19050" t="19050" r="19050" b="1333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6399" cy="833590"/>
                    </a:xfrm>
                    <a:prstGeom prst="rect">
                      <a:avLst/>
                    </a:prstGeom>
                    <a:noFill/>
                    <a:ln>
                      <a:solidFill>
                        <a:schemeClr val="tx1"/>
                      </a:solidFill>
                    </a:ln>
                  </pic:spPr>
                </pic:pic>
              </a:graphicData>
            </a:graphic>
          </wp:inline>
        </w:drawing>
      </w:r>
    </w:p>
    <w:p w14:paraId="721481B4" w14:textId="77777777" w:rsidR="00C30138" w:rsidRDefault="00C30138" w:rsidP="00C30138">
      <w:pPr>
        <w:pStyle w:val="LabExerciseCallout"/>
      </w:pPr>
      <w:r>
        <w:t>Note that you do not need to modify this new Azure AD application because the PowerShell script was able to configure it with all the required settings. However, you will now quickly review the application settings that were configured by the PowerShell script.</w:t>
      </w:r>
    </w:p>
    <w:p w14:paraId="17C0C73C" w14:textId="77777777" w:rsidR="00C30138" w:rsidRDefault="00C30138" w:rsidP="00C30138">
      <w:pPr>
        <w:pStyle w:val="LabStepNumberedLevel2"/>
      </w:pPr>
      <w:r>
        <w:t xml:space="preserve">Click the </w:t>
      </w:r>
      <w:r w:rsidRPr="00BC20CA">
        <w:rPr>
          <w:b/>
        </w:rPr>
        <w:t>Authentication</w:t>
      </w:r>
      <w:r>
        <w:t xml:space="preserve"> link on the left.</w:t>
      </w:r>
    </w:p>
    <w:p w14:paraId="59A8118D" w14:textId="77777777" w:rsidR="00C30138" w:rsidRDefault="00C30138" w:rsidP="00C30138">
      <w:pPr>
        <w:pStyle w:val="LabStepNumberedLevel2"/>
      </w:pPr>
      <w:r>
        <w:t xml:space="preserve">You should be able to verify that the </w:t>
      </w:r>
      <w:r w:rsidRPr="00BC20CA">
        <w:rPr>
          <w:b/>
        </w:rPr>
        <w:t>TYPE</w:t>
      </w:r>
      <w:r>
        <w:t xml:space="preserve"> is set to </w:t>
      </w:r>
      <w:r w:rsidRPr="00BC20CA">
        <w:rPr>
          <w:b/>
        </w:rPr>
        <w:t>Public client</w:t>
      </w:r>
      <w:r>
        <w:t xml:space="preserve"> and </w:t>
      </w:r>
      <w:r w:rsidRPr="00BC20CA">
        <w:rPr>
          <w:b/>
        </w:rPr>
        <w:t>REDIRECT URI</w:t>
      </w:r>
      <w:r>
        <w:t xml:space="preserve"> is set to </w:t>
      </w:r>
      <w:r w:rsidRPr="00BC20CA">
        <w:rPr>
          <w:b/>
        </w:rPr>
        <w:t>https://localhost/app1234</w:t>
      </w:r>
      <w:r>
        <w:t xml:space="preserve">. </w:t>
      </w:r>
    </w:p>
    <w:p w14:paraId="1FB63660" w14:textId="77777777" w:rsidR="00C30138" w:rsidRDefault="00C30138" w:rsidP="00C30138">
      <w:pPr>
        <w:pStyle w:val="LabStepScreenshotLevel2"/>
      </w:pPr>
      <w:r>
        <w:drawing>
          <wp:inline distT="0" distB="0" distL="0" distR="0" wp14:anchorId="7293D12D" wp14:editId="2BCCA4A8">
            <wp:extent cx="4088674" cy="718048"/>
            <wp:effectExtent l="19050" t="19050" r="762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2785" cy="745113"/>
                    </a:xfrm>
                    <a:prstGeom prst="rect">
                      <a:avLst/>
                    </a:prstGeom>
                    <a:noFill/>
                    <a:ln>
                      <a:solidFill>
                        <a:schemeClr val="tx1">
                          <a:lumMod val="50000"/>
                          <a:lumOff val="50000"/>
                        </a:schemeClr>
                      </a:solidFill>
                    </a:ln>
                  </pic:spPr>
                </pic:pic>
              </a:graphicData>
            </a:graphic>
          </wp:inline>
        </w:drawing>
      </w:r>
    </w:p>
    <w:p w14:paraId="2C50C6C9" w14:textId="77777777" w:rsidR="00C30138" w:rsidRDefault="00C30138" w:rsidP="00C30138">
      <w:pPr>
        <w:pStyle w:val="LabStepNumberedLevel2"/>
      </w:pPr>
      <w:r>
        <w:t xml:space="preserve">Click the </w:t>
      </w:r>
      <w:r>
        <w:rPr>
          <w:b/>
        </w:rPr>
        <w:t>API Permissions</w:t>
      </w:r>
      <w:r>
        <w:t xml:space="preserve"> link on the left.</w:t>
      </w:r>
    </w:p>
    <w:p w14:paraId="31E6D28E" w14:textId="77777777" w:rsidR="00C30138" w:rsidRDefault="00C30138" w:rsidP="00C30138">
      <w:pPr>
        <w:pStyle w:val="LabStepNumberedLevel2"/>
      </w:pPr>
      <w:r>
        <w:t xml:space="preserve">You should be able to verify that app has two Power BI permissions which are </w:t>
      </w:r>
      <w:r w:rsidRPr="00BC20CA">
        <w:rPr>
          <w:b/>
        </w:rPr>
        <w:t>Dashboard.Read.All</w:t>
      </w:r>
      <w:r>
        <w:t xml:space="preserve"> and </w:t>
      </w:r>
      <w:r w:rsidRPr="00BC20CA">
        <w:rPr>
          <w:b/>
        </w:rPr>
        <w:t>Report.Read.All</w:t>
      </w:r>
      <w:r>
        <w:t xml:space="preserve">. </w:t>
      </w:r>
    </w:p>
    <w:p w14:paraId="7F285AA3" w14:textId="77777777" w:rsidR="00C30138" w:rsidRDefault="00C30138" w:rsidP="00C30138">
      <w:pPr>
        <w:pStyle w:val="LabStepScreenshotLevel2"/>
      </w:pPr>
      <w:r>
        <w:drawing>
          <wp:inline distT="0" distB="0" distL="0" distR="0" wp14:anchorId="64D59DDE" wp14:editId="72162982">
            <wp:extent cx="3357154" cy="1260177"/>
            <wp:effectExtent l="19050" t="19050" r="1524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8874" cy="1268330"/>
                    </a:xfrm>
                    <a:prstGeom prst="rect">
                      <a:avLst/>
                    </a:prstGeom>
                    <a:noFill/>
                    <a:ln>
                      <a:solidFill>
                        <a:schemeClr val="tx1">
                          <a:lumMod val="50000"/>
                          <a:lumOff val="50000"/>
                        </a:schemeClr>
                      </a:solidFill>
                    </a:ln>
                  </pic:spPr>
                </pic:pic>
              </a:graphicData>
            </a:graphic>
          </wp:inline>
        </w:drawing>
      </w:r>
    </w:p>
    <w:p w14:paraId="4A2A233D" w14:textId="77777777" w:rsidR="00C30138" w:rsidRDefault="00C30138" w:rsidP="00C30138">
      <w:pPr>
        <w:pStyle w:val="LabExerciseCallout"/>
      </w:pPr>
      <w:r>
        <w:t>Now you have seen that an Azure AD application can be created and configured using a PowerShell script. Now it's time to move ahead and create an application that authenticates with this Azure AD application using the Microsoft Authentication Library (MSAL).</w:t>
      </w:r>
    </w:p>
    <w:p w14:paraId="4D96B719" w14:textId="77777777" w:rsidR="00C30138" w:rsidRDefault="00C30138" w:rsidP="00C30138">
      <w:pPr>
        <w:pStyle w:val="LabStepNumbered"/>
      </w:pPr>
      <w:r>
        <w:t>Create a new C# Console application in Visual Studio.</w:t>
      </w:r>
    </w:p>
    <w:p w14:paraId="29FB0F0D" w14:textId="77777777" w:rsidR="00C30138" w:rsidRDefault="00C30138" w:rsidP="00C30138">
      <w:pPr>
        <w:pStyle w:val="LabStepNumberedLevel2"/>
      </w:pPr>
      <w:r>
        <w:lastRenderedPageBreak/>
        <w:t xml:space="preserve"> Launch a new instance of Visual Studio.</w:t>
      </w:r>
    </w:p>
    <w:p w14:paraId="1F7D3ED1" w14:textId="77777777" w:rsidR="00C30138" w:rsidRDefault="00C30138" w:rsidP="00C30138">
      <w:pPr>
        <w:pStyle w:val="LabStepNumberedLevel2"/>
      </w:pPr>
      <w:r>
        <w:t xml:space="preserve">Create a new project by running the </w:t>
      </w:r>
      <w:r w:rsidRPr="00D8601B">
        <w:rPr>
          <w:b/>
        </w:rPr>
        <w:t>File &gt; New Project</w:t>
      </w:r>
      <w:r>
        <w:t xml:space="preserve"> command.</w:t>
      </w:r>
    </w:p>
    <w:p w14:paraId="22DF8A48" w14:textId="77777777" w:rsidR="00C30138" w:rsidRDefault="00C30138" w:rsidP="00C30138">
      <w:pPr>
        <w:pStyle w:val="LabStepNumberedLevel2"/>
      </w:pPr>
      <w:r>
        <w:t xml:space="preserve">Select a project type of </w:t>
      </w:r>
      <w:r w:rsidRPr="00243F2A">
        <w:rPr>
          <w:b/>
        </w:rPr>
        <w:t xml:space="preserve">Console App (.NET </w:t>
      </w:r>
      <w:r>
        <w:rPr>
          <w:b/>
        </w:rPr>
        <w:t>Framework</w:t>
      </w:r>
      <w:r w:rsidRPr="00243F2A">
        <w:rPr>
          <w:b/>
        </w:rPr>
        <w:t>)</w:t>
      </w:r>
      <w:r>
        <w:t xml:space="preserve"> from the </w:t>
      </w:r>
      <w:r w:rsidRPr="00243F2A">
        <w:rPr>
          <w:b/>
        </w:rPr>
        <w:t xml:space="preserve">Visual C# &gt; </w:t>
      </w:r>
      <w:r>
        <w:rPr>
          <w:b/>
        </w:rPr>
        <w:t>Windows Desktop</w:t>
      </w:r>
      <w:r>
        <w:t xml:space="preserve"> project templates.</w:t>
      </w:r>
    </w:p>
    <w:p w14:paraId="74C8A207" w14:textId="77777777" w:rsidR="00C30138" w:rsidRDefault="00C30138" w:rsidP="00C30138">
      <w:pPr>
        <w:pStyle w:val="LabStepNumberedLevel2"/>
      </w:pPr>
      <w:r>
        <w:t xml:space="preserve">Give the project a </w:t>
      </w:r>
      <w:r w:rsidRPr="00285693">
        <w:rPr>
          <w:b/>
        </w:rPr>
        <w:t>Name</w:t>
      </w:r>
      <w:r>
        <w:t xml:space="preserve"> of </w:t>
      </w:r>
      <w:r w:rsidRPr="007B5727">
        <w:rPr>
          <w:b/>
        </w:rPr>
        <w:t>PowerBiServiceApp</w:t>
      </w:r>
      <w:r>
        <w:rPr>
          <w:b/>
        </w:rPr>
        <w:t>2</w:t>
      </w:r>
      <w:r>
        <w:t>.</w:t>
      </w:r>
    </w:p>
    <w:p w14:paraId="4FFCD762" w14:textId="3B30D51A" w:rsidR="00C30138" w:rsidRDefault="00C30138" w:rsidP="00C30138">
      <w:pPr>
        <w:pStyle w:val="LabStepNumberedLevel2"/>
      </w:pPr>
      <w:r>
        <w:t xml:space="preserve">Give the project a </w:t>
      </w:r>
      <w:r w:rsidRPr="00285693">
        <w:rPr>
          <w:b/>
        </w:rPr>
        <w:t>Location</w:t>
      </w:r>
      <w:r>
        <w:t xml:space="preserve"> of </w:t>
      </w:r>
      <w:r w:rsidRPr="00393FC2">
        <w:rPr>
          <w:b/>
        </w:rPr>
        <w:t>C:\Student\Modules\</w:t>
      </w:r>
      <w:r w:rsidR="005436A0">
        <w:rPr>
          <w:b/>
        </w:rPr>
        <w:t>04_PowerBiServiceAPI</w:t>
      </w:r>
      <w:r w:rsidRPr="00393FC2">
        <w:rPr>
          <w:b/>
        </w:rPr>
        <w:t>\Lab</w:t>
      </w:r>
      <w:r>
        <w:t xml:space="preserve">. and click </w:t>
      </w:r>
      <w:r w:rsidRPr="00285693">
        <w:rPr>
          <w:b/>
        </w:rPr>
        <w:t>OK</w:t>
      </w:r>
      <w:r>
        <w:t xml:space="preserve"> to create the new project.</w:t>
      </w:r>
    </w:p>
    <w:p w14:paraId="31DFB9B9" w14:textId="77777777" w:rsidR="00C30138" w:rsidRDefault="00C30138" w:rsidP="00C30138">
      <w:pPr>
        <w:pStyle w:val="LabStepScreenshotLevel2"/>
      </w:pPr>
      <w:r>
        <w:drawing>
          <wp:inline distT="0" distB="0" distL="0" distR="0" wp14:anchorId="57435497" wp14:editId="4D110224">
            <wp:extent cx="2717074" cy="1340423"/>
            <wp:effectExtent l="19050" t="19050" r="26670" b="1270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086" cy="1348322"/>
                    </a:xfrm>
                    <a:prstGeom prst="rect">
                      <a:avLst/>
                    </a:prstGeom>
                    <a:ln>
                      <a:solidFill>
                        <a:schemeClr val="tx1"/>
                      </a:solidFill>
                    </a:ln>
                  </pic:spPr>
                </pic:pic>
              </a:graphicData>
            </a:graphic>
          </wp:inline>
        </w:drawing>
      </w:r>
    </w:p>
    <w:p w14:paraId="6EE4AFFE" w14:textId="77777777" w:rsidR="00C30138" w:rsidRDefault="00C30138" w:rsidP="00C30138">
      <w:pPr>
        <w:pStyle w:val="LabStepNumberedLevel2"/>
      </w:pPr>
      <w:r>
        <w:t xml:space="preserve">You should now have a new project named </w:t>
      </w:r>
      <w:r w:rsidRPr="007B5727">
        <w:rPr>
          <w:b/>
        </w:rPr>
        <w:t>PowerBiServiceApp</w:t>
      </w:r>
      <w:r>
        <w:rPr>
          <w:b/>
        </w:rPr>
        <w:t>2</w:t>
      </w:r>
      <w:r>
        <w:t>.</w:t>
      </w:r>
    </w:p>
    <w:p w14:paraId="56408F8B" w14:textId="77777777" w:rsidR="00C30138" w:rsidRDefault="00C30138" w:rsidP="00C30138">
      <w:pPr>
        <w:pStyle w:val="LabStepScreenshotLevel2"/>
      </w:pPr>
      <w:r>
        <w:drawing>
          <wp:inline distT="0" distB="0" distL="0" distR="0" wp14:anchorId="208BFE64" wp14:editId="35AAF79A">
            <wp:extent cx="1635866" cy="1071154"/>
            <wp:effectExtent l="19050" t="19050" r="21590" b="1524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3482"/>
                    <a:stretch/>
                  </pic:blipFill>
                  <pic:spPr bwMode="auto">
                    <a:xfrm>
                      <a:off x="0" y="0"/>
                      <a:ext cx="1662242" cy="1088425"/>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CFB379" w14:textId="77777777" w:rsidR="00C30138" w:rsidRDefault="00C30138" w:rsidP="00C30138">
      <w:pPr>
        <w:pStyle w:val="LabStepNumbered"/>
      </w:pPr>
      <w:r>
        <w:t>Add the NuGet packages to the project required to program the Power BI Service API using the Power BI .NET SDK.</w:t>
      </w:r>
    </w:p>
    <w:p w14:paraId="0C24D29F" w14:textId="77777777" w:rsidR="00C30138" w:rsidRDefault="00C30138" w:rsidP="00C30138">
      <w:pPr>
        <w:pStyle w:val="LabStepNumberedLevel2"/>
      </w:pPr>
      <w:r>
        <w:t xml:space="preserve">Right-click the top-level node for the </w:t>
      </w:r>
      <w:r w:rsidRPr="007B5727">
        <w:rPr>
          <w:b/>
        </w:rPr>
        <w:t>PowerBiServiceApp</w:t>
      </w:r>
      <w:r>
        <w:rPr>
          <w:b/>
        </w:rPr>
        <w:t xml:space="preserve">2 </w:t>
      </w:r>
      <w:r>
        <w:t xml:space="preserve">project and select </w:t>
      </w:r>
      <w:r w:rsidRPr="00217382">
        <w:rPr>
          <w:b/>
        </w:rPr>
        <w:t>Manage NuGet Packages…</w:t>
      </w:r>
      <w:r>
        <w:t>.</w:t>
      </w:r>
    </w:p>
    <w:p w14:paraId="7BB0D0EF" w14:textId="77777777" w:rsidR="00C30138" w:rsidRDefault="00C30138" w:rsidP="00C30138">
      <w:pPr>
        <w:pStyle w:val="LabStepScreenshotLevel2"/>
      </w:pPr>
      <w:r>
        <w:drawing>
          <wp:inline distT="0" distB="0" distL="0" distR="0" wp14:anchorId="7AE9AE67" wp14:editId="71D48EFD">
            <wp:extent cx="2155371" cy="1512177"/>
            <wp:effectExtent l="19050" t="19050" r="16510" b="1206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1654" cy="1523601"/>
                    </a:xfrm>
                    <a:prstGeom prst="rect">
                      <a:avLst/>
                    </a:prstGeom>
                    <a:noFill/>
                    <a:ln>
                      <a:solidFill>
                        <a:schemeClr val="tx1">
                          <a:lumMod val="50000"/>
                          <a:lumOff val="50000"/>
                        </a:schemeClr>
                      </a:solidFill>
                    </a:ln>
                  </pic:spPr>
                </pic:pic>
              </a:graphicData>
            </a:graphic>
          </wp:inline>
        </w:drawing>
      </w:r>
    </w:p>
    <w:p w14:paraId="494C6359" w14:textId="77777777" w:rsidR="00C30138" w:rsidRDefault="00C30138" w:rsidP="00C30138">
      <w:pPr>
        <w:pStyle w:val="LabStepNumberedLevel2"/>
      </w:pPr>
      <w:r>
        <w:t xml:space="preserve">Click the Browse tab and type </w:t>
      </w:r>
      <w:r w:rsidRPr="00217382">
        <w:rPr>
          <w:b/>
        </w:rPr>
        <w:t>Microsoft.Identity.Client</w:t>
      </w:r>
      <w:r>
        <w:t xml:space="preserve"> into the search box.</w:t>
      </w:r>
    </w:p>
    <w:p w14:paraId="128C375C" w14:textId="77777777" w:rsidR="00C30138" w:rsidRDefault="00C30138" w:rsidP="00C30138">
      <w:pPr>
        <w:pStyle w:val="LabStepNumberedLevel2"/>
      </w:pPr>
      <w:r>
        <w:t xml:space="preserve">Locate and install the package </w:t>
      </w:r>
      <w:r w:rsidRPr="00217382">
        <w:rPr>
          <w:b/>
        </w:rPr>
        <w:t>Microsoft.Identity.Client</w:t>
      </w:r>
      <w:r>
        <w:t xml:space="preserve">. This is the package for the </w:t>
      </w:r>
      <w:r w:rsidRPr="00E44875">
        <w:rPr>
          <w:i/>
        </w:rPr>
        <w:t>Microsoft Authentication library (MSAL)</w:t>
      </w:r>
      <w:r>
        <w:t>.</w:t>
      </w:r>
    </w:p>
    <w:p w14:paraId="283478B9" w14:textId="77777777" w:rsidR="00C30138" w:rsidRDefault="00C30138" w:rsidP="00C30138">
      <w:pPr>
        <w:pStyle w:val="LabStepScreenshotLevel2"/>
      </w:pPr>
      <w:r>
        <w:drawing>
          <wp:inline distT="0" distB="0" distL="0" distR="0" wp14:anchorId="027E7D92" wp14:editId="49A3EEAE">
            <wp:extent cx="4728754" cy="1338178"/>
            <wp:effectExtent l="19050" t="19050" r="15240" b="1460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9263" cy="1352471"/>
                    </a:xfrm>
                    <a:prstGeom prst="rect">
                      <a:avLst/>
                    </a:prstGeom>
                    <a:noFill/>
                    <a:ln>
                      <a:solidFill>
                        <a:schemeClr val="tx1"/>
                      </a:solidFill>
                    </a:ln>
                  </pic:spPr>
                </pic:pic>
              </a:graphicData>
            </a:graphic>
          </wp:inline>
        </w:drawing>
      </w:r>
    </w:p>
    <w:p w14:paraId="000822CF" w14:textId="77777777" w:rsidR="00C30138" w:rsidRDefault="00C30138" w:rsidP="00C30138">
      <w:pPr>
        <w:pStyle w:val="LabStepNumberedLevel2"/>
      </w:pPr>
      <w:r>
        <w:t xml:space="preserve">If you are prompted about </w:t>
      </w:r>
      <w:r w:rsidRPr="00E44875">
        <w:rPr>
          <w:b/>
        </w:rPr>
        <w:t>Preview Changes</w:t>
      </w:r>
      <w:r>
        <w:t xml:space="preserve">, click </w:t>
      </w:r>
      <w:r>
        <w:rPr>
          <w:b/>
        </w:rPr>
        <w:t>OK</w:t>
      </w:r>
      <w:r>
        <w:t>.</w:t>
      </w:r>
    </w:p>
    <w:p w14:paraId="532C0B42" w14:textId="77777777" w:rsidR="00C30138" w:rsidRDefault="00C30138" w:rsidP="00C30138">
      <w:pPr>
        <w:pStyle w:val="LabStepNumberedLevel2"/>
      </w:pPr>
      <w:r>
        <w:lastRenderedPageBreak/>
        <w:t xml:space="preserve">When prompted about </w:t>
      </w:r>
      <w:r w:rsidRPr="00E44875">
        <w:rPr>
          <w:b/>
        </w:rPr>
        <w:t>License Acceptance</w:t>
      </w:r>
      <w:r>
        <w:t xml:space="preserve">, click </w:t>
      </w:r>
      <w:r w:rsidRPr="00E44875">
        <w:rPr>
          <w:b/>
        </w:rPr>
        <w:t>I Agree</w:t>
      </w:r>
      <w:r>
        <w:t>.</w:t>
      </w:r>
    </w:p>
    <w:p w14:paraId="5BB8B553" w14:textId="77777777" w:rsidR="00C30138" w:rsidRDefault="00C30138" w:rsidP="00C30138">
      <w:pPr>
        <w:pStyle w:val="LabStepNumberedLevel2"/>
      </w:pPr>
      <w:r>
        <w:t xml:space="preserve">Search for and install the package named </w:t>
      </w:r>
      <w:r w:rsidRPr="00217382">
        <w:rPr>
          <w:b/>
        </w:rPr>
        <w:t>Microsoft.PowerBI.Api</w:t>
      </w:r>
      <w:r>
        <w:t xml:space="preserve"> to add the Power BI .NET SDK to your project.</w:t>
      </w:r>
    </w:p>
    <w:p w14:paraId="58110A2A" w14:textId="77777777" w:rsidR="00C30138" w:rsidRDefault="00C30138" w:rsidP="00C30138">
      <w:pPr>
        <w:pStyle w:val="LabStepScreenshotLevel2"/>
      </w:pPr>
      <w:r>
        <w:drawing>
          <wp:inline distT="0" distB="0" distL="0" distR="0" wp14:anchorId="31085C3C" wp14:editId="28C73E2B">
            <wp:extent cx="5303520" cy="1119632"/>
            <wp:effectExtent l="19050" t="19050" r="11430" b="2349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8032" cy="1129029"/>
                    </a:xfrm>
                    <a:prstGeom prst="rect">
                      <a:avLst/>
                    </a:prstGeom>
                    <a:noFill/>
                    <a:ln>
                      <a:solidFill>
                        <a:schemeClr val="tx1">
                          <a:lumMod val="50000"/>
                          <a:lumOff val="50000"/>
                        </a:schemeClr>
                      </a:solidFill>
                    </a:ln>
                  </pic:spPr>
                </pic:pic>
              </a:graphicData>
            </a:graphic>
          </wp:inline>
        </w:drawing>
      </w:r>
    </w:p>
    <w:p w14:paraId="20BFE55F" w14:textId="77777777" w:rsidR="00C30138" w:rsidRDefault="00C30138" w:rsidP="00C30138">
      <w:pPr>
        <w:pStyle w:val="LabStepNumberedLevel2"/>
      </w:pPr>
      <w:r>
        <w:t xml:space="preserve">When prompted about the licensing agreement, click </w:t>
      </w:r>
      <w:r w:rsidRPr="00217382">
        <w:rPr>
          <w:b/>
        </w:rPr>
        <w:t>I Agree</w:t>
      </w:r>
      <w:r>
        <w:t>.</w:t>
      </w:r>
    </w:p>
    <w:p w14:paraId="7CCF2781" w14:textId="77777777" w:rsidR="00C30138" w:rsidRDefault="00C30138" w:rsidP="00C30138">
      <w:pPr>
        <w:pStyle w:val="LabStepNumbered"/>
      </w:pPr>
      <w:r>
        <w:t>Update all NuGet packages.</w:t>
      </w:r>
    </w:p>
    <w:p w14:paraId="322B7055" w14:textId="77777777" w:rsidR="00C30138" w:rsidRDefault="00C30138" w:rsidP="00C30138">
      <w:pPr>
        <w:pStyle w:val="LabStepNumberedLevel2"/>
      </w:pPr>
      <w:r>
        <w:t xml:space="preserve">Navigate to the </w:t>
      </w:r>
      <w:r w:rsidRPr="00B02894">
        <w:rPr>
          <w:b/>
        </w:rPr>
        <w:t>Update</w:t>
      </w:r>
      <w:r>
        <w:t xml:space="preserve"> tab and update any packages that have updates available.</w:t>
      </w:r>
    </w:p>
    <w:p w14:paraId="47813915" w14:textId="77777777" w:rsidR="00C30138" w:rsidRDefault="00C30138" w:rsidP="00C30138">
      <w:pPr>
        <w:pStyle w:val="LabStepScreenshotLevel2"/>
      </w:pPr>
      <w:r>
        <w:drawing>
          <wp:inline distT="0" distB="0" distL="0" distR="0" wp14:anchorId="7EA8BF53" wp14:editId="2AC0CCD6">
            <wp:extent cx="5134708" cy="1503178"/>
            <wp:effectExtent l="19050" t="19050" r="27940" b="2095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4038" cy="1505909"/>
                    </a:xfrm>
                    <a:prstGeom prst="rect">
                      <a:avLst/>
                    </a:prstGeom>
                    <a:noFill/>
                    <a:ln>
                      <a:solidFill>
                        <a:schemeClr val="tx1">
                          <a:lumMod val="50000"/>
                          <a:lumOff val="50000"/>
                        </a:schemeClr>
                      </a:solidFill>
                    </a:ln>
                  </pic:spPr>
                </pic:pic>
              </a:graphicData>
            </a:graphic>
          </wp:inline>
        </w:drawing>
      </w:r>
    </w:p>
    <w:p w14:paraId="4377AA0E" w14:textId="77777777" w:rsidR="00C30138" w:rsidRDefault="00C30138" w:rsidP="00C30138">
      <w:pPr>
        <w:pStyle w:val="LabStepNumberedLevel2"/>
      </w:pPr>
      <w:r>
        <w:t xml:space="preserve">Click on the </w:t>
      </w:r>
      <w:r w:rsidRPr="00E44875">
        <w:rPr>
          <w:b/>
        </w:rPr>
        <w:t>Installed</w:t>
      </w:r>
      <w:r>
        <w:t xml:space="preserve"> tab and ensure you have the following four packages installed.</w:t>
      </w:r>
    </w:p>
    <w:p w14:paraId="60C3A33D" w14:textId="77777777" w:rsidR="00C30138" w:rsidRDefault="00C30138" w:rsidP="00C30138">
      <w:pPr>
        <w:pStyle w:val="LabStepScreenshotLevel2"/>
      </w:pPr>
      <w:r>
        <w:drawing>
          <wp:inline distT="0" distB="0" distL="0" distR="0" wp14:anchorId="417F06FB" wp14:editId="413BB1D6">
            <wp:extent cx="3931920" cy="1566943"/>
            <wp:effectExtent l="19050" t="19050" r="11430" b="1460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464" cy="1577920"/>
                    </a:xfrm>
                    <a:prstGeom prst="rect">
                      <a:avLst/>
                    </a:prstGeom>
                    <a:noFill/>
                    <a:ln>
                      <a:solidFill>
                        <a:schemeClr val="tx1">
                          <a:lumMod val="50000"/>
                          <a:lumOff val="50000"/>
                        </a:schemeClr>
                      </a:solidFill>
                    </a:ln>
                  </pic:spPr>
                </pic:pic>
              </a:graphicData>
            </a:graphic>
          </wp:inline>
        </w:drawing>
      </w:r>
    </w:p>
    <w:p w14:paraId="4C5A584A" w14:textId="77777777" w:rsidR="00C30138" w:rsidRDefault="00C30138" w:rsidP="00C30138">
      <w:pPr>
        <w:pStyle w:val="LabStepNumberedLevel2"/>
      </w:pPr>
      <w:r>
        <w:t>Close the window for the Nuget Package Manager.</w:t>
      </w:r>
    </w:p>
    <w:p w14:paraId="40F9F5C2" w14:textId="77777777" w:rsidR="00C30138" w:rsidRDefault="00C30138" w:rsidP="00C30138">
      <w:pPr>
        <w:pStyle w:val="LabStepNumbered"/>
      </w:pPr>
      <w:r>
        <w:t xml:space="preserve">Add the C# starter code to </w:t>
      </w:r>
      <w:r w:rsidRPr="00DA761B">
        <w:rPr>
          <w:b/>
        </w:rPr>
        <w:t>program.cs</w:t>
      </w:r>
      <w:r>
        <w:t>.</w:t>
      </w:r>
    </w:p>
    <w:p w14:paraId="5055FC60" w14:textId="77777777" w:rsidR="00C30138" w:rsidRDefault="00C30138" w:rsidP="00C30138">
      <w:pPr>
        <w:pStyle w:val="LabStepNumberedLevel2"/>
      </w:pPr>
      <w:r>
        <w:t xml:space="preserve">Using Windows Explorer, locate the file </w:t>
      </w:r>
      <w:r w:rsidRPr="00462472">
        <w:rPr>
          <w:b/>
        </w:rPr>
        <w:t>PowerBiServiceApp2_Starter.cs.txt</w:t>
      </w:r>
      <w:r w:rsidRPr="00462472">
        <w:t xml:space="preserve"> </w:t>
      </w:r>
      <w:r>
        <w:t xml:space="preserve">in the </w:t>
      </w:r>
      <w:r w:rsidRPr="00B5772E">
        <w:rPr>
          <w:b/>
        </w:rPr>
        <w:t>Student</w:t>
      </w:r>
      <w:r>
        <w:t xml:space="preserve"> folder at the following path.</w:t>
      </w:r>
    </w:p>
    <w:p w14:paraId="0DBFD41B" w14:textId="77777777" w:rsidR="00C30138" w:rsidRDefault="00C30138" w:rsidP="00C30138">
      <w:pPr>
        <w:pStyle w:val="LabStepCodeBlockLevel2"/>
      </w:pPr>
      <w:r>
        <w:t>C:\Student</w:t>
      </w:r>
      <w:r w:rsidRPr="00D0394F">
        <w:t>\</w:t>
      </w:r>
      <w:r w:rsidRPr="00FD22F9">
        <w:t>Modules\0</w:t>
      </w:r>
      <w:r>
        <w:t>2</w:t>
      </w:r>
      <w:r w:rsidRPr="00FD22F9">
        <w:t>_PBIRestApi\Lab\StarterFiles</w:t>
      </w:r>
      <w:r>
        <w:t>\</w:t>
      </w:r>
      <w:r w:rsidRPr="00462472">
        <w:t>PowerBiServiceApp2_Starter.cs.txt</w:t>
      </w:r>
    </w:p>
    <w:p w14:paraId="1338D27F" w14:textId="77777777" w:rsidR="00C30138" w:rsidRDefault="00C30138" w:rsidP="00C30138">
      <w:pPr>
        <w:pStyle w:val="LabStepNumberedLevel2"/>
      </w:pPr>
      <w:r>
        <w:t xml:space="preserve">Open the file named </w:t>
      </w:r>
      <w:r w:rsidRPr="00462472">
        <w:rPr>
          <w:b/>
        </w:rPr>
        <w:t>PowerBiServiceApp2_Starter.cs.txt</w:t>
      </w:r>
      <w:r w:rsidRPr="000B3732">
        <w:t xml:space="preserve"> in </w:t>
      </w:r>
      <w:r>
        <w:t>Notepad and copy its contents into the Window clipboard.</w:t>
      </w:r>
    </w:p>
    <w:p w14:paraId="05F01EF1" w14:textId="77777777" w:rsidR="00C30138" w:rsidRDefault="00C30138" w:rsidP="00C30138">
      <w:pPr>
        <w:pStyle w:val="LabStepNumberedLevel2"/>
      </w:pPr>
      <w:r>
        <w:t xml:space="preserve">Return to the </w:t>
      </w:r>
      <w:r w:rsidRPr="00462472">
        <w:rPr>
          <w:b/>
        </w:rPr>
        <w:t xml:space="preserve">PowerBiServiceApp2 </w:t>
      </w:r>
      <w:r>
        <w:t>project in Visual Studio.</w:t>
      </w:r>
    </w:p>
    <w:p w14:paraId="67DFBDFE" w14:textId="77777777" w:rsidR="00C30138" w:rsidRDefault="00C30138" w:rsidP="00C30138">
      <w:pPr>
        <w:pStyle w:val="LabStepNumberedLevel2"/>
      </w:pPr>
      <w:r>
        <w:t xml:space="preserve">Open the source file named </w:t>
      </w:r>
      <w:r w:rsidRPr="000B3732">
        <w:rPr>
          <w:b/>
        </w:rPr>
        <w:t>program.cs</w:t>
      </w:r>
      <w:r>
        <w:t>.</w:t>
      </w:r>
    </w:p>
    <w:p w14:paraId="0D88AD31" w14:textId="77777777" w:rsidR="00C30138" w:rsidRDefault="00C30138" w:rsidP="00C30138">
      <w:pPr>
        <w:pStyle w:val="LabStepNumberedLevel2"/>
      </w:pPr>
      <w:r>
        <w:t xml:space="preserve">Delete all the code inside </w:t>
      </w:r>
      <w:r w:rsidRPr="000B3732">
        <w:rPr>
          <w:b/>
        </w:rPr>
        <w:t>program.cs</w:t>
      </w:r>
      <w:r>
        <w:t xml:space="preserve"> and replace it with the content you copied into the Windows clipboard.</w:t>
      </w:r>
    </w:p>
    <w:p w14:paraId="4F68E433" w14:textId="77777777" w:rsidR="00C30138" w:rsidRDefault="00C30138" w:rsidP="00C30138">
      <w:pPr>
        <w:pStyle w:val="LabStepNumberedLevel2"/>
      </w:pPr>
      <w:r>
        <w:t>You should now have the basic C# code for a simple console application which access the Power BI Service API.</w:t>
      </w:r>
    </w:p>
    <w:p w14:paraId="06076999" w14:textId="77777777" w:rsidR="00C30138" w:rsidRDefault="00C30138" w:rsidP="00C30138">
      <w:pPr>
        <w:pStyle w:val="LabStepScreenshotLevel2"/>
      </w:pPr>
      <w:r>
        <w:lastRenderedPageBreak/>
        <w:drawing>
          <wp:inline distT="0" distB="0" distL="0" distR="0" wp14:anchorId="2A2232BD" wp14:editId="7D0147E2">
            <wp:extent cx="4059023" cy="2116182"/>
            <wp:effectExtent l="19050" t="19050" r="17780" b="1778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01190" cy="2138166"/>
                    </a:xfrm>
                    <a:prstGeom prst="rect">
                      <a:avLst/>
                    </a:prstGeom>
                    <a:noFill/>
                    <a:ln>
                      <a:solidFill>
                        <a:schemeClr val="tx1">
                          <a:lumMod val="50000"/>
                          <a:lumOff val="50000"/>
                        </a:schemeClr>
                      </a:solidFill>
                    </a:ln>
                  </pic:spPr>
                </pic:pic>
              </a:graphicData>
            </a:graphic>
          </wp:inline>
        </w:drawing>
      </w:r>
    </w:p>
    <w:p w14:paraId="656AC9BA" w14:textId="77777777" w:rsidR="00C30138" w:rsidRDefault="00C30138" w:rsidP="00C30138">
      <w:pPr>
        <w:pStyle w:val="LabStepNumberedLevel2"/>
      </w:pPr>
      <w:r>
        <w:t xml:space="preserve">At the top of the </w:t>
      </w:r>
      <w:r w:rsidRPr="00E86F16">
        <w:rPr>
          <w:b/>
        </w:rPr>
        <w:t>Program</w:t>
      </w:r>
      <w:r>
        <w:t xml:space="preserve"> class, you will find four constants named </w:t>
      </w:r>
      <w:r w:rsidRPr="00E86F16">
        <w:rPr>
          <w:b/>
        </w:rPr>
        <w:t>appWorkspaceId</w:t>
      </w:r>
      <w:r>
        <w:t xml:space="preserve">, </w:t>
      </w:r>
      <w:r w:rsidRPr="00E86F16">
        <w:rPr>
          <w:b/>
        </w:rPr>
        <w:t>clientId</w:t>
      </w:r>
      <w:r>
        <w:rPr>
          <w:b/>
        </w:rPr>
        <w:t xml:space="preserve">, tenantName </w:t>
      </w:r>
      <w:r>
        <w:t xml:space="preserve">and </w:t>
      </w:r>
      <w:r w:rsidRPr="00E86F16">
        <w:rPr>
          <w:b/>
        </w:rPr>
        <w:t>redirectUri</w:t>
      </w:r>
      <w:r>
        <w:t>.</w:t>
      </w:r>
    </w:p>
    <w:p w14:paraId="4CC9D8C9" w14:textId="77777777" w:rsidR="00C30138" w:rsidRDefault="00C30138" w:rsidP="00C30138">
      <w:pPr>
        <w:pStyle w:val="LabStepScreenshotLevel2"/>
      </w:pPr>
      <w:r>
        <w:drawing>
          <wp:inline distT="0" distB="0" distL="0" distR="0" wp14:anchorId="352FB764" wp14:editId="029B4EC6">
            <wp:extent cx="4807131" cy="624429"/>
            <wp:effectExtent l="19050" t="19050" r="12700" b="2349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193" cy="634829"/>
                    </a:xfrm>
                    <a:prstGeom prst="rect">
                      <a:avLst/>
                    </a:prstGeom>
                    <a:noFill/>
                    <a:ln>
                      <a:solidFill>
                        <a:schemeClr val="tx1">
                          <a:lumMod val="50000"/>
                          <a:lumOff val="50000"/>
                        </a:schemeClr>
                      </a:solidFill>
                    </a:ln>
                  </pic:spPr>
                </pic:pic>
              </a:graphicData>
            </a:graphic>
          </wp:inline>
        </w:drawing>
      </w:r>
    </w:p>
    <w:p w14:paraId="768E664A" w14:textId="77777777" w:rsidR="00C30138" w:rsidRDefault="00C30138" w:rsidP="00C30138">
      <w:pPr>
        <w:pStyle w:val="LabStepNumberedLevel2"/>
      </w:pPr>
      <w:r>
        <w:t>Modify these constants with the specific values for your Power BI app workspace and your Azure AD tenant.</w:t>
      </w:r>
    </w:p>
    <w:p w14:paraId="4FF72BD4" w14:textId="77777777" w:rsidR="00C30138" w:rsidRDefault="00C30138" w:rsidP="00C30138">
      <w:pPr>
        <w:pStyle w:val="LabStepScreenshotLevel2"/>
      </w:pPr>
      <w:r>
        <w:drawing>
          <wp:inline distT="0" distB="0" distL="0" distR="0" wp14:anchorId="1B29B46F" wp14:editId="29FBCA23">
            <wp:extent cx="4863403" cy="666206"/>
            <wp:effectExtent l="19050" t="19050" r="13970" b="1968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246" cy="675636"/>
                    </a:xfrm>
                    <a:prstGeom prst="rect">
                      <a:avLst/>
                    </a:prstGeom>
                    <a:noFill/>
                    <a:ln>
                      <a:solidFill>
                        <a:schemeClr val="tx1">
                          <a:lumMod val="50000"/>
                          <a:lumOff val="50000"/>
                        </a:schemeClr>
                      </a:solidFill>
                    </a:ln>
                  </pic:spPr>
                </pic:pic>
              </a:graphicData>
            </a:graphic>
          </wp:inline>
        </w:drawing>
      </w:r>
    </w:p>
    <w:p w14:paraId="58594319" w14:textId="77777777" w:rsidR="00C30138" w:rsidRDefault="00C30138" w:rsidP="00C30138">
      <w:pPr>
        <w:pStyle w:val="LabStepNumbered"/>
      </w:pPr>
      <w:r>
        <w:t xml:space="preserve">Review the pre-provided code inside </w:t>
      </w:r>
      <w:r w:rsidRPr="00E86F16">
        <w:rPr>
          <w:b/>
        </w:rPr>
        <w:t>Program.cs</w:t>
      </w:r>
      <w:r>
        <w:t>.</w:t>
      </w:r>
    </w:p>
    <w:p w14:paraId="7370032D" w14:textId="77777777" w:rsidR="00C30138" w:rsidRDefault="00C30138" w:rsidP="00C30138">
      <w:pPr>
        <w:pStyle w:val="LabStepNumberedLevel2"/>
      </w:pPr>
      <w:r>
        <w:t xml:space="preserve">You should see three constants named </w:t>
      </w:r>
      <w:r w:rsidRPr="004803AD">
        <w:rPr>
          <w:b/>
        </w:rPr>
        <w:t>tenantCommonAuthority</w:t>
      </w:r>
      <w:r>
        <w:rPr>
          <w:b/>
        </w:rPr>
        <w:t xml:space="preserve">, </w:t>
      </w:r>
      <w:r w:rsidRPr="004803AD">
        <w:rPr>
          <w:b/>
        </w:rPr>
        <w:t>tenantSpecificAuthority</w:t>
      </w:r>
      <w:r>
        <w:t xml:space="preserve"> and </w:t>
      </w:r>
      <w:r w:rsidRPr="00E86F16">
        <w:rPr>
          <w:b/>
        </w:rPr>
        <w:t>urlPowerBiRestApiRoot</w:t>
      </w:r>
      <w:r>
        <w:t>.</w:t>
      </w:r>
    </w:p>
    <w:p w14:paraId="2B36C12C" w14:textId="77777777" w:rsidR="00C30138" w:rsidRDefault="00C30138" w:rsidP="00C30138">
      <w:pPr>
        <w:pStyle w:val="LabStepNumberedLevel2"/>
      </w:pPr>
      <w:r>
        <w:t xml:space="preserve">There are static string array fields with names starting with </w:t>
      </w:r>
      <w:r w:rsidRPr="004803AD">
        <w:t>"</w:t>
      </w:r>
      <w:r w:rsidRPr="00E86F16">
        <w:rPr>
          <w:b/>
        </w:rPr>
        <w:t>scopes</w:t>
      </w:r>
      <w:r w:rsidRPr="004803AD">
        <w:t>"</w:t>
      </w:r>
      <w:r>
        <w:t xml:space="preserve"> which represent delegated permission sets.</w:t>
      </w:r>
    </w:p>
    <w:p w14:paraId="6E9D7725" w14:textId="77777777" w:rsidR="00C30138" w:rsidRDefault="00C30138" w:rsidP="00C30138">
      <w:pPr>
        <w:pStyle w:val="LabStepScreenshotLevel2"/>
      </w:pPr>
      <w:r>
        <w:drawing>
          <wp:inline distT="0" distB="0" distL="0" distR="0" wp14:anchorId="3B8679F4" wp14:editId="31016C4B">
            <wp:extent cx="5950591" cy="1966259"/>
            <wp:effectExtent l="19050" t="19050" r="12065" b="1524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4160" cy="1987264"/>
                    </a:xfrm>
                    <a:prstGeom prst="rect">
                      <a:avLst/>
                    </a:prstGeom>
                    <a:noFill/>
                    <a:ln>
                      <a:solidFill>
                        <a:schemeClr val="tx1">
                          <a:lumMod val="50000"/>
                          <a:lumOff val="50000"/>
                        </a:schemeClr>
                      </a:solidFill>
                    </a:ln>
                  </pic:spPr>
                </pic:pic>
              </a:graphicData>
            </a:graphic>
          </wp:inline>
        </w:drawing>
      </w:r>
    </w:p>
    <w:p w14:paraId="29F0AF31" w14:textId="77777777" w:rsidR="00C30138" w:rsidRDefault="00C30138" w:rsidP="00C30138">
      <w:pPr>
        <w:pStyle w:val="LabStepNumberedLevel2"/>
      </w:pPr>
      <w:r>
        <w:t xml:space="preserve">Move down in </w:t>
      </w:r>
      <w:r w:rsidRPr="00446B9A">
        <w:rPr>
          <w:b/>
        </w:rPr>
        <w:t>Program.cs</w:t>
      </w:r>
      <w:r>
        <w:t xml:space="preserve"> and inspect the implementation of the static method named </w:t>
      </w:r>
      <w:r w:rsidRPr="00446B9A">
        <w:rPr>
          <w:b/>
        </w:rPr>
        <w:t>GetAccessTokenInteractive</w:t>
      </w:r>
      <w:r>
        <w:t>.</w:t>
      </w:r>
    </w:p>
    <w:p w14:paraId="117DC23F" w14:textId="77777777" w:rsidR="00C30138" w:rsidRDefault="00C30138" w:rsidP="00C30138">
      <w:pPr>
        <w:pStyle w:val="LabStepCodeBlockLevel2"/>
      </w:pPr>
      <w:r>
        <w:t>static string GetAccessTokenInteractive(string[] scopes) {</w:t>
      </w:r>
    </w:p>
    <w:p w14:paraId="20919D64" w14:textId="77777777" w:rsidR="00C30138" w:rsidRDefault="00C30138" w:rsidP="00C30138">
      <w:pPr>
        <w:pStyle w:val="LabStepCodeBlockLevel2"/>
      </w:pPr>
    </w:p>
    <w:p w14:paraId="0D4FC924" w14:textId="77777777" w:rsidR="00C30138" w:rsidRDefault="00C30138" w:rsidP="00C30138">
      <w:pPr>
        <w:pStyle w:val="LabStepCodeBlockLevel2"/>
      </w:pPr>
      <w:r>
        <w:t xml:space="preserve">  var appPublic = PublicClientApplicationBuilder.Create(clientIdPublicApp)</w:t>
      </w:r>
    </w:p>
    <w:p w14:paraId="48E42C51" w14:textId="77777777" w:rsidR="00C30138" w:rsidRDefault="00C30138" w:rsidP="00C30138">
      <w:pPr>
        <w:pStyle w:val="LabStepCodeBlockLevel2"/>
      </w:pPr>
      <w:r>
        <w:t xml:space="preserve">                    .WithAuthority(tenantAuthrority)</w:t>
      </w:r>
    </w:p>
    <w:p w14:paraId="7484E8C7" w14:textId="77777777" w:rsidR="00C30138" w:rsidRDefault="00C30138" w:rsidP="00C30138">
      <w:pPr>
        <w:pStyle w:val="LabStepCodeBlockLevel2"/>
      </w:pPr>
      <w:r>
        <w:t xml:space="preserve">                    .WithRedirectUri(redirectUri)</w:t>
      </w:r>
    </w:p>
    <w:p w14:paraId="29E313D4" w14:textId="77777777" w:rsidR="00C30138" w:rsidRDefault="00C30138" w:rsidP="00C30138">
      <w:pPr>
        <w:pStyle w:val="LabStepCodeBlockLevel2"/>
      </w:pPr>
      <w:r>
        <w:t xml:space="preserve">                    .Build();</w:t>
      </w:r>
    </w:p>
    <w:p w14:paraId="077C7779" w14:textId="77777777" w:rsidR="00C30138" w:rsidRDefault="00C30138" w:rsidP="00C30138">
      <w:pPr>
        <w:pStyle w:val="LabStepCodeBlockLevel2"/>
      </w:pPr>
    </w:p>
    <w:p w14:paraId="4D000D0F" w14:textId="77777777" w:rsidR="00C30138" w:rsidRDefault="00C30138" w:rsidP="00C30138">
      <w:pPr>
        <w:pStyle w:val="LabStepCodeBlockLevel2"/>
      </w:pPr>
      <w:r>
        <w:t xml:space="preserve">  var authResult = appPublic.AcquireTokenInteractive(scopes)</w:t>
      </w:r>
    </w:p>
    <w:p w14:paraId="1601E9D2" w14:textId="77777777" w:rsidR="00C30138" w:rsidRDefault="00C30138" w:rsidP="00C30138">
      <w:pPr>
        <w:pStyle w:val="LabStepCodeBlockLevel2"/>
      </w:pPr>
      <w:r>
        <w:t xml:space="preserve">                            .WithPrompt(Prompt.SelectAccount)</w:t>
      </w:r>
    </w:p>
    <w:p w14:paraId="6273C9F2" w14:textId="77777777" w:rsidR="00C30138" w:rsidRDefault="00C30138" w:rsidP="00C30138">
      <w:pPr>
        <w:pStyle w:val="LabStepCodeBlockLevel2"/>
      </w:pPr>
      <w:r>
        <w:t xml:space="preserve">                            .ExecuteAsync().Result;</w:t>
      </w:r>
    </w:p>
    <w:p w14:paraId="0F172CA6" w14:textId="77777777" w:rsidR="00C30138" w:rsidRDefault="00C30138" w:rsidP="00C30138">
      <w:pPr>
        <w:pStyle w:val="LabStepCodeBlockLevel2"/>
      </w:pPr>
    </w:p>
    <w:p w14:paraId="071886B8" w14:textId="77777777" w:rsidR="00C30138" w:rsidRDefault="00C30138" w:rsidP="00C30138">
      <w:pPr>
        <w:pStyle w:val="LabStepCodeBlockLevel2"/>
      </w:pPr>
      <w:r>
        <w:t xml:space="preserve">  return authResult.AccessToken;</w:t>
      </w:r>
    </w:p>
    <w:p w14:paraId="52F4ECFA" w14:textId="77777777" w:rsidR="00C30138" w:rsidRDefault="00C30138" w:rsidP="00C30138">
      <w:pPr>
        <w:pStyle w:val="LabStepCodeBlockLevel2"/>
      </w:pPr>
      <w:r>
        <w:t>}</w:t>
      </w:r>
    </w:p>
    <w:p w14:paraId="19340C23" w14:textId="77777777" w:rsidR="00C30138" w:rsidRDefault="00C30138" w:rsidP="00C30138">
      <w:pPr>
        <w:pStyle w:val="LabStepNumberedLevel2"/>
      </w:pPr>
      <w:r>
        <w:t xml:space="preserve">Move down in </w:t>
      </w:r>
      <w:r w:rsidRPr="00446B9A">
        <w:rPr>
          <w:b/>
        </w:rPr>
        <w:t>Program.cs</w:t>
      </w:r>
      <w:r>
        <w:t xml:space="preserve"> and inspect the implementation of the static function named </w:t>
      </w:r>
      <w:r w:rsidRPr="00446B9A">
        <w:rPr>
          <w:b/>
        </w:rPr>
        <w:t>DisplayAppWorkspaceAssets</w:t>
      </w:r>
      <w:r>
        <w:t>.</w:t>
      </w:r>
    </w:p>
    <w:p w14:paraId="7CC261F8" w14:textId="77777777" w:rsidR="00C30138" w:rsidRDefault="00C30138" w:rsidP="00C30138">
      <w:pPr>
        <w:pStyle w:val="LabStepCodeBlockLevel2"/>
      </w:pPr>
      <w:r>
        <w:t>static void DisplayAppWorkspaceAssets() {</w:t>
      </w:r>
    </w:p>
    <w:p w14:paraId="48355D55" w14:textId="77777777" w:rsidR="00C30138" w:rsidRDefault="00C30138" w:rsidP="00C30138">
      <w:pPr>
        <w:pStyle w:val="LabStepCodeBlockLevel2"/>
      </w:pPr>
    </w:p>
    <w:p w14:paraId="424A51A2" w14:textId="77777777" w:rsidR="00C30138" w:rsidRDefault="00C30138" w:rsidP="00C30138">
      <w:pPr>
        <w:pStyle w:val="LabStepCodeBlockLevel2"/>
      </w:pPr>
      <w:r>
        <w:t xml:space="preserve">      string AccessToken = GetAccessTokenInteractive(scopesDefault);</w:t>
      </w:r>
    </w:p>
    <w:p w14:paraId="382A7FD4" w14:textId="77777777" w:rsidR="00C30138" w:rsidRDefault="00C30138" w:rsidP="00C30138">
      <w:pPr>
        <w:pStyle w:val="LabStepCodeBlockLevel2"/>
      </w:pPr>
      <w:r>
        <w:t xml:space="preserve">      var pbiClient = new PowerBIClient(new Uri(urlPowerBiRestApiRoot),</w:t>
      </w:r>
    </w:p>
    <w:p w14:paraId="5176C8E6" w14:textId="77777777" w:rsidR="00C30138" w:rsidRDefault="00C30138" w:rsidP="00C30138">
      <w:pPr>
        <w:pStyle w:val="LabStepCodeBlockLevel2"/>
      </w:pPr>
      <w:r>
        <w:t xml:space="preserve">                                             new TokenCredentials(AccessToken, "Bearer"));</w:t>
      </w:r>
    </w:p>
    <w:p w14:paraId="5505F413" w14:textId="77777777" w:rsidR="00C30138" w:rsidRDefault="00C30138" w:rsidP="00C30138">
      <w:pPr>
        <w:pStyle w:val="LabStepCodeBlockLevel2"/>
      </w:pPr>
    </w:p>
    <w:p w14:paraId="6071528B" w14:textId="77777777" w:rsidR="00C30138" w:rsidRDefault="00C30138" w:rsidP="00C30138">
      <w:pPr>
        <w:pStyle w:val="LabStepCodeBlockLevel2"/>
      </w:pPr>
      <w:r>
        <w:t xml:space="preserve">      Console.WriteLine();</w:t>
      </w:r>
    </w:p>
    <w:p w14:paraId="76788FEF" w14:textId="77777777" w:rsidR="00C30138" w:rsidRDefault="00C30138" w:rsidP="00C30138">
      <w:pPr>
        <w:pStyle w:val="LabStepCodeBlockLevel2"/>
      </w:pPr>
      <w:r>
        <w:t xml:space="preserve">      Console.WriteLine("Dashboards:");</w:t>
      </w:r>
    </w:p>
    <w:p w14:paraId="0A36C42E" w14:textId="77777777" w:rsidR="00C30138" w:rsidRDefault="00C30138" w:rsidP="00C30138">
      <w:pPr>
        <w:pStyle w:val="LabStepCodeBlockLevel2"/>
      </w:pPr>
      <w:r>
        <w:t xml:space="preserve">      var dashboards = pbiClient.Dashboards.GetDashboardsInGroup(appWorkspaceId).Value;</w:t>
      </w:r>
    </w:p>
    <w:p w14:paraId="7210D207" w14:textId="77777777" w:rsidR="00C30138" w:rsidRDefault="00C30138" w:rsidP="00C30138">
      <w:pPr>
        <w:pStyle w:val="LabStepCodeBlockLevel2"/>
      </w:pPr>
      <w:r>
        <w:t xml:space="preserve">      foreach (var dashboard in dashboards) {</w:t>
      </w:r>
    </w:p>
    <w:p w14:paraId="0A565507" w14:textId="77777777" w:rsidR="00C30138" w:rsidRDefault="00C30138" w:rsidP="00C30138">
      <w:pPr>
        <w:pStyle w:val="LabStepCodeBlockLevel2"/>
      </w:pPr>
      <w:r>
        <w:t xml:space="preserve">        Console.WriteLine(" - " + dashboard.DisplayName + " [" + dashboard.Id + "]");</w:t>
      </w:r>
    </w:p>
    <w:p w14:paraId="2D089209" w14:textId="77777777" w:rsidR="00C30138" w:rsidRDefault="00C30138" w:rsidP="00C30138">
      <w:pPr>
        <w:pStyle w:val="LabStepCodeBlockLevel2"/>
      </w:pPr>
      <w:r>
        <w:t xml:space="preserve">      }</w:t>
      </w:r>
    </w:p>
    <w:p w14:paraId="3CD7285B" w14:textId="77777777" w:rsidR="00C30138" w:rsidRDefault="00C30138" w:rsidP="00C30138">
      <w:pPr>
        <w:pStyle w:val="LabStepCodeBlockLevel2"/>
      </w:pPr>
    </w:p>
    <w:p w14:paraId="2533F0AB" w14:textId="77777777" w:rsidR="00C30138" w:rsidRDefault="00C30138" w:rsidP="00C30138">
      <w:pPr>
        <w:pStyle w:val="LabStepCodeBlockLevel2"/>
      </w:pPr>
      <w:r>
        <w:t xml:space="preserve">      Console.WriteLine();</w:t>
      </w:r>
    </w:p>
    <w:p w14:paraId="54A4A025" w14:textId="77777777" w:rsidR="00C30138" w:rsidRDefault="00C30138" w:rsidP="00C30138">
      <w:pPr>
        <w:pStyle w:val="LabStepCodeBlockLevel2"/>
      </w:pPr>
      <w:r>
        <w:t xml:space="preserve">      Console.WriteLine("Reports:");</w:t>
      </w:r>
    </w:p>
    <w:p w14:paraId="4AA084FB" w14:textId="77777777" w:rsidR="00C30138" w:rsidRDefault="00C30138" w:rsidP="00C30138">
      <w:pPr>
        <w:pStyle w:val="LabStepCodeBlockLevel2"/>
      </w:pPr>
      <w:r>
        <w:t xml:space="preserve">      var reports = pbiClient.Reports.GetReportsInGroup(appWorkspaceId).Value;</w:t>
      </w:r>
    </w:p>
    <w:p w14:paraId="0B1A6D59" w14:textId="77777777" w:rsidR="00C30138" w:rsidRDefault="00C30138" w:rsidP="00C30138">
      <w:pPr>
        <w:pStyle w:val="LabStepCodeBlockLevel2"/>
      </w:pPr>
      <w:r>
        <w:t xml:space="preserve">      foreach (var report in reports) {</w:t>
      </w:r>
    </w:p>
    <w:p w14:paraId="0FE1B2D8" w14:textId="77777777" w:rsidR="00C30138" w:rsidRDefault="00C30138" w:rsidP="00C30138">
      <w:pPr>
        <w:pStyle w:val="LabStepCodeBlockLevel2"/>
      </w:pPr>
      <w:r>
        <w:t xml:space="preserve">        Console.WriteLine(" - " + report.Name + " [" + report.Id + "]");</w:t>
      </w:r>
    </w:p>
    <w:p w14:paraId="6096D532" w14:textId="77777777" w:rsidR="00C30138" w:rsidRDefault="00C30138" w:rsidP="00C30138">
      <w:pPr>
        <w:pStyle w:val="LabStepCodeBlockLevel2"/>
      </w:pPr>
      <w:r>
        <w:t xml:space="preserve">      }</w:t>
      </w:r>
    </w:p>
    <w:p w14:paraId="157DB902" w14:textId="77777777" w:rsidR="00C30138" w:rsidRDefault="00C30138" w:rsidP="00C30138">
      <w:pPr>
        <w:pStyle w:val="LabStepCodeBlockLevel2"/>
      </w:pPr>
    </w:p>
    <w:p w14:paraId="132F2D0A" w14:textId="77777777" w:rsidR="00C30138" w:rsidRDefault="00C30138" w:rsidP="00C30138">
      <w:pPr>
        <w:pStyle w:val="LabStepCodeBlockLevel2"/>
        <w:rPr>
          <w:color w:val="7F7F7F" w:themeColor="text1" w:themeTint="80"/>
        </w:rPr>
      </w:pPr>
      <w:r>
        <w:rPr>
          <w:color w:val="7F7F7F" w:themeColor="text1" w:themeTint="80"/>
        </w:rPr>
        <w:t xml:space="preserve">      //</w:t>
      </w:r>
      <w:r w:rsidRPr="00B93B87">
        <w:rPr>
          <w:color w:val="7F7F7F" w:themeColor="text1" w:themeTint="80"/>
        </w:rPr>
        <w:t>Console.WriteLine</w:t>
      </w:r>
      <w:r>
        <w:rPr>
          <w:color w:val="7F7F7F" w:themeColor="text1" w:themeTint="80"/>
        </w:rPr>
        <w:t>();</w:t>
      </w:r>
      <w:r w:rsidRPr="00B93B87">
        <w:rPr>
          <w:color w:val="7F7F7F" w:themeColor="text1" w:themeTint="80"/>
        </w:rPr>
        <w:t xml:space="preserve">      </w:t>
      </w:r>
    </w:p>
    <w:p w14:paraId="13DF8BA9" w14:textId="77777777" w:rsidR="00C30138" w:rsidRPr="00B93B87" w:rsidRDefault="00C30138" w:rsidP="00C30138">
      <w:pPr>
        <w:pStyle w:val="LabStepCodeBlockLevel2"/>
        <w:rPr>
          <w:color w:val="7F7F7F" w:themeColor="text1" w:themeTint="80"/>
        </w:rPr>
      </w:pPr>
      <w:r>
        <w:rPr>
          <w:color w:val="7F7F7F" w:themeColor="text1" w:themeTint="80"/>
        </w:rPr>
        <w:t xml:space="preserve">      </w:t>
      </w:r>
      <w:r w:rsidRPr="00B93B87">
        <w:rPr>
          <w:color w:val="7F7F7F" w:themeColor="text1" w:themeTint="80"/>
        </w:rPr>
        <w:t>//Console.WriteLine("Datasets:");</w:t>
      </w:r>
    </w:p>
    <w:p w14:paraId="01FDA0A0" w14:textId="77777777" w:rsidR="00C30138" w:rsidRPr="00B93B87" w:rsidRDefault="00C30138" w:rsidP="00C30138">
      <w:pPr>
        <w:pStyle w:val="LabStepCodeBlockLevel2"/>
        <w:rPr>
          <w:color w:val="7F7F7F" w:themeColor="text1" w:themeTint="80"/>
        </w:rPr>
      </w:pPr>
      <w:r w:rsidRPr="00B93B87">
        <w:rPr>
          <w:color w:val="7F7F7F" w:themeColor="text1" w:themeTint="80"/>
        </w:rPr>
        <w:t xml:space="preserve">      //var datasets = pbiClient.Datasets.GetDatasetsInGroup(appWorkspaceId).Value;</w:t>
      </w:r>
    </w:p>
    <w:p w14:paraId="7A07BF83" w14:textId="77777777" w:rsidR="00C30138" w:rsidRPr="00B93B87" w:rsidRDefault="00C30138" w:rsidP="00C30138">
      <w:pPr>
        <w:pStyle w:val="LabStepCodeBlockLevel2"/>
        <w:rPr>
          <w:color w:val="7F7F7F" w:themeColor="text1" w:themeTint="80"/>
        </w:rPr>
      </w:pPr>
      <w:r w:rsidRPr="00B93B87">
        <w:rPr>
          <w:color w:val="7F7F7F" w:themeColor="text1" w:themeTint="80"/>
        </w:rPr>
        <w:t xml:space="preserve">      //foreach (var dataset in datasets) {</w:t>
      </w:r>
    </w:p>
    <w:p w14:paraId="164AF6F0" w14:textId="77777777" w:rsidR="00C30138" w:rsidRPr="00B93B87" w:rsidRDefault="00C30138" w:rsidP="00C30138">
      <w:pPr>
        <w:pStyle w:val="LabStepCodeBlockLevel2"/>
        <w:rPr>
          <w:color w:val="7F7F7F" w:themeColor="text1" w:themeTint="80"/>
        </w:rPr>
      </w:pPr>
      <w:r w:rsidRPr="00B93B87">
        <w:rPr>
          <w:color w:val="7F7F7F" w:themeColor="text1" w:themeTint="80"/>
        </w:rPr>
        <w:t xml:space="preserve">      //  Console.WriteLine(" - " + dataset.Name + " [" + dataset.Id + "]");</w:t>
      </w:r>
    </w:p>
    <w:p w14:paraId="54F0006C" w14:textId="77777777" w:rsidR="00C30138" w:rsidRPr="001E230B" w:rsidRDefault="00C30138" w:rsidP="00C30138">
      <w:pPr>
        <w:pStyle w:val="LabStepCodeBlockLevel2"/>
        <w:rPr>
          <w:color w:val="7F7F7F" w:themeColor="text1" w:themeTint="80"/>
        </w:rPr>
      </w:pPr>
      <w:r w:rsidRPr="00B93B87">
        <w:rPr>
          <w:color w:val="7F7F7F" w:themeColor="text1" w:themeTint="80"/>
        </w:rPr>
        <w:t xml:space="preserve">      //}</w:t>
      </w:r>
    </w:p>
    <w:p w14:paraId="164D01A9" w14:textId="77777777" w:rsidR="00C30138" w:rsidRDefault="00C30138" w:rsidP="00C30138">
      <w:pPr>
        <w:pStyle w:val="LabStepCodeBlockLevel2"/>
      </w:pPr>
      <w:r>
        <w:t xml:space="preserve">      Console.WriteLine();</w:t>
      </w:r>
    </w:p>
    <w:p w14:paraId="23455C61" w14:textId="77777777" w:rsidR="00C30138" w:rsidRDefault="00C30138" w:rsidP="00C30138">
      <w:pPr>
        <w:pStyle w:val="LabStepCodeBlockLevel2"/>
      </w:pPr>
      <w:r>
        <w:t xml:space="preserve">    }</w:t>
      </w:r>
    </w:p>
    <w:p w14:paraId="36F5C09E" w14:textId="77777777" w:rsidR="00C30138" w:rsidRDefault="00C30138" w:rsidP="00C30138">
      <w:pPr>
        <w:pStyle w:val="LabStepNumberedLevel2"/>
      </w:pPr>
      <w:r>
        <w:t xml:space="preserve">Code in </w:t>
      </w:r>
      <w:r w:rsidRPr="00446B9A">
        <w:rPr>
          <w:b/>
        </w:rPr>
        <w:t>DisplayAppWorkspaceAssets</w:t>
      </w:r>
      <w:r w:rsidRPr="00446B9A">
        <w:t xml:space="preserve"> calls </w:t>
      </w:r>
      <w:r w:rsidRPr="00446B9A">
        <w:rPr>
          <w:b/>
        </w:rPr>
        <w:t>GetAccessTokenInteractive</w:t>
      </w:r>
      <w:r>
        <w:t xml:space="preserve"> passing a parameter value of </w:t>
      </w:r>
      <w:r w:rsidRPr="000768A7">
        <w:rPr>
          <w:b/>
        </w:rPr>
        <w:t>scope</w:t>
      </w:r>
      <w:r>
        <w:rPr>
          <w:b/>
        </w:rPr>
        <w:t>s</w:t>
      </w:r>
      <w:r w:rsidRPr="000768A7">
        <w:rPr>
          <w:b/>
        </w:rPr>
        <w:t>Default</w:t>
      </w:r>
      <w:r>
        <w:t>.</w:t>
      </w:r>
    </w:p>
    <w:p w14:paraId="0CEB3CE7" w14:textId="77777777" w:rsidR="00C30138" w:rsidRDefault="00C30138" w:rsidP="00C30138">
      <w:pPr>
        <w:pStyle w:val="LabStepScreenshotLevel2"/>
      </w:pPr>
      <w:r>
        <w:drawing>
          <wp:inline distT="0" distB="0" distL="0" distR="0" wp14:anchorId="1EA44D3E" wp14:editId="20340EC1">
            <wp:extent cx="3278777" cy="380838"/>
            <wp:effectExtent l="19050" t="19050" r="17145" b="196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1714" cy="384664"/>
                    </a:xfrm>
                    <a:prstGeom prst="rect">
                      <a:avLst/>
                    </a:prstGeom>
                    <a:noFill/>
                    <a:ln>
                      <a:solidFill>
                        <a:schemeClr val="tx1">
                          <a:lumMod val="50000"/>
                          <a:lumOff val="50000"/>
                        </a:schemeClr>
                      </a:solidFill>
                    </a:ln>
                  </pic:spPr>
                </pic:pic>
              </a:graphicData>
            </a:graphic>
          </wp:inline>
        </w:drawing>
      </w:r>
    </w:p>
    <w:p w14:paraId="378C12AE" w14:textId="77777777" w:rsidR="00C30138" w:rsidRDefault="00C30138" w:rsidP="00C30138">
      <w:pPr>
        <w:pStyle w:val="LabExerciseCallout"/>
      </w:pPr>
      <w:r>
        <w:t>The first time you run the program, Azure AD will prompt you to consent to the default permissions configured for the application.</w:t>
      </w:r>
    </w:p>
    <w:p w14:paraId="13B56FDC" w14:textId="77777777" w:rsidR="00C30138" w:rsidRDefault="00C30138" w:rsidP="00C30138">
      <w:pPr>
        <w:pStyle w:val="LabStepNumbered"/>
      </w:pPr>
      <w:r>
        <w:t>Run the application to test your work.</w:t>
      </w:r>
    </w:p>
    <w:p w14:paraId="32910BD0" w14:textId="77777777" w:rsidR="00C30138" w:rsidRDefault="00C30138" w:rsidP="00C30138">
      <w:pPr>
        <w:pStyle w:val="LabStepNumberedLevel2"/>
      </w:pPr>
      <w:r>
        <w:t xml:space="preserve">Run the console application in the Visual Studio debugger by pressing the </w:t>
      </w:r>
      <w:r w:rsidRPr="00F01495">
        <w:rPr>
          <w:b/>
        </w:rPr>
        <w:t>CTRL</w:t>
      </w:r>
      <w:r>
        <w:t xml:space="preserve"> + </w:t>
      </w:r>
      <w:r w:rsidRPr="00F01495">
        <w:rPr>
          <w:b/>
        </w:rPr>
        <w:t>{F5}</w:t>
      </w:r>
      <w:r>
        <w:t xml:space="preserve"> keyboard combination.</w:t>
      </w:r>
    </w:p>
    <w:p w14:paraId="017EE995" w14:textId="77777777" w:rsidR="00C30138" w:rsidRDefault="00C30138" w:rsidP="00C30138">
      <w:pPr>
        <w:pStyle w:val="LabStepScreenshotLevel2"/>
      </w:pPr>
      <w:r>
        <w:drawing>
          <wp:inline distT="0" distB="0" distL="0" distR="0" wp14:anchorId="0826C3AE" wp14:editId="522D9B37">
            <wp:extent cx="1679143" cy="958850"/>
            <wp:effectExtent l="19050" t="19050" r="16510" b="1270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7217" cy="992012"/>
                    </a:xfrm>
                    <a:prstGeom prst="rect">
                      <a:avLst/>
                    </a:prstGeom>
                    <a:noFill/>
                    <a:ln>
                      <a:solidFill>
                        <a:schemeClr val="tx1">
                          <a:lumMod val="50000"/>
                          <a:lumOff val="50000"/>
                        </a:schemeClr>
                      </a:solidFill>
                    </a:ln>
                  </pic:spPr>
                </pic:pic>
              </a:graphicData>
            </a:graphic>
          </wp:inline>
        </w:drawing>
      </w:r>
    </w:p>
    <w:p w14:paraId="7CD3A363" w14:textId="77777777" w:rsidR="00C30138" w:rsidRDefault="00C30138" w:rsidP="00C30138">
      <w:pPr>
        <w:pStyle w:val="LabStepNumberedLevel2"/>
      </w:pPr>
      <w:r>
        <w:t>When prompted to sign in, enter your user name and password.</w:t>
      </w:r>
    </w:p>
    <w:p w14:paraId="5E2FF7E3" w14:textId="77777777" w:rsidR="00C30138" w:rsidRDefault="00C30138" w:rsidP="00C30138">
      <w:pPr>
        <w:pStyle w:val="LabStepScreenshotLevel2"/>
      </w:pPr>
      <w:r>
        <w:lastRenderedPageBreak/>
        <w:drawing>
          <wp:inline distT="0" distB="0" distL="0" distR="0" wp14:anchorId="3AA85EE1" wp14:editId="684CA5AB">
            <wp:extent cx="1458620" cy="809897"/>
            <wp:effectExtent l="19050" t="19050" r="27305" b="2857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2210" cy="822995"/>
                    </a:xfrm>
                    <a:prstGeom prst="rect">
                      <a:avLst/>
                    </a:prstGeom>
                    <a:noFill/>
                    <a:ln>
                      <a:solidFill>
                        <a:schemeClr val="tx1">
                          <a:lumMod val="50000"/>
                          <a:lumOff val="50000"/>
                        </a:schemeClr>
                      </a:solidFill>
                    </a:ln>
                  </pic:spPr>
                </pic:pic>
              </a:graphicData>
            </a:graphic>
          </wp:inline>
        </w:drawing>
      </w:r>
    </w:p>
    <w:p w14:paraId="7145ACA2" w14:textId="77777777" w:rsidR="00C30138" w:rsidRDefault="00C30138" w:rsidP="00C30138">
      <w:pPr>
        <w:pStyle w:val="LabStepNumberedLevel2"/>
      </w:pPr>
      <w:r>
        <w:t xml:space="preserve">When prompted to consent to the default permissions of </w:t>
      </w:r>
      <w:r w:rsidRPr="00446B9A">
        <w:rPr>
          <w:b/>
        </w:rPr>
        <w:t>View all dashboards</w:t>
      </w:r>
      <w:r>
        <w:t xml:space="preserve"> and </w:t>
      </w:r>
      <w:r w:rsidRPr="00446B9A">
        <w:rPr>
          <w:b/>
        </w:rPr>
        <w:t>View all reports</w:t>
      </w:r>
      <w:r>
        <w:t xml:space="preserve">, click </w:t>
      </w:r>
      <w:r w:rsidRPr="00446B9A">
        <w:rPr>
          <w:b/>
        </w:rPr>
        <w:t>Accept</w:t>
      </w:r>
      <w:r>
        <w:t>.</w:t>
      </w:r>
    </w:p>
    <w:p w14:paraId="18FCB5A5" w14:textId="77777777" w:rsidR="00C30138" w:rsidRDefault="00C30138" w:rsidP="00C30138">
      <w:pPr>
        <w:pStyle w:val="LabStepScreenshotLevel2"/>
      </w:pPr>
      <w:r>
        <w:drawing>
          <wp:inline distT="0" distB="0" distL="0" distR="0" wp14:anchorId="5F7C7958" wp14:editId="45481835">
            <wp:extent cx="2481943" cy="2167331"/>
            <wp:effectExtent l="19050" t="19050" r="13970" b="234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6453" cy="2171269"/>
                    </a:xfrm>
                    <a:prstGeom prst="rect">
                      <a:avLst/>
                    </a:prstGeom>
                    <a:noFill/>
                    <a:ln>
                      <a:solidFill>
                        <a:schemeClr val="tx1">
                          <a:lumMod val="50000"/>
                          <a:lumOff val="50000"/>
                        </a:schemeClr>
                      </a:solidFill>
                    </a:ln>
                  </pic:spPr>
                </pic:pic>
              </a:graphicData>
            </a:graphic>
          </wp:inline>
        </w:drawing>
      </w:r>
    </w:p>
    <w:p w14:paraId="31D138E9" w14:textId="77777777" w:rsidR="00C30138" w:rsidRDefault="00C30138" w:rsidP="00C30138">
      <w:pPr>
        <w:pStyle w:val="LabStepNumberedLevel2"/>
      </w:pPr>
      <w:r>
        <w:t xml:space="preserve">The program should run and display the dashboard and report in the </w:t>
      </w:r>
      <w:r w:rsidRPr="00BD5051">
        <w:rPr>
          <w:b/>
        </w:rPr>
        <w:t>Wingtip Sales</w:t>
      </w:r>
      <w:r>
        <w:t xml:space="preserve"> app workspace.</w:t>
      </w:r>
    </w:p>
    <w:p w14:paraId="4280FE70" w14:textId="77777777" w:rsidR="00C30138" w:rsidRDefault="00C30138" w:rsidP="00C30138">
      <w:pPr>
        <w:pStyle w:val="LabStepScreenshotLevel2"/>
      </w:pPr>
      <w:r>
        <w:drawing>
          <wp:inline distT="0" distB="0" distL="0" distR="0" wp14:anchorId="79D59107" wp14:editId="1129A957">
            <wp:extent cx="3537857" cy="1267097"/>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6108" cy="1295123"/>
                    </a:xfrm>
                    <a:prstGeom prst="rect">
                      <a:avLst/>
                    </a:prstGeom>
                    <a:noFill/>
                    <a:ln>
                      <a:noFill/>
                    </a:ln>
                  </pic:spPr>
                </pic:pic>
              </a:graphicData>
            </a:graphic>
          </wp:inline>
        </w:drawing>
      </w:r>
    </w:p>
    <w:p w14:paraId="69ADE693" w14:textId="77777777" w:rsidR="00C30138" w:rsidRDefault="00C30138" w:rsidP="00C30138">
      <w:pPr>
        <w:pStyle w:val="LabStepNumbered"/>
      </w:pPr>
      <w:r>
        <w:t>Try running the console application again after uncommenting the code to retrieve information about datasets</w:t>
      </w:r>
    </w:p>
    <w:p w14:paraId="4F739814" w14:textId="77777777" w:rsidR="00C30138" w:rsidRDefault="00C30138" w:rsidP="00C30138">
      <w:pPr>
        <w:pStyle w:val="LabStepNumberedLevel2"/>
      </w:pPr>
      <w:r>
        <w:t xml:space="preserve">Locate the commented code at the bottom of the </w:t>
      </w:r>
      <w:r w:rsidRPr="008516C7">
        <w:rPr>
          <w:b/>
        </w:rPr>
        <w:t>DisplayAppWorkspaceAssets</w:t>
      </w:r>
      <w:r>
        <w:t xml:space="preserve"> method and uncomment it.</w:t>
      </w:r>
    </w:p>
    <w:p w14:paraId="209E08B7" w14:textId="77777777" w:rsidR="00C30138" w:rsidRDefault="00C30138" w:rsidP="00C30138">
      <w:pPr>
        <w:pStyle w:val="LabStepScreenshotLevel2"/>
      </w:pPr>
      <w:r>
        <w:drawing>
          <wp:inline distT="0" distB="0" distL="0" distR="0" wp14:anchorId="06522263" wp14:editId="17FDD0C9">
            <wp:extent cx="3538071" cy="1129074"/>
            <wp:effectExtent l="19050" t="19050" r="24765" b="1397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5709" cy="1163424"/>
                    </a:xfrm>
                    <a:prstGeom prst="rect">
                      <a:avLst/>
                    </a:prstGeom>
                    <a:noFill/>
                    <a:ln>
                      <a:solidFill>
                        <a:schemeClr val="tx1">
                          <a:lumMod val="50000"/>
                          <a:lumOff val="50000"/>
                        </a:schemeClr>
                      </a:solidFill>
                    </a:ln>
                  </pic:spPr>
                </pic:pic>
              </a:graphicData>
            </a:graphic>
          </wp:inline>
        </w:drawing>
      </w:r>
    </w:p>
    <w:p w14:paraId="69C118F6" w14:textId="77777777" w:rsidR="00C30138" w:rsidRDefault="00C30138" w:rsidP="00C30138">
      <w:pPr>
        <w:pStyle w:val="LabStepNumberedLevel2"/>
      </w:pPr>
      <w:r>
        <w:t xml:space="preserve">There should now be code in </w:t>
      </w:r>
      <w:r w:rsidRPr="008516C7">
        <w:rPr>
          <w:b/>
        </w:rPr>
        <w:t>DisplayAppWorkspaceAssets</w:t>
      </w:r>
      <w:r>
        <w:t xml:space="preserve"> that calls </w:t>
      </w:r>
      <w:r w:rsidRPr="008516C7">
        <w:rPr>
          <w:b/>
        </w:rPr>
        <w:t>GetDatasetsInGroup</w:t>
      </w:r>
      <w:r>
        <w:t>.</w:t>
      </w:r>
    </w:p>
    <w:p w14:paraId="2FE79652" w14:textId="77777777" w:rsidR="00C30138" w:rsidRDefault="00C30138" w:rsidP="00C30138">
      <w:pPr>
        <w:pStyle w:val="LabStepScreenshotLevel2"/>
      </w:pPr>
      <w:r>
        <w:lastRenderedPageBreak/>
        <w:drawing>
          <wp:inline distT="0" distB="0" distL="0" distR="0" wp14:anchorId="7F3F77EC" wp14:editId="40E88ED2">
            <wp:extent cx="3514165" cy="1111098"/>
            <wp:effectExtent l="19050" t="19050" r="10160" b="1333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27689" cy="1146992"/>
                    </a:xfrm>
                    <a:prstGeom prst="rect">
                      <a:avLst/>
                    </a:prstGeom>
                    <a:noFill/>
                    <a:ln>
                      <a:solidFill>
                        <a:schemeClr val="tx1">
                          <a:lumMod val="50000"/>
                          <a:lumOff val="50000"/>
                        </a:schemeClr>
                      </a:solidFill>
                    </a:ln>
                  </pic:spPr>
                </pic:pic>
              </a:graphicData>
            </a:graphic>
          </wp:inline>
        </w:drawing>
      </w:r>
    </w:p>
    <w:p w14:paraId="627E926A" w14:textId="77777777" w:rsidR="00C30138" w:rsidRDefault="00C30138" w:rsidP="00C30138">
      <w:pPr>
        <w:pStyle w:val="LabExerciseCallout"/>
      </w:pPr>
      <w:r>
        <w:t xml:space="preserve">Note that the default permission set does not include the required permissions to call </w:t>
      </w:r>
      <w:r w:rsidRPr="008516C7">
        <w:rPr>
          <w:b/>
        </w:rPr>
        <w:t>GetDatasetsInGroup</w:t>
      </w:r>
      <w:r>
        <w:t>.</w:t>
      </w:r>
    </w:p>
    <w:p w14:paraId="2CC3E96A" w14:textId="77777777" w:rsidR="00C30138" w:rsidRDefault="00C30138" w:rsidP="00C30138">
      <w:pPr>
        <w:pStyle w:val="LabStepNumberedLevel2"/>
        <w:numPr>
          <w:ilvl w:val="1"/>
          <w:numId w:val="7"/>
        </w:numPr>
      </w:pPr>
      <w:r>
        <w:t xml:space="preserve">Run the console application in the Visual Studio debugger by pressing the </w:t>
      </w:r>
      <w:r w:rsidRPr="002E18B8">
        <w:rPr>
          <w:b/>
        </w:rPr>
        <w:t>CTRL</w:t>
      </w:r>
      <w:r>
        <w:t xml:space="preserve"> + </w:t>
      </w:r>
      <w:r w:rsidRPr="002E18B8">
        <w:rPr>
          <w:b/>
        </w:rPr>
        <w:t>{F5}</w:t>
      </w:r>
      <w:r>
        <w:t xml:space="preserve"> keyboard combination.</w:t>
      </w:r>
    </w:p>
    <w:p w14:paraId="72DE597A" w14:textId="77777777" w:rsidR="00C30138" w:rsidRDefault="00C30138" w:rsidP="00C30138">
      <w:pPr>
        <w:pStyle w:val="LabStepNumberedLevel2"/>
      </w:pPr>
      <w:r>
        <w:t>When prompted, sign in.</w:t>
      </w:r>
    </w:p>
    <w:p w14:paraId="571B9295" w14:textId="77777777" w:rsidR="00C30138" w:rsidRDefault="00C30138" w:rsidP="00C30138">
      <w:pPr>
        <w:pStyle w:val="LabStepNumberedLevel2"/>
      </w:pPr>
      <w:r>
        <w:t xml:space="preserve">The program should run and then fail with an </w:t>
      </w:r>
      <w:r w:rsidRPr="00261541">
        <w:rPr>
          <w:b/>
          <w:i/>
        </w:rPr>
        <w:t>Unauthorized</w:t>
      </w:r>
      <w:r>
        <w:t xml:space="preserve"> exception when it attempts to call </w:t>
      </w:r>
      <w:r w:rsidRPr="008516C7">
        <w:rPr>
          <w:b/>
        </w:rPr>
        <w:t>GetDatasetsInGroup</w:t>
      </w:r>
      <w:r>
        <w:t>.</w:t>
      </w:r>
    </w:p>
    <w:p w14:paraId="57D3424F" w14:textId="77777777" w:rsidR="00C30138" w:rsidRDefault="00C30138" w:rsidP="00C30138">
      <w:pPr>
        <w:pStyle w:val="LabStepScreenshotLevel2"/>
      </w:pPr>
      <w:r>
        <w:drawing>
          <wp:inline distT="0" distB="0" distL="0" distR="0" wp14:anchorId="34BBF252" wp14:editId="294BFA13">
            <wp:extent cx="5444100" cy="1672046"/>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9423" cy="1704394"/>
                    </a:xfrm>
                    <a:prstGeom prst="rect">
                      <a:avLst/>
                    </a:prstGeom>
                    <a:noFill/>
                    <a:ln>
                      <a:noFill/>
                    </a:ln>
                  </pic:spPr>
                </pic:pic>
              </a:graphicData>
            </a:graphic>
          </wp:inline>
        </w:drawing>
      </w:r>
    </w:p>
    <w:p w14:paraId="5EA3A4EB" w14:textId="77777777" w:rsidR="00C30138" w:rsidRDefault="00C30138" w:rsidP="00C30138">
      <w:pPr>
        <w:pStyle w:val="LabStepNumberedLevel2"/>
      </w:pPr>
      <w:r>
        <w:t xml:space="preserve">Close the console window and then return to your project in Visual Studio and the source file named </w:t>
      </w:r>
      <w:r w:rsidRPr="00261541">
        <w:rPr>
          <w:b/>
        </w:rPr>
        <w:t>program.cs</w:t>
      </w:r>
      <w:r>
        <w:t>.</w:t>
      </w:r>
    </w:p>
    <w:p w14:paraId="46FAAB81" w14:textId="77777777" w:rsidR="00C30138" w:rsidRDefault="00C30138" w:rsidP="00C30138">
      <w:pPr>
        <w:pStyle w:val="LabStepNumbered"/>
      </w:pPr>
      <w:r>
        <w:t xml:space="preserve">Acquire an access token interactively with the required scopes to successfully call </w:t>
      </w:r>
      <w:r w:rsidRPr="008516C7">
        <w:rPr>
          <w:b/>
        </w:rPr>
        <w:t>DisplayAppWorkspaceAssets</w:t>
      </w:r>
      <w:r>
        <w:t>.</w:t>
      </w:r>
    </w:p>
    <w:p w14:paraId="19924F6E" w14:textId="77777777" w:rsidR="00C30138" w:rsidRDefault="00C30138" w:rsidP="00C30138">
      <w:pPr>
        <w:pStyle w:val="LabStepNumberedLevel2"/>
      </w:pPr>
      <w:r>
        <w:t xml:space="preserve">Inspect the static field named </w:t>
      </w:r>
      <w:r w:rsidRPr="002044A8">
        <w:rPr>
          <w:b/>
        </w:rPr>
        <w:t>scopesReadWorkspaceAssets</w:t>
      </w:r>
      <w:r>
        <w:t xml:space="preserve"> to see what scopes it contains.</w:t>
      </w:r>
    </w:p>
    <w:p w14:paraId="1CFDE117" w14:textId="77777777" w:rsidR="00C30138" w:rsidRDefault="00C30138" w:rsidP="00C30138">
      <w:pPr>
        <w:pStyle w:val="LabStepCodeBlockLevel2"/>
      </w:pPr>
      <w:r>
        <w:t>static string[] scopesReadWorkspaceAssets = new string[] {</w:t>
      </w:r>
    </w:p>
    <w:p w14:paraId="52B0F6B0" w14:textId="77777777" w:rsidR="00C30138" w:rsidRDefault="00C30138" w:rsidP="00C30138">
      <w:pPr>
        <w:pStyle w:val="LabStepCodeBlockLevel2"/>
      </w:pPr>
      <w:r>
        <w:t xml:space="preserve">  "https://analysis.windows.net/powerbi/api/Dashboard.Read.All",</w:t>
      </w:r>
    </w:p>
    <w:p w14:paraId="69F494C7" w14:textId="77777777" w:rsidR="00C30138" w:rsidRDefault="00C30138" w:rsidP="00C30138">
      <w:pPr>
        <w:pStyle w:val="LabStepCodeBlockLevel2"/>
      </w:pPr>
      <w:r>
        <w:t xml:space="preserve">  "https://analysis.windows.net/powerbi/api/Dataset.Read.All",</w:t>
      </w:r>
    </w:p>
    <w:p w14:paraId="66FC8423" w14:textId="77777777" w:rsidR="00C30138" w:rsidRDefault="00C30138" w:rsidP="00C30138">
      <w:pPr>
        <w:pStyle w:val="LabStepCodeBlockLevel2"/>
      </w:pPr>
      <w:r>
        <w:t xml:space="preserve">  "https://analysis.windows.net/powerbi/api/Report.Read.All"</w:t>
      </w:r>
    </w:p>
    <w:p w14:paraId="0066177F" w14:textId="77777777" w:rsidR="00C30138" w:rsidRDefault="00C30138" w:rsidP="00C30138">
      <w:pPr>
        <w:pStyle w:val="LabStepCodeBlockLevel2"/>
      </w:pPr>
      <w:r>
        <w:t>};</w:t>
      </w:r>
    </w:p>
    <w:p w14:paraId="67A02260" w14:textId="77777777" w:rsidR="00C30138" w:rsidRDefault="00C30138" w:rsidP="00C30138">
      <w:pPr>
        <w:pStyle w:val="LabStepNumberedLevel2"/>
      </w:pPr>
      <w:r>
        <w:t xml:space="preserve">Inspect the code inside </w:t>
      </w:r>
      <w:r w:rsidRPr="008516C7">
        <w:rPr>
          <w:b/>
        </w:rPr>
        <w:t>DisplayAppWorkspaceAssets</w:t>
      </w:r>
      <w:r>
        <w:t xml:space="preserve"> to find where it calls </w:t>
      </w:r>
      <w:r w:rsidRPr="00EE7638">
        <w:rPr>
          <w:b/>
        </w:rPr>
        <w:t>GetAccessTokenInteractive</w:t>
      </w:r>
      <w:r>
        <w:t>.</w:t>
      </w:r>
    </w:p>
    <w:p w14:paraId="0553A269" w14:textId="77777777" w:rsidR="00C30138" w:rsidRDefault="00C30138" w:rsidP="00C30138">
      <w:pPr>
        <w:pStyle w:val="LabStepScreenshotLevel2"/>
      </w:pPr>
      <w:r>
        <w:drawing>
          <wp:inline distT="0" distB="0" distL="0" distR="0" wp14:anchorId="62C56CEA" wp14:editId="4AF027D2">
            <wp:extent cx="4286064" cy="509451"/>
            <wp:effectExtent l="19050" t="19050" r="1968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158" cy="545240"/>
                    </a:xfrm>
                    <a:prstGeom prst="rect">
                      <a:avLst/>
                    </a:prstGeom>
                    <a:noFill/>
                    <a:ln>
                      <a:solidFill>
                        <a:schemeClr val="tx1">
                          <a:lumMod val="50000"/>
                          <a:lumOff val="50000"/>
                        </a:schemeClr>
                      </a:solidFill>
                    </a:ln>
                  </pic:spPr>
                </pic:pic>
              </a:graphicData>
            </a:graphic>
          </wp:inline>
        </w:drawing>
      </w:r>
    </w:p>
    <w:p w14:paraId="748A365C" w14:textId="77777777" w:rsidR="00C30138" w:rsidRDefault="00C30138" w:rsidP="00C30138">
      <w:pPr>
        <w:pStyle w:val="LabStepNumberedLevel2"/>
      </w:pPr>
      <w:r>
        <w:t xml:space="preserve">In the call to </w:t>
      </w:r>
      <w:r w:rsidRPr="002044A8">
        <w:rPr>
          <w:b/>
          <w:color w:val="000000" w:themeColor="text1"/>
        </w:rPr>
        <w:t>DisplayAppWorkspaceAssets</w:t>
      </w:r>
      <w:r>
        <w:t xml:space="preserve">, replace </w:t>
      </w:r>
      <w:r w:rsidRPr="002044A8">
        <w:rPr>
          <w:b/>
        </w:rPr>
        <w:t>scopesDefault</w:t>
      </w:r>
      <w:r>
        <w:t xml:space="preserve"> with </w:t>
      </w:r>
      <w:r w:rsidRPr="002044A8">
        <w:rPr>
          <w:b/>
        </w:rPr>
        <w:t>scopesReadWorkspaceAssets</w:t>
      </w:r>
      <w:r>
        <w:t>.</w:t>
      </w:r>
    </w:p>
    <w:p w14:paraId="75546BAB" w14:textId="77777777" w:rsidR="00C30138" w:rsidRPr="002044A8" w:rsidRDefault="00C30138" w:rsidP="00C30138">
      <w:pPr>
        <w:pStyle w:val="LabStepCodeBlockLevel2"/>
        <w:rPr>
          <w:color w:val="7F7F7F" w:themeColor="text1" w:themeTint="80"/>
        </w:rPr>
      </w:pPr>
      <w:r w:rsidRPr="002044A8">
        <w:rPr>
          <w:color w:val="7F7F7F" w:themeColor="text1" w:themeTint="80"/>
        </w:rPr>
        <w:t>static void DisplayAppWorkspaceAssets() {</w:t>
      </w:r>
    </w:p>
    <w:p w14:paraId="42B36FE3" w14:textId="77777777" w:rsidR="00C30138" w:rsidRPr="002044A8" w:rsidRDefault="00C30138" w:rsidP="00C30138">
      <w:pPr>
        <w:pStyle w:val="LabStepCodeBlockLevel2"/>
        <w:rPr>
          <w:color w:val="7F7F7F" w:themeColor="text1" w:themeTint="80"/>
        </w:rPr>
      </w:pPr>
    </w:p>
    <w:p w14:paraId="78D83F89" w14:textId="77777777" w:rsidR="00C30138" w:rsidRPr="002044A8" w:rsidRDefault="00C30138" w:rsidP="00C30138">
      <w:pPr>
        <w:pStyle w:val="LabStepCodeBlockLevel2"/>
        <w:rPr>
          <w:color w:val="7F7F7F" w:themeColor="text1" w:themeTint="80"/>
        </w:rPr>
      </w:pPr>
      <w:r w:rsidRPr="002044A8">
        <w:rPr>
          <w:color w:val="7F7F7F" w:themeColor="text1" w:themeTint="80"/>
        </w:rPr>
        <w:t xml:space="preserve">  string AccessToken = GetAccessTokenInteractive(</w:t>
      </w:r>
      <w:r w:rsidRPr="002044A8">
        <w:t>scopesReadWorkspaceAssets</w:t>
      </w:r>
      <w:r w:rsidRPr="002044A8">
        <w:rPr>
          <w:color w:val="7F7F7F" w:themeColor="text1" w:themeTint="80"/>
        </w:rPr>
        <w:t>);</w:t>
      </w:r>
    </w:p>
    <w:p w14:paraId="1B0A7670" w14:textId="77777777" w:rsidR="00C30138" w:rsidRPr="002044A8" w:rsidRDefault="00C30138" w:rsidP="00C30138">
      <w:pPr>
        <w:pStyle w:val="LabStepCodeBlockLevel2"/>
        <w:rPr>
          <w:color w:val="7F7F7F" w:themeColor="text1" w:themeTint="80"/>
        </w:rPr>
      </w:pPr>
      <w:r w:rsidRPr="002044A8">
        <w:rPr>
          <w:color w:val="7F7F7F" w:themeColor="text1" w:themeTint="80"/>
        </w:rPr>
        <w:t xml:space="preserve">  var pbiClient = new PowerBIClient(new Uri(urlPowerBiRestApiRoot),</w:t>
      </w:r>
    </w:p>
    <w:p w14:paraId="7B6E7057" w14:textId="77777777" w:rsidR="00C30138" w:rsidRPr="002044A8" w:rsidRDefault="00C30138" w:rsidP="00C30138">
      <w:pPr>
        <w:pStyle w:val="LabStepCodeBlockLevel2"/>
        <w:rPr>
          <w:color w:val="7F7F7F" w:themeColor="text1" w:themeTint="80"/>
        </w:rPr>
      </w:pPr>
      <w:r w:rsidRPr="002044A8">
        <w:rPr>
          <w:color w:val="7F7F7F" w:themeColor="text1" w:themeTint="80"/>
        </w:rPr>
        <w:t xml:space="preserve">                                          new TokenCredentials(AccessToken, "Bearer"));</w:t>
      </w:r>
    </w:p>
    <w:p w14:paraId="56D8A8A6" w14:textId="77777777" w:rsidR="00C30138" w:rsidRDefault="00C30138" w:rsidP="00C30138">
      <w:pPr>
        <w:pStyle w:val="LabStepNumberedLevel2"/>
      </w:pPr>
      <w:r>
        <w:t xml:space="preserve">Run the console application again by pressing the </w:t>
      </w:r>
      <w:r w:rsidRPr="002E18B8">
        <w:rPr>
          <w:b/>
        </w:rPr>
        <w:t>CTRL</w:t>
      </w:r>
      <w:r>
        <w:t xml:space="preserve"> + </w:t>
      </w:r>
      <w:r w:rsidRPr="002E18B8">
        <w:rPr>
          <w:b/>
        </w:rPr>
        <w:t>{F5}</w:t>
      </w:r>
      <w:r>
        <w:t xml:space="preserve"> keyboard combination.</w:t>
      </w:r>
    </w:p>
    <w:p w14:paraId="50CAC9A3" w14:textId="77777777" w:rsidR="00C30138" w:rsidRDefault="00C30138" w:rsidP="00C30138">
      <w:pPr>
        <w:pStyle w:val="LabStepNumberedLevel2"/>
      </w:pPr>
      <w:r>
        <w:t>When prompted, sign in.</w:t>
      </w:r>
    </w:p>
    <w:p w14:paraId="0EA64A2F" w14:textId="77777777" w:rsidR="00C30138" w:rsidRDefault="00C30138" w:rsidP="00C30138">
      <w:pPr>
        <w:pStyle w:val="LabStepNumberedLevel2"/>
      </w:pPr>
      <w:r>
        <w:t xml:space="preserve">After signing in, you should be prompted to consent to permissions including </w:t>
      </w:r>
      <w:r w:rsidRPr="00EE7638">
        <w:rPr>
          <w:b/>
        </w:rPr>
        <w:t>View all datasets</w:t>
      </w:r>
      <w:r>
        <w:t>.</w:t>
      </w:r>
    </w:p>
    <w:p w14:paraId="1C78A9FE" w14:textId="77777777" w:rsidR="00C30138" w:rsidRDefault="00C30138" w:rsidP="00C30138">
      <w:pPr>
        <w:pStyle w:val="LabStepScreenshotLevel2"/>
      </w:pPr>
      <w:r>
        <w:lastRenderedPageBreak/>
        <w:drawing>
          <wp:inline distT="0" distB="0" distL="0" distR="0" wp14:anchorId="7A3482D2" wp14:editId="4B8BA2D5">
            <wp:extent cx="2024743" cy="1961552"/>
            <wp:effectExtent l="19050" t="19050" r="13970" b="1968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1533" cy="1977818"/>
                    </a:xfrm>
                    <a:prstGeom prst="rect">
                      <a:avLst/>
                    </a:prstGeom>
                    <a:noFill/>
                    <a:ln>
                      <a:solidFill>
                        <a:schemeClr val="tx1">
                          <a:lumMod val="50000"/>
                          <a:lumOff val="50000"/>
                        </a:schemeClr>
                      </a:solidFill>
                    </a:ln>
                  </pic:spPr>
                </pic:pic>
              </a:graphicData>
            </a:graphic>
          </wp:inline>
        </w:drawing>
      </w:r>
    </w:p>
    <w:p w14:paraId="5C1E4299" w14:textId="77777777" w:rsidR="00C30138" w:rsidRDefault="00C30138" w:rsidP="00C30138">
      <w:pPr>
        <w:pStyle w:val="LabStepNumberedLevel2"/>
      </w:pPr>
      <w:r>
        <w:t xml:space="preserve">The program should now succeed when calling </w:t>
      </w:r>
      <w:r w:rsidRPr="008516C7">
        <w:rPr>
          <w:b/>
        </w:rPr>
        <w:t>GetDatasetsInGroup</w:t>
      </w:r>
      <w:r>
        <w:t>.</w:t>
      </w:r>
    </w:p>
    <w:p w14:paraId="0FEDD2CF" w14:textId="77777777" w:rsidR="00C30138" w:rsidRDefault="00C30138" w:rsidP="00C30138">
      <w:pPr>
        <w:pStyle w:val="LabStepScreenshotLevel2"/>
      </w:pPr>
      <w:r>
        <w:drawing>
          <wp:inline distT="0" distB="0" distL="0" distR="0" wp14:anchorId="46F298A0" wp14:editId="63D60465">
            <wp:extent cx="3365502" cy="1554480"/>
            <wp:effectExtent l="0" t="0" r="635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7088" cy="1601401"/>
                    </a:xfrm>
                    <a:prstGeom prst="rect">
                      <a:avLst/>
                    </a:prstGeom>
                    <a:noFill/>
                    <a:ln>
                      <a:noFill/>
                    </a:ln>
                  </pic:spPr>
                </pic:pic>
              </a:graphicData>
            </a:graphic>
          </wp:inline>
        </w:drawing>
      </w:r>
    </w:p>
    <w:p w14:paraId="31BCFFE7" w14:textId="77777777" w:rsidR="00C30138" w:rsidRDefault="00C30138" w:rsidP="00C30138">
      <w:pPr>
        <w:pStyle w:val="LabStepNumbered"/>
      </w:pPr>
      <w:r>
        <w:t xml:space="preserve">Authenticate using </w:t>
      </w:r>
      <w:r w:rsidRPr="00EE7638">
        <w:rPr>
          <w:color w:val="808080" w:themeColor="background1" w:themeShade="80"/>
        </w:rPr>
        <w:t>(</w:t>
      </w:r>
      <w:r w:rsidRPr="00EE7638">
        <w:rPr>
          <w:i/>
          <w:color w:val="808080" w:themeColor="background1" w:themeShade="80"/>
        </w:rPr>
        <w:t>the dreaded</w:t>
      </w:r>
      <w:r w:rsidRPr="00EE7638">
        <w:rPr>
          <w:color w:val="808080" w:themeColor="background1" w:themeShade="80"/>
        </w:rPr>
        <w:t>)</w:t>
      </w:r>
      <w:r>
        <w:t xml:space="preserve"> </w:t>
      </w:r>
      <w:r w:rsidRPr="00EE7638">
        <w:rPr>
          <w:i/>
        </w:rPr>
        <w:t>User Credential Password</w:t>
      </w:r>
      <w:r>
        <w:t xml:space="preserve"> flow.</w:t>
      </w:r>
    </w:p>
    <w:p w14:paraId="3AB21D4E" w14:textId="77777777" w:rsidR="00C30138" w:rsidRDefault="00C30138" w:rsidP="00C30138">
      <w:pPr>
        <w:pStyle w:val="LabStepNumberedLevel2"/>
      </w:pPr>
      <w:r>
        <w:t xml:space="preserve">Review the C# code inside the method named </w:t>
      </w:r>
      <w:r w:rsidRPr="00D2067B">
        <w:rPr>
          <w:b/>
        </w:rPr>
        <w:t>GetAccessTokenWithUserPassword</w:t>
      </w:r>
      <w:r>
        <w:t>.</w:t>
      </w:r>
    </w:p>
    <w:p w14:paraId="5E1B11C0" w14:textId="77777777" w:rsidR="00C30138" w:rsidRPr="00D2067B" w:rsidRDefault="00C30138" w:rsidP="00C30138">
      <w:pPr>
        <w:pStyle w:val="LabStepCodeBlockLevel2"/>
        <w:rPr>
          <w:sz w:val="14"/>
        </w:rPr>
      </w:pPr>
      <w:r w:rsidRPr="00D2067B">
        <w:rPr>
          <w:sz w:val="14"/>
        </w:rPr>
        <w:t>static string GetAccessTokenWithUserPassword(string[] scopes) {</w:t>
      </w:r>
    </w:p>
    <w:p w14:paraId="4F84D97A" w14:textId="77777777" w:rsidR="00C30138" w:rsidRPr="00D2067B" w:rsidRDefault="00C30138" w:rsidP="00C30138">
      <w:pPr>
        <w:pStyle w:val="LabStepCodeBlockLevel2"/>
        <w:rPr>
          <w:sz w:val="14"/>
        </w:rPr>
      </w:pPr>
    </w:p>
    <w:p w14:paraId="3697F849" w14:textId="77777777" w:rsidR="00C30138" w:rsidRPr="00D2067B" w:rsidRDefault="00C30138" w:rsidP="00C30138">
      <w:pPr>
        <w:pStyle w:val="LabStepCodeBlockLevel2"/>
        <w:rPr>
          <w:sz w:val="14"/>
        </w:rPr>
      </w:pPr>
      <w:r w:rsidRPr="00D2067B">
        <w:rPr>
          <w:sz w:val="14"/>
        </w:rPr>
        <w:t xml:space="preserve">  var appPublic = PublicClientApplicationBuilder.Create(clientId)</w:t>
      </w:r>
    </w:p>
    <w:p w14:paraId="7F1CCF9F" w14:textId="77777777" w:rsidR="00C30138" w:rsidRPr="00D2067B" w:rsidRDefault="00C30138" w:rsidP="00C30138">
      <w:pPr>
        <w:pStyle w:val="LabStepCodeBlockLevel2"/>
        <w:rPr>
          <w:sz w:val="14"/>
        </w:rPr>
      </w:pPr>
      <w:r w:rsidRPr="00D2067B">
        <w:rPr>
          <w:sz w:val="14"/>
        </w:rPr>
        <w:t xml:space="preserve">                    .WithAuthority(tenantCommonAuthority)</w:t>
      </w:r>
    </w:p>
    <w:p w14:paraId="0F56156E" w14:textId="77777777" w:rsidR="00C30138" w:rsidRPr="00D2067B" w:rsidRDefault="00C30138" w:rsidP="00C30138">
      <w:pPr>
        <w:pStyle w:val="LabStepCodeBlockLevel2"/>
        <w:rPr>
          <w:sz w:val="14"/>
        </w:rPr>
      </w:pPr>
      <w:r w:rsidRPr="00D2067B">
        <w:rPr>
          <w:sz w:val="14"/>
        </w:rPr>
        <w:t xml:space="preserve">                    .Build();</w:t>
      </w:r>
    </w:p>
    <w:p w14:paraId="7480CA71" w14:textId="77777777" w:rsidR="00C30138" w:rsidRPr="00D2067B" w:rsidRDefault="00C30138" w:rsidP="00C30138">
      <w:pPr>
        <w:pStyle w:val="LabStepCodeBlockLevel2"/>
        <w:rPr>
          <w:sz w:val="14"/>
        </w:rPr>
      </w:pPr>
    </w:p>
    <w:p w14:paraId="0BE334B5" w14:textId="77777777" w:rsidR="00C30138" w:rsidRPr="00D2067B" w:rsidRDefault="00C30138" w:rsidP="00C30138">
      <w:pPr>
        <w:pStyle w:val="LabStepCodeBlockLevel2"/>
        <w:rPr>
          <w:sz w:val="14"/>
        </w:rPr>
      </w:pPr>
      <w:bookmarkStart w:id="1" w:name="_Hlk10286776"/>
      <w:r w:rsidRPr="00D2067B">
        <w:rPr>
          <w:sz w:val="14"/>
        </w:rPr>
        <w:t xml:space="preserve">  string username = "user1@MY_TENANT.onMicrosoft.com";</w:t>
      </w:r>
    </w:p>
    <w:p w14:paraId="2669CDB6" w14:textId="77777777" w:rsidR="00C30138" w:rsidRPr="00D2067B" w:rsidRDefault="00C30138" w:rsidP="00C30138">
      <w:pPr>
        <w:pStyle w:val="LabStepCodeBlockLevel2"/>
        <w:rPr>
          <w:sz w:val="14"/>
        </w:rPr>
      </w:pPr>
      <w:r w:rsidRPr="00D2067B">
        <w:rPr>
          <w:sz w:val="14"/>
        </w:rPr>
        <w:t xml:space="preserve">  string userPassword = "";</w:t>
      </w:r>
    </w:p>
    <w:bookmarkEnd w:id="1"/>
    <w:p w14:paraId="44057D4F" w14:textId="77777777" w:rsidR="00C30138" w:rsidRPr="00D2067B" w:rsidRDefault="00C30138" w:rsidP="00C30138">
      <w:pPr>
        <w:pStyle w:val="LabStepCodeBlockLevel2"/>
        <w:rPr>
          <w:sz w:val="14"/>
        </w:rPr>
      </w:pPr>
      <w:r w:rsidRPr="00D2067B">
        <w:rPr>
          <w:sz w:val="14"/>
        </w:rPr>
        <w:t xml:space="preserve">  SecureString userPasswordSecure = new SecureString();</w:t>
      </w:r>
    </w:p>
    <w:p w14:paraId="21A51066" w14:textId="77777777" w:rsidR="00C30138" w:rsidRPr="00D2067B" w:rsidRDefault="00C30138" w:rsidP="00C30138">
      <w:pPr>
        <w:pStyle w:val="LabStepCodeBlockLevel2"/>
        <w:rPr>
          <w:sz w:val="14"/>
        </w:rPr>
      </w:pPr>
      <w:r w:rsidRPr="00D2067B">
        <w:rPr>
          <w:sz w:val="14"/>
        </w:rPr>
        <w:t xml:space="preserve">  foreach (char c in userPassword) {</w:t>
      </w:r>
    </w:p>
    <w:p w14:paraId="5472E495" w14:textId="77777777" w:rsidR="00C30138" w:rsidRPr="00D2067B" w:rsidRDefault="00C30138" w:rsidP="00C30138">
      <w:pPr>
        <w:pStyle w:val="LabStepCodeBlockLevel2"/>
        <w:rPr>
          <w:sz w:val="14"/>
        </w:rPr>
      </w:pPr>
      <w:r w:rsidRPr="00D2067B">
        <w:rPr>
          <w:sz w:val="14"/>
        </w:rPr>
        <w:t xml:space="preserve">    userPasswordSecure.AppendChar(c);</w:t>
      </w:r>
    </w:p>
    <w:p w14:paraId="56B80590" w14:textId="77777777" w:rsidR="00C30138" w:rsidRPr="00D2067B" w:rsidRDefault="00C30138" w:rsidP="00C30138">
      <w:pPr>
        <w:pStyle w:val="LabStepCodeBlockLevel2"/>
        <w:rPr>
          <w:sz w:val="14"/>
        </w:rPr>
      </w:pPr>
      <w:r w:rsidRPr="00D2067B">
        <w:rPr>
          <w:sz w:val="14"/>
        </w:rPr>
        <w:t xml:space="preserve">  }</w:t>
      </w:r>
    </w:p>
    <w:p w14:paraId="6CBA528E" w14:textId="77777777" w:rsidR="00C30138" w:rsidRPr="00D2067B" w:rsidRDefault="00C30138" w:rsidP="00C30138">
      <w:pPr>
        <w:pStyle w:val="LabStepCodeBlockLevel2"/>
        <w:rPr>
          <w:sz w:val="14"/>
        </w:rPr>
      </w:pPr>
    </w:p>
    <w:p w14:paraId="42FE0B58" w14:textId="77777777" w:rsidR="00C30138" w:rsidRPr="00D2067B" w:rsidRDefault="00C30138" w:rsidP="00C30138">
      <w:pPr>
        <w:pStyle w:val="LabStepCodeBlockLevel2"/>
        <w:rPr>
          <w:sz w:val="14"/>
        </w:rPr>
      </w:pPr>
      <w:r w:rsidRPr="00D2067B">
        <w:rPr>
          <w:sz w:val="14"/>
        </w:rPr>
        <w:t xml:space="preserve">  var authResult = appPublic.AcquireTokenByUsernamePassword(scopes, username, userPasswordSecure)</w:t>
      </w:r>
    </w:p>
    <w:p w14:paraId="27060F41" w14:textId="77777777" w:rsidR="00C30138" w:rsidRPr="00D2067B" w:rsidRDefault="00C30138" w:rsidP="00C30138">
      <w:pPr>
        <w:pStyle w:val="LabStepCodeBlockLevel2"/>
        <w:rPr>
          <w:sz w:val="14"/>
        </w:rPr>
      </w:pPr>
      <w:r w:rsidRPr="00D2067B">
        <w:rPr>
          <w:sz w:val="14"/>
        </w:rPr>
        <w:t xml:space="preserve">                            .ExecuteAsync().Result;</w:t>
      </w:r>
    </w:p>
    <w:p w14:paraId="2E83F3C0" w14:textId="77777777" w:rsidR="00C30138" w:rsidRPr="00D2067B" w:rsidRDefault="00C30138" w:rsidP="00C30138">
      <w:pPr>
        <w:pStyle w:val="LabStepCodeBlockLevel2"/>
        <w:rPr>
          <w:sz w:val="14"/>
        </w:rPr>
      </w:pPr>
    </w:p>
    <w:p w14:paraId="172ADD00" w14:textId="77777777" w:rsidR="00C30138" w:rsidRPr="00D2067B" w:rsidRDefault="00C30138" w:rsidP="00C30138">
      <w:pPr>
        <w:pStyle w:val="LabStepCodeBlockLevel2"/>
        <w:rPr>
          <w:sz w:val="14"/>
        </w:rPr>
      </w:pPr>
      <w:r w:rsidRPr="00D2067B">
        <w:rPr>
          <w:sz w:val="14"/>
        </w:rPr>
        <w:t xml:space="preserve">    return authResult.AccessToken;</w:t>
      </w:r>
    </w:p>
    <w:p w14:paraId="626D1114" w14:textId="77777777" w:rsidR="00C30138" w:rsidRPr="00D2067B" w:rsidRDefault="00C30138" w:rsidP="00C30138">
      <w:pPr>
        <w:pStyle w:val="LabStepCodeBlockLevel2"/>
        <w:rPr>
          <w:sz w:val="14"/>
        </w:rPr>
      </w:pPr>
      <w:r w:rsidRPr="00D2067B">
        <w:rPr>
          <w:sz w:val="14"/>
        </w:rPr>
        <w:t>}</w:t>
      </w:r>
    </w:p>
    <w:p w14:paraId="0D35226E" w14:textId="77777777" w:rsidR="00C30138" w:rsidRDefault="00C30138" w:rsidP="00C30138">
      <w:pPr>
        <w:pStyle w:val="LabStepNumberedLevel2"/>
      </w:pPr>
      <w:r>
        <w:t xml:space="preserve">Locate the two variables inside </w:t>
      </w:r>
      <w:r w:rsidRPr="00D2067B">
        <w:rPr>
          <w:b/>
        </w:rPr>
        <w:t>GetAccessTokenWithUserPassword</w:t>
      </w:r>
      <w:r>
        <w:t xml:space="preserve"> named </w:t>
      </w:r>
      <w:r w:rsidRPr="00D2067B">
        <w:rPr>
          <w:b/>
        </w:rPr>
        <w:t>username</w:t>
      </w:r>
      <w:r>
        <w:t xml:space="preserve"> and </w:t>
      </w:r>
      <w:r w:rsidRPr="00D2067B">
        <w:rPr>
          <w:b/>
        </w:rPr>
        <w:t>userPassword</w:t>
      </w:r>
      <w:r>
        <w:t>.</w:t>
      </w:r>
    </w:p>
    <w:p w14:paraId="4A769A98" w14:textId="77777777" w:rsidR="00C30138" w:rsidRDefault="00C30138" w:rsidP="00C30138">
      <w:pPr>
        <w:pStyle w:val="LabStepNumberedLevel2"/>
      </w:pPr>
      <w:r>
        <w:t xml:space="preserve">Update </w:t>
      </w:r>
      <w:r w:rsidRPr="00D2067B">
        <w:rPr>
          <w:b/>
        </w:rPr>
        <w:t>username</w:t>
      </w:r>
      <w:r>
        <w:t xml:space="preserve"> and </w:t>
      </w:r>
      <w:r w:rsidRPr="00D2067B">
        <w:rPr>
          <w:b/>
        </w:rPr>
        <w:t>userPassword</w:t>
      </w:r>
      <w:r>
        <w:t xml:space="preserve"> with your user name and password of your primary Office 365 user account.</w:t>
      </w:r>
    </w:p>
    <w:p w14:paraId="4315A1BE" w14:textId="77777777" w:rsidR="00C30138" w:rsidRDefault="00C30138" w:rsidP="00C30138">
      <w:pPr>
        <w:pStyle w:val="LabStepCodeBlockLevel2"/>
      </w:pPr>
      <w:r>
        <w:t>string username = "tedp@pbi0520.onMicrosoft.com";</w:t>
      </w:r>
    </w:p>
    <w:p w14:paraId="2FEADEC6" w14:textId="77777777" w:rsidR="00C30138" w:rsidRDefault="00C30138" w:rsidP="00C30138">
      <w:pPr>
        <w:pStyle w:val="LabStepCodeBlockLevel2"/>
      </w:pPr>
      <w:r>
        <w:t>string userPassword = "myCAT$rightLEG";</w:t>
      </w:r>
    </w:p>
    <w:p w14:paraId="60712938" w14:textId="77777777" w:rsidR="00C30138" w:rsidRDefault="00C30138" w:rsidP="00C30138">
      <w:pPr>
        <w:pStyle w:val="LabStepNumberedLevel2"/>
      </w:pPr>
      <w:r>
        <w:t xml:space="preserve">Move down to the method named </w:t>
      </w:r>
      <w:r w:rsidRPr="00D2067B">
        <w:rPr>
          <w:b/>
        </w:rPr>
        <w:t>DisplayAppWorkspaceAssets</w:t>
      </w:r>
      <w:r>
        <w:t xml:space="preserve"> and locate the call to </w:t>
      </w:r>
      <w:r w:rsidRPr="00D2067B">
        <w:rPr>
          <w:b/>
        </w:rPr>
        <w:t>GetAccessTokenInteractive</w:t>
      </w:r>
      <w:r>
        <w:t>.</w:t>
      </w:r>
    </w:p>
    <w:p w14:paraId="70473AA2" w14:textId="77777777" w:rsidR="00C30138" w:rsidRPr="00D2067B" w:rsidRDefault="00C30138" w:rsidP="00C30138">
      <w:pPr>
        <w:pStyle w:val="LabStepCodeBlockLevel2"/>
        <w:rPr>
          <w:color w:val="7F7F7F" w:themeColor="text1" w:themeTint="80"/>
        </w:rPr>
      </w:pPr>
      <w:r w:rsidRPr="00D2067B">
        <w:rPr>
          <w:color w:val="7F7F7F" w:themeColor="text1" w:themeTint="80"/>
        </w:rPr>
        <w:t>static void DisplayAppWorkspaceAssets() {</w:t>
      </w:r>
    </w:p>
    <w:p w14:paraId="77A14B44" w14:textId="77777777" w:rsidR="00C30138" w:rsidRDefault="00C30138" w:rsidP="00C30138">
      <w:pPr>
        <w:pStyle w:val="LabStepCodeBlockLevel2"/>
      </w:pPr>
    </w:p>
    <w:p w14:paraId="01D157A2" w14:textId="77777777" w:rsidR="00C30138" w:rsidRDefault="00C30138" w:rsidP="00C30138">
      <w:pPr>
        <w:pStyle w:val="LabStepCodeBlockLevel2"/>
      </w:pPr>
      <w:r>
        <w:t xml:space="preserve">  </w:t>
      </w:r>
      <w:r w:rsidRPr="00D2067B">
        <w:rPr>
          <w:color w:val="7F7F7F" w:themeColor="text1" w:themeTint="80"/>
        </w:rPr>
        <w:t xml:space="preserve">string AccessToken = </w:t>
      </w:r>
      <w:r>
        <w:t>GetAccessTokenInteractive(scopesReadWorkspaceAssets);</w:t>
      </w:r>
    </w:p>
    <w:p w14:paraId="571B92EE" w14:textId="77777777" w:rsidR="00C30138" w:rsidRPr="00D2067B" w:rsidRDefault="00C30138" w:rsidP="00C30138">
      <w:pPr>
        <w:pStyle w:val="LabStepCodeBlockLevel2"/>
        <w:rPr>
          <w:color w:val="7F7F7F" w:themeColor="text1" w:themeTint="80"/>
        </w:rPr>
      </w:pPr>
      <w:r w:rsidRPr="00D2067B">
        <w:rPr>
          <w:color w:val="7F7F7F" w:themeColor="text1" w:themeTint="80"/>
        </w:rPr>
        <w:t xml:space="preserve">  var pbiClient = new PowerBIClient(new Uri(urlPowerBiRestApiRoot),</w:t>
      </w:r>
    </w:p>
    <w:p w14:paraId="57E08D54" w14:textId="77777777" w:rsidR="00C30138" w:rsidRDefault="00C30138" w:rsidP="00C30138">
      <w:pPr>
        <w:pStyle w:val="LabStepCodeBlockLevel2"/>
        <w:rPr>
          <w:color w:val="7F7F7F" w:themeColor="text1" w:themeTint="80"/>
        </w:rPr>
      </w:pPr>
      <w:r w:rsidRPr="00D2067B">
        <w:rPr>
          <w:color w:val="7F7F7F" w:themeColor="text1" w:themeTint="80"/>
        </w:rPr>
        <w:lastRenderedPageBreak/>
        <w:t xml:space="preserve">                                          new TokenCredentials(AccessToken, "Bearer"));</w:t>
      </w:r>
    </w:p>
    <w:p w14:paraId="5C9AAA54" w14:textId="77777777" w:rsidR="00C30138" w:rsidRPr="00D2067B" w:rsidRDefault="00C30138" w:rsidP="00C30138">
      <w:pPr>
        <w:pStyle w:val="LabStepCodeBlockLevel2"/>
        <w:rPr>
          <w:color w:val="7F7F7F" w:themeColor="text1" w:themeTint="80"/>
        </w:rPr>
      </w:pPr>
    </w:p>
    <w:p w14:paraId="3485380D" w14:textId="77777777" w:rsidR="00C30138" w:rsidRDefault="00C30138" w:rsidP="00C30138">
      <w:pPr>
        <w:pStyle w:val="LabStepNumberedLevel2"/>
      </w:pPr>
      <w:r>
        <w:t xml:space="preserve">Replace the call to </w:t>
      </w:r>
      <w:r w:rsidRPr="00D2067B">
        <w:rPr>
          <w:b/>
        </w:rPr>
        <w:t>GetAccessTokenInteractive</w:t>
      </w:r>
      <w:r>
        <w:t xml:space="preserve"> with a call to </w:t>
      </w:r>
      <w:r w:rsidRPr="00D2067B">
        <w:rPr>
          <w:b/>
        </w:rPr>
        <w:t>GetAccessTokenWithUserPassword</w:t>
      </w:r>
      <w:r>
        <w:t>.</w:t>
      </w:r>
    </w:p>
    <w:p w14:paraId="75C414E6" w14:textId="77777777" w:rsidR="00C30138" w:rsidRPr="00D2067B" w:rsidRDefault="00C30138" w:rsidP="00C30138">
      <w:pPr>
        <w:pStyle w:val="LabStepCodeBlockLevel2"/>
        <w:rPr>
          <w:color w:val="7F7F7F" w:themeColor="text1" w:themeTint="80"/>
        </w:rPr>
      </w:pPr>
      <w:r w:rsidRPr="00D2067B">
        <w:rPr>
          <w:color w:val="7F7F7F" w:themeColor="text1" w:themeTint="80"/>
        </w:rPr>
        <w:t>static void DisplayAppWorkspaceAssets() {</w:t>
      </w:r>
    </w:p>
    <w:p w14:paraId="7E62B503" w14:textId="77777777" w:rsidR="00C30138" w:rsidRDefault="00C30138" w:rsidP="00C30138">
      <w:pPr>
        <w:pStyle w:val="LabStepCodeBlockLevel2"/>
      </w:pPr>
    </w:p>
    <w:p w14:paraId="2BC71EDD" w14:textId="77777777" w:rsidR="00C30138" w:rsidRDefault="00C30138" w:rsidP="00C30138">
      <w:pPr>
        <w:pStyle w:val="LabStepCodeBlockLevel2"/>
      </w:pPr>
      <w:r w:rsidRPr="00D2067B">
        <w:rPr>
          <w:color w:val="7F7F7F" w:themeColor="text1" w:themeTint="80"/>
        </w:rPr>
        <w:t xml:space="preserve">  string AccessToken = </w:t>
      </w:r>
      <w:r>
        <w:t>GetAccessTokenWithUserPassword(scopesReadWorkspaceAssets);</w:t>
      </w:r>
    </w:p>
    <w:p w14:paraId="10F7D7FC" w14:textId="77777777" w:rsidR="00C30138" w:rsidRPr="00D2067B" w:rsidRDefault="00C30138" w:rsidP="00C30138">
      <w:pPr>
        <w:pStyle w:val="LabStepCodeBlockLevel2"/>
        <w:rPr>
          <w:color w:val="7F7F7F" w:themeColor="text1" w:themeTint="80"/>
        </w:rPr>
      </w:pPr>
      <w:r w:rsidRPr="00D2067B">
        <w:rPr>
          <w:color w:val="7F7F7F" w:themeColor="text1" w:themeTint="80"/>
        </w:rPr>
        <w:t xml:space="preserve">  var pbiClient = new PowerBIClient(new Uri(urlPowerBiRestApiRoot),</w:t>
      </w:r>
    </w:p>
    <w:p w14:paraId="0F258DE8" w14:textId="77777777" w:rsidR="00C30138" w:rsidRDefault="00C30138" w:rsidP="00C30138">
      <w:pPr>
        <w:pStyle w:val="LabStepCodeBlockLevel2"/>
        <w:rPr>
          <w:color w:val="7F7F7F" w:themeColor="text1" w:themeTint="80"/>
        </w:rPr>
      </w:pPr>
      <w:r w:rsidRPr="00D2067B">
        <w:rPr>
          <w:color w:val="7F7F7F" w:themeColor="text1" w:themeTint="80"/>
        </w:rPr>
        <w:t xml:space="preserve">                                          new TokenCredentials(AccessToken, "Bearer"));</w:t>
      </w:r>
    </w:p>
    <w:p w14:paraId="2EC1A8F7" w14:textId="77777777" w:rsidR="00C30138" w:rsidRPr="00D2067B" w:rsidRDefault="00C30138" w:rsidP="00C30138">
      <w:pPr>
        <w:pStyle w:val="LabStepCodeBlockLevel2"/>
        <w:rPr>
          <w:color w:val="7F7F7F" w:themeColor="text1" w:themeTint="80"/>
        </w:rPr>
      </w:pPr>
    </w:p>
    <w:p w14:paraId="567BE199" w14:textId="77777777" w:rsidR="00C30138" w:rsidRDefault="00C30138" w:rsidP="00C30138">
      <w:pPr>
        <w:pStyle w:val="LabStepNumberedLevel2"/>
      </w:pPr>
      <w:r>
        <w:t>Run the program again. This time it should run successfully without requiring any interactive behavior.</w:t>
      </w:r>
    </w:p>
    <w:p w14:paraId="698A8A90" w14:textId="77777777" w:rsidR="00C30138" w:rsidRDefault="00C30138" w:rsidP="00C30138">
      <w:pPr>
        <w:pStyle w:val="LabExerciseCallout"/>
      </w:pPr>
      <w:r>
        <w:t xml:space="preserve">Keep in mind that using the </w:t>
      </w:r>
      <w:r w:rsidRPr="00EE7638">
        <w:rPr>
          <w:i/>
        </w:rPr>
        <w:t>User Credential Password</w:t>
      </w:r>
      <w:r>
        <w:t xml:space="preserve"> flow like this should not be used in a secure environment. In fact, the </w:t>
      </w:r>
      <w:r w:rsidRPr="00EE7638">
        <w:rPr>
          <w:i/>
        </w:rPr>
        <w:t>Microsoft Authentication Library (MSAL)</w:t>
      </w:r>
      <w:r>
        <w:t xml:space="preserve"> prohibits this </w:t>
      </w:r>
      <w:r w:rsidRPr="00EE7638">
        <w:rPr>
          <w:i/>
        </w:rPr>
        <w:t>User Credential Password</w:t>
      </w:r>
      <w:r>
        <w:t xml:space="preserve"> flow for code running in the .NET CORE environment. It is recommended that you learn how to authenticate users with an authentication flow that's more secure such as the </w:t>
      </w:r>
      <w:r w:rsidRPr="00EE7638">
        <w:rPr>
          <w:i/>
        </w:rPr>
        <w:t>Device Code Flow</w:t>
      </w:r>
      <w:r>
        <w:t>.</w:t>
      </w:r>
    </w:p>
    <w:p w14:paraId="02F2AA4E" w14:textId="77777777" w:rsidR="00C30138" w:rsidRDefault="00C30138" w:rsidP="00C30138">
      <w:pPr>
        <w:pStyle w:val="LabStepNumbered"/>
      </w:pPr>
      <w:r>
        <w:t xml:space="preserve">Authenticate the user using the </w:t>
      </w:r>
      <w:r w:rsidRPr="00EE7638">
        <w:rPr>
          <w:i/>
        </w:rPr>
        <w:t>Device Code Authentication</w:t>
      </w:r>
      <w:r>
        <w:t xml:space="preserve"> flow.</w:t>
      </w:r>
    </w:p>
    <w:p w14:paraId="327C2CB5" w14:textId="77777777" w:rsidR="00C30138" w:rsidRDefault="00C30138" w:rsidP="00C30138">
      <w:pPr>
        <w:pStyle w:val="LabStepNumberedLevel2"/>
      </w:pPr>
      <w:r>
        <w:t xml:space="preserve">Review the method named </w:t>
      </w:r>
      <w:r w:rsidRPr="0077360A">
        <w:rPr>
          <w:b/>
        </w:rPr>
        <w:t>GetAccessTokenWithDeviceCode</w:t>
      </w:r>
      <w:r>
        <w:t>.</w:t>
      </w:r>
    </w:p>
    <w:p w14:paraId="60CBE256" w14:textId="77777777" w:rsidR="00C30138" w:rsidRDefault="00C30138" w:rsidP="00C30138">
      <w:pPr>
        <w:pStyle w:val="LabStepCodeBlockLevel2"/>
        <w:pBdr>
          <w:left w:val="single" w:sz="2" w:space="0" w:color="C0C0C0"/>
        </w:pBdr>
      </w:pPr>
      <w:r>
        <w:t>static string GetAccessTokenWithDeviceCode(string[] scopes) {</w:t>
      </w:r>
    </w:p>
    <w:p w14:paraId="08B6F222" w14:textId="77777777" w:rsidR="00C30138" w:rsidRDefault="00C30138" w:rsidP="00C30138">
      <w:pPr>
        <w:pStyle w:val="LabStepCodeBlockLevel2"/>
        <w:pBdr>
          <w:left w:val="single" w:sz="2" w:space="0" w:color="C0C0C0"/>
        </w:pBdr>
        <w:rPr>
          <w:color w:val="7F7F7F" w:themeColor="text1" w:themeTint="80"/>
        </w:rPr>
      </w:pPr>
    </w:p>
    <w:p w14:paraId="6D73C39D" w14:textId="77777777" w:rsidR="00C30138" w:rsidRPr="008B2CE3" w:rsidRDefault="00C30138" w:rsidP="00C30138">
      <w:pPr>
        <w:pStyle w:val="LabStepCodeBlockLevel2"/>
        <w:pBdr>
          <w:left w:val="single" w:sz="2" w:space="0" w:color="C0C0C0"/>
        </w:pBdr>
        <w:rPr>
          <w:color w:val="7F7F7F" w:themeColor="text1" w:themeTint="80"/>
        </w:rPr>
      </w:pPr>
      <w:r w:rsidRPr="008B2CE3">
        <w:rPr>
          <w:color w:val="7F7F7F" w:themeColor="text1" w:themeTint="80"/>
        </w:rPr>
        <w:t xml:space="preserve">  // device code authentication requires tenant-specific authority URL</w:t>
      </w:r>
    </w:p>
    <w:p w14:paraId="0D243FE5" w14:textId="77777777" w:rsidR="00C30138" w:rsidRDefault="00C30138" w:rsidP="00C30138">
      <w:pPr>
        <w:pStyle w:val="LabStepCodeBlockLevel2"/>
        <w:pBdr>
          <w:left w:val="single" w:sz="2" w:space="0" w:color="C0C0C0"/>
        </w:pBdr>
      </w:pPr>
      <w:r>
        <w:t xml:space="preserve">  var appPublic = PublicClientApplicationBuilder.Create(clientId)</w:t>
      </w:r>
    </w:p>
    <w:p w14:paraId="42B3F05C" w14:textId="77777777" w:rsidR="00C30138" w:rsidRDefault="00C30138" w:rsidP="00C30138">
      <w:pPr>
        <w:pStyle w:val="LabStepCodeBlockLevel2"/>
        <w:pBdr>
          <w:left w:val="single" w:sz="2" w:space="0" w:color="C0C0C0"/>
        </w:pBdr>
      </w:pPr>
      <w:r>
        <w:t xml:space="preserve">                    .WithAuthority(tenantSpecificAuthority)</w:t>
      </w:r>
    </w:p>
    <w:p w14:paraId="0C18CDCB" w14:textId="77777777" w:rsidR="00C30138" w:rsidRDefault="00C30138" w:rsidP="00C30138">
      <w:pPr>
        <w:pStyle w:val="LabStepCodeBlockLevel2"/>
        <w:pBdr>
          <w:left w:val="single" w:sz="2" w:space="0" w:color="C0C0C0"/>
        </w:pBdr>
      </w:pPr>
      <w:r>
        <w:t xml:space="preserve">                    .Build();</w:t>
      </w:r>
    </w:p>
    <w:p w14:paraId="2E9BAC74" w14:textId="77777777" w:rsidR="00C30138" w:rsidRDefault="00C30138" w:rsidP="00C30138">
      <w:pPr>
        <w:pStyle w:val="LabStepCodeBlockLevel2"/>
        <w:pBdr>
          <w:left w:val="single" w:sz="2" w:space="0" w:color="C0C0C0"/>
        </w:pBdr>
      </w:pPr>
    </w:p>
    <w:p w14:paraId="2533B176" w14:textId="77777777" w:rsidR="00C30138" w:rsidRPr="008B2CE3" w:rsidRDefault="00C30138" w:rsidP="00C30138">
      <w:pPr>
        <w:pStyle w:val="LabStepCodeBlockLevel2"/>
        <w:pBdr>
          <w:left w:val="single" w:sz="2" w:space="0" w:color="C0C0C0"/>
        </w:pBdr>
        <w:rPr>
          <w:color w:val="7F7F7F" w:themeColor="text1" w:themeTint="80"/>
        </w:rPr>
      </w:pPr>
      <w:r w:rsidRPr="008B2CE3">
        <w:rPr>
          <w:color w:val="7F7F7F" w:themeColor="text1" w:themeTint="80"/>
        </w:rPr>
        <w:t xml:space="preserve">  // this method call will block until you have logged in using the generated device code</w:t>
      </w:r>
    </w:p>
    <w:p w14:paraId="4B2BD51B" w14:textId="77777777" w:rsidR="00C30138" w:rsidRDefault="00C30138" w:rsidP="00C30138">
      <w:pPr>
        <w:pStyle w:val="LabStepCodeBlockLevel2"/>
        <w:pBdr>
          <w:left w:val="single" w:sz="2" w:space="0" w:color="C0C0C0"/>
        </w:pBdr>
      </w:pPr>
      <w:r>
        <w:t xml:space="preserve">  var authResult = appPublic.AcquireTokenWithDeviceCode(scopes, deviceCodeCallbackParams =&gt; {</w:t>
      </w:r>
    </w:p>
    <w:p w14:paraId="6B9B5375" w14:textId="77777777" w:rsidR="00C30138" w:rsidRPr="0077360A" w:rsidRDefault="00C30138" w:rsidP="00C30138">
      <w:pPr>
        <w:pStyle w:val="LabStepCodeBlockLevel2"/>
        <w:pBdr>
          <w:left w:val="single" w:sz="2" w:space="0" w:color="C0C0C0"/>
        </w:pBdr>
        <w:rPr>
          <w:color w:val="7F7F7F" w:themeColor="text1" w:themeTint="80"/>
        </w:rPr>
      </w:pPr>
      <w:r w:rsidRPr="0077360A">
        <w:rPr>
          <w:color w:val="7F7F7F" w:themeColor="text1" w:themeTint="80"/>
        </w:rPr>
        <w:t xml:space="preserve">    // retrieve device code and verification URL from deviceCodeCallbackParams </w:t>
      </w:r>
    </w:p>
    <w:p w14:paraId="40DDA9DD" w14:textId="77777777" w:rsidR="00C30138" w:rsidRDefault="00C30138" w:rsidP="00C30138">
      <w:pPr>
        <w:pStyle w:val="LabStepCodeBlockLevel2"/>
        <w:pBdr>
          <w:left w:val="single" w:sz="2" w:space="0" w:color="C0C0C0"/>
        </w:pBdr>
      </w:pPr>
      <w:r>
        <w:t xml:space="preserve">    string deviceCode = deviceCodeCallbackParams.UserCode;</w:t>
      </w:r>
    </w:p>
    <w:p w14:paraId="12CA4E97" w14:textId="77777777" w:rsidR="00C30138" w:rsidRDefault="00C30138" w:rsidP="00C30138">
      <w:pPr>
        <w:pStyle w:val="LabStepCodeBlockLevel2"/>
        <w:pBdr>
          <w:left w:val="single" w:sz="2" w:space="0" w:color="C0C0C0"/>
        </w:pBdr>
      </w:pPr>
      <w:r>
        <w:t xml:space="preserve">    string verificationUrl = deviceCodeCallbackParams.VerificationUrl;</w:t>
      </w:r>
    </w:p>
    <w:p w14:paraId="7635BF62" w14:textId="77777777" w:rsidR="00C30138" w:rsidRPr="0077360A" w:rsidRDefault="00C30138" w:rsidP="00C30138">
      <w:pPr>
        <w:pStyle w:val="LabStepCodeBlockLevel2"/>
        <w:pBdr>
          <w:left w:val="single" w:sz="2" w:space="0" w:color="C0C0C0"/>
        </w:pBdr>
        <w:rPr>
          <w:color w:val="7F7F7F" w:themeColor="text1" w:themeTint="80"/>
        </w:rPr>
      </w:pPr>
      <w:r w:rsidRPr="0077360A">
        <w:rPr>
          <w:color w:val="7F7F7F" w:themeColor="text1" w:themeTint="80"/>
        </w:rPr>
        <w:t xml:space="preserve">    Console.WriteLine();</w:t>
      </w:r>
    </w:p>
    <w:p w14:paraId="06FC0C37" w14:textId="77777777" w:rsidR="00C30138" w:rsidRDefault="00C30138" w:rsidP="00C30138">
      <w:pPr>
        <w:pStyle w:val="LabStepCodeBlockLevel2"/>
        <w:pBdr>
          <w:left w:val="single" w:sz="2" w:space="0" w:color="C0C0C0"/>
        </w:pBdr>
      </w:pPr>
      <w:r>
        <w:t xml:space="preserve">    Console.WriteLine("When prompted, copy-and-paste the following device code: " + deviceCode);</w:t>
      </w:r>
    </w:p>
    <w:p w14:paraId="0E6D45F7" w14:textId="77777777" w:rsidR="00C30138" w:rsidRPr="0077360A" w:rsidRDefault="00C30138" w:rsidP="00C30138">
      <w:pPr>
        <w:pStyle w:val="LabStepCodeBlockLevel2"/>
        <w:pBdr>
          <w:left w:val="single" w:sz="2" w:space="0" w:color="C0C0C0"/>
        </w:pBdr>
        <w:rPr>
          <w:color w:val="7F7F7F" w:themeColor="text1" w:themeTint="80"/>
        </w:rPr>
      </w:pPr>
      <w:r w:rsidRPr="0077360A">
        <w:rPr>
          <w:color w:val="7F7F7F" w:themeColor="text1" w:themeTint="80"/>
        </w:rPr>
        <w:t xml:space="preserve">    Console.WriteLine();</w:t>
      </w:r>
    </w:p>
    <w:p w14:paraId="1121E01D" w14:textId="77777777" w:rsidR="00C30138" w:rsidRDefault="00C30138" w:rsidP="00C30138">
      <w:pPr>
        <w:pStyle w:val="LabStepCodeBlockLevel2"/>
        <w:pBdr>
          <w:left w:val="single" w:sz="2" w:space="0" w:color="C0C0C0"/>
        </w:pBdr>
      </w:pPr>
      <w:r>
        <w:t xml:space="preserve">    Console.WriteLine("Opening Browser at " + verificationUrl);</w:t>
      </w:r>
    </w:p>
    <w:p w14:paraId="5B9F61AB" w14:textId="77777777" w:rsidR="00C30138" w:rsidRDefault="00C30138" w:rsidP="00C30138">
      <w:pPr>
        <w:pStyle w:val="LabStepCodeBlockLevel2"/>
        <w:pBdr>
          <w:left w:val="single" w:sz="2" w:space="0" w:color="C0C0C0"/>
        </w:pBdr>
      </w:pPr>
      <w:r>
        <w:t xml:space="preserve">    Process.Start("chrome.exe", verificationUrl);</w:t>
      </w:r>
    </w:p>
    <w:p w14:paraId="0C72D29D" w14:textId="77777777" w:rsidR="00C30138" w:rsidRPr="0077360A" w:rsidRDefault="00C30138" w:rsidP="00C30138">
      <w:pPr>
        <w:pStyle w:val="LabStepCodeBlockLevel2"/>
        <w:pBdr>
          <w:left w:val="single" w:sz="2" w:space="0" w:color="C0C0C0"/>
        </w:pBdr>
        <w:rPr>
          <w:color w:val="7F7F7F" w:themeColor="text1" w:themeTint="80"/>
        </w:rPr>
      </w:pPr>
      <w:r w:rsidRPr="0077360A">
        <w:rPr>
          <w:color w:val="7F7F7F" w:themeColor="text1" w:themeTint="80"/>
        </w:rPr>
        <w:t xml:space="preserve">    Console.WriteLine();</w:t>
      </w:r>
    </w:p>
    <w:p w14:paraId="2C067D52" w14:textId="77777777" w:rsidR="00C30138" w:rsidRDefault="00C30138" w:rsidP="00C30138">
      <w:pPr>
        <w:pStyle w:val="LabStepCodeBlockLevel2"/>
        <w:pBdr>
          <w:left w:val="single" w:sz="2" w:space="0" w:color="C0C0C0"/>
        </w:pBdr>
      </w:pPr>
      <w:r>
        <w:t xml:space="preserve">    Console.WriteLine("This console app will now block until you enter the device code and log in");</w:t>
      </w:r>
    </w:p>
    <w:p w14:paraId="100273AE" w14:textId="77777777" w:rsidR="00C30138" w:rsidRPr="0077360A" w:rsidRDefault="00C30138" w:rsidP="00C30138">
      <w:pPr>
        <w:pStyle w:val="LabStepCodeBlockLevel2"/>
        <w:pBdr>
          <w:left w:val="single" w:sz="2" w:space="0" w:color="C0C0C0"/>
        </w:pBdr>
        <w:rPr>
          <w:color w:val="7F7F7F" w:themeColor="text1" w:themeTint="80"/>
        </w:rPr>
      </w:pPr>
      <w:r w:rsidRPr="0077360A">
        <w:rPr>
          <w:color w:val="7F7F7F" w:themeColor="text1" w:themeTint="80"/>
        </w:rPr>
        <w:t xml:space="preserve">    // return task result</w:t>
      </w:r>
    </w:p>
    <w:p w14:paraId="491C993A" w14:textId="77777777" w:rsidR="00C30138" w:rsidRDefault="00C30138" w:rsidP="00C30138">
      <w:pPr>
        <w:pStyle w:val="LabStepCodeBlockLevel2"/>
        <w:pBdr>
          <w:left w:val="single" w:sz="2" w:space="0" w:color="C0C0C0"/>
        </w:pBdr>
      </w:pPr>
      <w:r>
        <w:t xml:space="preserve">    return Task.FromResult(0);</w:t>
      </w:r>
    </w:p>
    <w:p w14:paraId="692F16B1" w14:textId="77777777" w:rsidR="00C30138" w:rsidRDefault="00C30138" w:rsidP="00C30138">
      <w:pPr>
        <w:pStyle w:val="LabStepCodeBlockLevel2"/>
        <w:pBdr>
          <w:left w:val="single" w:sz="2" w:space="0" w:color="C0C0C0"/>
        </w:pBdr>
      </w:pPr>
      <w:r>
        <w:t xml:space="preserve">  }).ExecuteAsync().Result;</w:t>
      </w:r>
    </w:p>
    <w:p w14:paraId="4E866F39" w14:textId="77777777" w:rsidR="00C30138" w:rsidRDefault="00C30138" w:rsidP="00C30138">
      <w:pPr>
        <w:pStyle w:val="LabStepCodeBlockLevel2"/>
        <w:pBdr>
          <w:left w:val="single" w:sz="2" w:space="0" w:color="C0C0C0"/>
        </w:pBdr>
      </w:pPr>
    </w:p>
    <w:p w14:paraId="1665BF44" w14:textId="77777777" w:rsidR="00C30138" w:rsidRDefault="00C30138" w:rsidP="00C30138">
      <w:pPr>
        <w:pStyle w:val="LabStepCodeBlockLevel2"/>
        <w:pBdr>
          <w:left w:val="single" w:sz="2" w:space="0" w:color="C0C0C0"/>
        </w:pBdr>
      </w:pPr>
      <w:r>
        <w:t xml:space="preserve">  Console.WriteLine("The call to AcquireTokenWithDeviceCode has completed");</w:t>
      </w:r>
    </w:p>
    <w:p w14:paraId="58675A36" w14:textId="77777777" w:rsidR="00C30138" w:rsidRDefault="00C30138" w:rsidP="00C30138">
      <w:pPr>
        <w:pStyle w:val="LabStepCodeBlockLevel2"/>
        <w:pBdr>
          <w:left w:val="single" w:sz="2" w:space="0" w:color="C0C0C0"/>
        </w:pBdr>
      </w:pPr>
    </w:p>
    <w:p w14:paraId="0FFCA08A" w14:textId="77777777" w:rsidR="00C30138" w:rsidRDefault="00C30138" w:rsidP="00C30138">
      <w:pPr>
        <w:pStyle w:val="LabStepCodeBlockLevel2"/>
        <w:pBdr>
          <w:left w:val="single" w:sz="2" w:space="0" w:color="C0C0C0"/>
        </w:pBdr>
      </w:pPr>
      <w:r>
        <w:t xml:space="preserve">  return authResult.AccessToken;</w:t>
      </w:r>
    </w:p>
    <w:p w14:paraId="69A77638" w14:textId="77777777" w:rsidR="00C30138" w:rsidRDefault="00C30138" w:rsidP="00C30138">
      <w:pPr>
        <w:pStyle w:val="LabStepCodeBlockLevel2"/>
        <w:pBdr>
          <w:left w:val="single" w:sz="2" w:space="0" w:color="C0C0C0"/>
        </w:pBdr>
      </w:pPr>
      <w:r>
        <w:t>}</w:t>
      </w:r>
    </w:p>
    <w:p w14:paraId="586F2300" w14:textId="77777777" w:rsidR="00C30138" w:rsidRDefault="00C30138" w:rsidP="00C30138">
      <w:pPr>
        <w:pStyle w:val="LabStepNumberedLevel2"/>
      </w:pPr>
      <w:r>
        <w:t xml:space="preserve">Return to the method named </w:t>
      </w:r>
      <w:r w:rsidRPr="00D2067B">
        <w:rPr>
          <w:b/>
        </w:rPr>
        <w:t>DisplayAppWorkspaceAssets</w:t>
      </w:r>
      <w:r>
        <w:t xml:space="preserve"> and find the call to </w:t>
      </w:r>
      <w:r w:rsidRPr="00D2067B">
        <w:rPr>
          <w:b/>
        </w:rPr>
        <w:t>GetAccessTokenWithUserPassword</w:t>
      </w:r>
      <w:r>
        <w:t>.</w:t>
      </w:r>
    </w:p>
    <w:p w14:paraId="3A9E9CFA" w14:textId="77777777" w:rsidR="00C30138" w:rsidRDefault="00C30138" w:rsidP="00C30138">
      <w:pPr>
        <w:pStyle w:val="LabStepNumberedLevel2"/>
      </w:pPr>
      <w:r>
        <w:t xml:space="preserve">Replace the call to </w:t>
      </w:r>
      <w:r w:rsidRPr="00D2067B">
        <w:rPr>
          <w:b/>
        </w:rPr>
        <w:t>GetAccessTokenWithUserPassword</w:t>
      </w:r>
      <w:r>
        <w:t xml:space="preserve"> with a call to </w:t>
      </w:r>
      <w:r w:rsidRPr="00EE7638">
        <w:rPr>
          <w:b/>
        </w:rPr>
        <w:t>GetAccessTokenWithDeviceCode</w:t>
      </w:r>
      <w:r>
        <w:t>.</w:t>
      </w:r>
    </w:p>
    <w:p w14:paraId="71F904D3" w14:textId="77777777" w:rsidR="00C30138" w:rsidRDefault="00C30138" w:rsidP="00C30138">
      <w:pPr>
        <w:pStyle w:val="LabStepCodeBlockLevel2"/>
      </w:pPr>
      <w:r w:rsidRPr="008B2CE3">
        <w:rPr>
          <w:color w:val="7F7F7F" w:themeColor="text1" w:themeTint="80"/>
        </w:rPr>
        <w:t xml:space="preserve">string AccessToken = </w:t>
      </w:r>
      <w:r>
        <w:t>GetAccessTokenWithDeviceCode(scopesReadWorkspaceAssets);</w:t>
      </w:r>
    </w:p>
    <w:p w14:paraId="793B02F7" w14:textId="77777777" w:rsidR="00C30138" w:rsidRPr="008B2CE3" w:rsidRDefault="00C30138" w:rsidP="00C30138">
      <w:pPr>
        <w:pStyle w:val="LabStepCodeBlockLevel2"/>
        <w:rPr>
          <w:color w:val="7F7F7F" w:themeColor="text1" w:themeTint="80"/>
        </w:rPr>
      </w:pPr>
      <w:r w:rsidRPr="008B2CE3">
        <w:rPr>
          <w:color w:val="7F7F7F" w:themeColor="text1" w:themeTint="80"/>
        </w:rPr>
        <w:t>var pbiClient = new PowerBIClient(new Uri(urlPowerBiRestApiRoot),</w:t>
      </w:r>
    </w:p>
    <w:p w14:paraId="67EDC8B8" w14:textId="77777777" w:rsidR="00C30138" w:rsidRDefault="00C30138" w:rsidP="00C30138">
      <w:pPr>
        <w:pStyle w:val="LabStepCodeBlockLevel2"/>
        <w:rPr>
          <w:color w:val="7F7F7F" w:themeColor="text1" w:themeTint="80"/>
        </w:rPr>
      </w:pPr>
      <w:r w:rsidRPr="008B2CE3">
        <w:rPr>
          <w:color w:val="7F7F7F" w:themeColor="text1" w:themeTint="80"/>
        </w:rPr>
        <w:t xml:space="preserve">                                          new TokenCredentials(AccessToken, "Bearer"));</w:t>
      </w:r>
    </w:p>
    <w:p w14:paraId="283A38F3" w14:textId="77777777" w:rsidR="00C30138" w:rsidRPr="008B2CE3" w:rsidRDefault="00C30138" w:rsidP="00C30138">
      <w:pPr>
        <w:pStyle w:val="LabStepCodeBlockLevel2"/>
        <w:rPr>
          <w:color w:val="7F7F7F" w:themeColor="text1" w:themeTint="80"/>
        </w:rPr>
      </w:pPr>
    </w:p>
    <w:p w14:paraId="5CA790A7" w14:textId="77777777" w:rsidR="00C30138" w:rsidRDefault="00C30138" w:rsidP="00C30138">
      <w:pPr>
        <w:pStyle w:val="LabStepNumbered"/>
      </w:pPr>
      <w:r>
        <w:t>Run the program to test the device code authentication flow.</w:t>
      </w:r>
    </w:p>
    <w:p w14:paraId="2365305C" w14:textId="77777777" w:rsidR="00C30138" w:rsidRDefault="00C30138" w:rsidP="00C30138">
      <w:pPr>
        <w:pStyle w:val="LabStepNumberedLevel2"/>
      </w:pPr>
      <w:r>
        <w:t xml:space="preserve">Run the console application in the Visual Studio debugger by pressing the </w:t>
      </w:r>
      <w:r w:rsidRPr="00F01495">
        <w:rPr>
          <w:b/>
        </w:rPr>
        <w:t>CTRL</w:t>
      </w:r>
      <w:r>
        <w:t xml:space="preserve"> + </w:t>
      </w:r>
      <w:r w:rsidRPr="00F01495">
        <w:rPr>
          <w:b/>
        </w:rPr>
        <w:t>{F5}</w:t>
      </w:r>
      <w:r>
        <w:t xml:space="preserve"> keyboard combination.</w:t>
      </w:r>
    </w:p>
    <w:p w14:paraId="7BFCFD27" w14:textId="77777777" w:rsidR="00C30138" w:rsidRDefault="00C30138" w:rsidP="00C30138">
      <w:pPr>
        <w:pStyle w:val="LabStepNumberedLevel2"/>
      </w:pPr>
      <w:r>
        <w:t>When the program runs, it should display output in console window and open the Chrome browser at the verification URL as shown in the following screenshot.</w:t>
      </w:r>
    </w:p>
    <w:p w14:paraId="3388C92A" w14:textId="77777777" w:rsidR="00C30138" w:rsidRDefault="00C30138" w:rsidP="00C30138">
      <w:pPr>
        <w:pStyle w:val="LabStepScreenshotLevel2"/>
      </w:pPr>
      <w:r>
        <w:lastRenderedPageBreak/>
        <w:drawing>
          <wp:inline distT="0" distB="0" distL="0" distR="0" wp14:anchorId="24738177" wp14:editId="7E3A85D9">
            <wp:extent cx="5089649" cy="2651760"/>
            <wp:effectExtent l="19050" t="19050" r="15875" b="152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3272"/>
                    <a:stretch/>
                  </pic:blipFill>
                  <pic:spPr bwMode="auto">
                    <a:xfrm>
                      <a:off x="0" y="0"/>
                      <a:ext cx="5196982" cy="27076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9A1DD0" w14:textId="77777777" w:rsidR="00C30138" w:rsidRDefault="00C30138" w:rsidP="00C30138">
      <w:pPr>
        <w:pStyle w:val="LabExerciseCallout"/>
      </w:pPr>
      <w:r>
        <w:t xml:space="preserve">Note that the program has blocked on the call to </w:t>
      </w:r>
      <w:r w:rsidRPr="00FD30B3">
        <w:rPr>
          <w:b/>
        </w:rPr>
        <w:t>AcquireTokenWithDeviceCode</w:t>
      </w:r>
      <w:r>
        <w:t xml:space="preserve">. The program will continue to block until you have logged in using the device code and your Office 365 user account credentials. Once you have logged in, the call to </w:t>
      </w:r>
      <w:r w:rsidRPr="00FD30B3">
        <w:rPr>
          <w:b/>
        </w:rPr>
        <w:t>AcquireTokenWithDeviceCode</w:t>
      </w:r>
      <w:r>
        <w:t xml:space="preserve"> will return and provide your application with an access token.</w:t>
      </w:r>
    </w:p>
    <w:p w14:paraId="307667F7" w14:textId="77777777" w:rsidR="00C30138" w:rsidRDefault="00C30138" w:rsidP="00C30138">
      <w:pPr>
        <w:pStyle w:val="LabStepNumberedLevel2"/>
      </w:pPr>
      <w:r>
        <w:t xml:space="preserve">Copy the device code from the console window and paste it into the browser and then click </w:t>
      </w:r>
      <w:r w:rsidRPr="0091223F">
        <w:rPr>
          <w:b/>
        </w:rPr>
        <w:t>Next</w:t>
      </w:r>
      <w:r>
        <w:t>.</w:t>
      </w:r>
    </w:p>
    <w:p w14:paraId="497F396F" w14:textId="77777777" w:rsidR="00C30138" w:rsidRDefault="00C30138" w:rsidP="00C30138">
      <w:pPr>
        <w:pStyle w:val="LabStepScreenshotLevel2"/>
      </w:pPr>
      <w:r>
        <w:drawing>
          <wp:inline distT="0" distB="0" distL="0" distR="0" wp14:anchorId="262DCAF2" wp14:editId="45CF7C28">
            <wp:extent cx="1874520" cy="1461490"/>
            <wp:effectExtent l="0" t="0" r="0" b="571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94097" cy="1476754"/>
                    </a:xfrm>
                    <a:prstGeom prst="rect">
                      <a:avLst/>
                    </a:prstGeom>
                    <a:noFill/>
                    <a:ln>
                      <a:noFill/>
                    </a:ln>
                  </pic:spPr>
                </pic:pic>
              </a:graphicData>
            </a:graphic>
          </wp:inline>
        </w:drawing>
      </w:r>
    </w:p>
    <w:p w14:paraId="30CB34D6" w14:textId="77777777" w:rsidR="00C30138" w:rsidRDefault="00C30138" w:rsidP="00C30138">
      <w:pPr>
        <w:pStyle w:val="LabStepNumberedLevel2"/>
      </w:pPr>
      <w:r>
        <w:t>When prompted, log in using the credentials for your primary Office 365 user account.</w:t>
      </w:r>
    </w:p>
    <w:p w14:paraId="7EB6C397" w14:textId="77777777" w:rsidR="00C30138" w:rsidRDefault="00C30138" w:rsidP="00C30138">
      <w:pPr>
        <w:pStyle w:val="LabStepScreenshotLevel2"/>
      </w:pPr>
      <w:r>
        <w:drawing>
          <wp:inline distT="0" distB="0" distL="0" distR="0" wp14:anchorId="43DAE6FE" wp14:editId="3FDC7DA8">
            <wp:extent cx="3180806" cy="1829710"/>
            <wp:effectExtent l="19050" t="19050" r="19685" b="1841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1035" cy="1835594"/>
                    </a:xfrm>
                    <a:prstGeom prst="rect">
                      <a:avLst/>
                    </a:prstGeom>
                    <a:noFill/>
                    <a:ln>
                      <a:solidFill>
                        <a:schemeClr val="tx1"/>
                      </a:solidFill>
                    </a:ln>
                  </pic:spPr>
                </pic:pic>
              </a:graphicData>
            </a:graphic>
          </wp:inline>
        </w:drawing>
      </w:r>
    </w:p>
    <w:p w14:paraId="447A6D7E" w14:textId="77777777" w:rsidR="00C30138" w:rsidRDefault="00C30138" w:rsidP="00C30138">
      <w:pPr>
        <w:pStyle w:val="LabStepNumberedLevel2"/>
      </w:pPr>
      <w:r>
        <w:t>Once you have logged in, return to the console window and verify that program has completed successfully.</w:t>
      </w:r>
    </w:p>
    <w:p w14:paraId="27C75B82" w14:textId="77777777" w:rsidR="00C30138" w:rsidRDefault="00C30138" w:rsidP="00C30138">
      <w:pPr>
        <w:pStyle w:val="LabStepScreenshotLevel2"/>
      </w:pPr>
      <w:r>
        <w:lastRenderedPageBreak/>
        <w:drawing>
          <wp:inline distT="0" distB="0" distL="0" distR="0" wp14:anchorId="08CD78A4" wp14:editId="4D99E08D">
            <wp:extent cx="4396877" cy="1815737"/>
            <wp:effectExtent l="19050" t="19050" r="22860" b="133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8065"/>
                    <a:stretch/>
                  </pic:blipFill>
                  <pic:spPr bwMode="auto">
                    <a:xfrm>
                      <a:off x="0" y="0"/>
                      <a:ext cx="4441968" cy="18343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0E50D0" w14:textId="77777777" w:rsidR="00C30138" w:rsidRDefault="00C30138" w:rsidP="00C30138">
      <w:pPr>
        <w:pStyle w:val="LabExerciseCallout"/>
      </w:pPr>
      <w:r>
        <w:t xml:space="preserve">You have now learned how to authenticate using the </w:t>
      </w:r>
      <w:r w:rsidRPr="00F0553A">
        <w:rPr>
          <w:i/>
        </w:rPr>
        <w:t>Device Code Authentication</w:t>
      </w:r>
      <w:r>
        <w:t xml:space="preserve"> flow.</w:t>
      </w:r>
    </w:p>
    <w:p w14:paraId="0E3EF316" w14:textId="77777777" w:rsidR="00C30138" w:rsidRDefault="00C30138" w:rsidP="00C30138">
      <w:pPr>
        <w:pStyle w:val="LabStepNumbered"/>
      </w:pPr>
      <w:r>
        <w:t>Acquire an access token with every available delegated permission supported by the Power BI Service API.</w:t>
      </w:r>
    </w:p>
    <w:p w14:paraId="20005D53" w14:textId="77777777" w:rsidR="00C30138" w:rsidRDefault="00C30138" w:rsidP="00C30138">
      <w:pPr>
        <w:pStyle w:val="LabStepNumberedLevel2"/>
      </w:pPr>
      <w:r>
        <w:t xml:space="preserve">Return to the </w:t>
      </w:r>
      <w:r w:rsidRPr="00FD30B3">
        <w:rPr>
          <w:b/>
        </w:rPr>
        <w:t>PowerBiServiceApp2</w:t>
      </w:r>
      <w:r w:rsidRPr="00FD30B3">
        <w:t xml:space="preserve"> </w:t>
      </w:r>
      <w:r>
        <w:t xml:space="preserve">project Visual Studio and make sure the </w:t>
      </w:r>
      <w:r w:rsidRPr="00FD30B3">
        <w:rPr>
          <w:b/>
        </w:rPr>
        <w:t>program.cs</w:t>
      </w:r>
      <w:r>
        <w:t xml:space="preserve"> file in open in an editor window.</w:t>
      </w:r>
    </w:p>
    <w:p w14:paraId="4908F3D2" w14:textId="77777777" w:rsidR="00C30138" w:rsidRDefault="00C30138" w:rsidP="00C30138">
      <w:pPr>
        <w:pStyle w:val="LabStepNumberedLevel2"/>
      </w:pPr>
      <w:r>
        <w:t xml:space="preserve">Inspect the static field named </w:t>
      </w:r>
      <w:r w:rsidRPr="00C132E7">
        <w:rPr>
          <w:b/>
        </w:rPr>
        <w:t>scopesKitchenSink</w:t>
      </w:r>
      <w:r>
        <w:t xml:space="preserve"> and the delegated permission scopes defined inside.</w:t>
      </w:r>
    </w:p>
    <w:p w14:paraId="777EA1BE" w14:textId="77777777" w:rsidR="00C30138" w:rsidRDefault="00C30138" w:rsidP="00C30138">
      <w:pPr>
        <w:pStyle w:val="LabStepCodeBlockLevel2"/>
      </w:pPr>
      <w:r>
        <w:t>static string[] scopesKitchenSink = new string[] {</w:t>
      </w:r>
    </w:p>
    <w:p w14:paraId="500FE9C9" w14:textId="77777777" w:rsidR="00C30138" w:rsidRDefault="00C30138" w:rsidP="00C30138">
      <w:pPr>
        <w:pStyle w:val="LabStepCodeBlockLevel2"/>
      </w:pPr>
      <w:r>
        <w:t xml:space="preserve">  "https://analysis.windows.net/powerbi/api/Tenant.ReadWrite.All", </w:t>
      </w:r>
      <w:r w:rsidRPr="00FD30B3">
        <w:rPr>
          <w:color w:val="7F7F7F" w:themeColor="text1" w:themeTint="80"/>
        </w:rPr>
        <w:t>// requires admin</w:t>
      </w:r>
    </w:p>
    <w:p w14:paraId="0D88B64A" w14:textId="77777777" w:rsidR="00C30138" w:rsidRDefault="00C30138" w:rsidP="00C30138">
      <w:pPr>
        <w:pStyle w:val="LabStepCodeBlockLevel2"/>
      </w:pPr>
      <w:r>
        <w:t xml:space="preserve">  "https://analysis.windows.net/powerbi/api/App.Read.All",</w:t>
      </w:r>
    </w:p>
    <w:p w14:paraId="50C5E86F" w14:textId="77777777" w:rsidR="00C30138" w:rsidRDefault="00C30138" w:rsidP="00C30138">
      <w:pPr>
        <w:pStyle w:val="LabStepCodeBlockLevel2"/>
      </w:pPr>
      <w:r>
        <w:t xml:space="preserve">  "https://analysis.windows.net/powerbi/api/Capacity.ReadWrite.All",</w:t>
      </w:r>
    </w:p>
    <w:p w14:paraId="5372C2F7" w14:textId="77777777" w:rsidR="00C30138" w:rsidRDefault="00C30138" w:rsidP="00C30138">
      <w:pPr>
        <w:pStyle w:val="LabStepCodeBlockLevel2"/>
      </w:pPr>
      <w:r>
        <w:t xml:space="preserve">  "https://analysis.windows.net/powerbi/api/Content.Create",</w:t>
      </w:r>
    </w:p>
    <w:p w14:paraId="74AE52FF" w14:textId="77777777" w:rsidR="00C30138" w:rsidRDefault="00C30138" w:rsidP="00C30138">
      <w:pPr>
        <w:pStyle w:val="LabStepCodeBlockLevel2"/>
      </w:pPr>
      <w:r>
        <w:t xml:space="preserve">  "https://analysis.windows.net/powerbi/api/Dashboard.Read.All",</w:t>
      </w:r>
    </w:p>
    <w:p w14:paraId="5EB2F599" w14:textId="77777777" w:rsidR="00C30138" w:rsidRDefault="00C30138" w:rsidP="00C30138">
      <w:pPr>
        <w:pStyle w:val="LabStepCodeBlockLevel2"/>
      </w:pPr>
      <w:r>
        <w:t xml:space="preserve">  "https://analysis.windows.net/powerbi/api/Dashboard.ReadWrite.All",</w:t>
      </w:r>
    </w:p>
    <w:p w14:paraId="1284DD41" w14:textId="77777777" w:rsidR="00C30138" w:rsidRDefault="00C30138" w:rsidP="00C30138">
      <w:pPr>
        <w:pStyle w:val="LabStepCodeBlockLevel2"/>
      </w:pPr>
      <w:r>
        <w:t xml:space="preserve">  "https://analysis.windows.net/powerbi/api/Data.Alter_Any",</w:t>
      </w:r>
    </w:p>
    <w:p w14:paraId="0E28C4F5" w14:textId="77777777" w:rsidR="00C30138" w:rsidRDefault="00C30138" w:rsidP="00C30138">
      <w:pPr>
        <w:pStyle w:val="LabStepCodeBlockLevel2"/>
      </w:pPr>
      <w:r>
        <w:t xml:space="preserve">  "https://analysis.windows.net/powerbi/api/Dataflow.ReadWrite.All",</w:t>
      </w:r>
    </w:p>
    <w:p w14:paraId="4D18A346" w14:textId="77777777" w:rsidR="00C30138" w:rsidRDefault="00C30138" w:rsidP="00C30138">
      <w:pPr>
        <w:pStyle w:val="LabStepCodeBlockLevel2"/>
      </w:pPr>
      <w:r>
        <w:t xml:space="preserve">  "https://analysis.windows.net/powerbi/api/Dataset.ReadWrite.All",</w:t>
      </w:r>
    </w:p>
    <w:p w14:paraId="453C9E14" w14:textId="77777777" w:rsidR="00C30138" w:rsidRDefault="00C30138" w:rsidP="00C30138">
      <w:pPr>
        <w:pStyle w:val="LabStepCodeBlockLevel2"/>
      </w:pPr>
      <w:r>
        <w:t xml:space="preserve">  "https://analysis.windows.net/powerbi/api/Gateway.ReadWrite.All",</w:t>
      </w:r>
    </w:p>
    <w:p w14:paraId="41894373" w14:textId="77777777" w:rsidR="00C30138" w:rsidRDefault="00C30138" w:rsidP="00C30138">
      <w:pPr>
        <w:pStyle w:val="LabStepCodeBlockLevel2"/>
      </w:pPr>
      <w:r>
        <w:t xml:space="preserve">  "https://analysis.windows.net/powerbi/api/Group.Read.All",</w:t>
      </w:r>
    </w:p>
    <w:p w14:paraId="49ED78FB" w14:textId="77777777" w:rsidR="00C30138" w:rsidRDefault="00C30138" w:rsidP="00C30138">
      <w:pPr>
        <w:pStyle w:val="LabStepCodeBlockLevel2"/>
      </w:pPr>
      <w:r>
        <w:t xml:space="preserve">  "https://analysis.windows.net/powerbi/api/Metadata.View_Any",</w:t>
      </w:r>
    </w:p>
    <w:p w14:paraId="364705BC" w14:textId="77777777" w:rsidR="00C30138" w:rsidRDefault="00C30138" w:rsidP="00C30138">
      <w:pPr>
        <w:pStyle w:val="LabStepCodeBlockLevel2"/>
      </w:pPr>
      <w:r>
        <w:t xml:space="preserve">  "https://analysis.windows.net/powerbi/api/Report.ReadWrite.All",</w:t>
      </w:r>
    </w:p>
    <w:p w14:paraId="5DB3BAE3" w14:textId="77777777" w:rsidR="00C30138" w:rsidRDefault="00C30138" w:rsidP="00C30138">
      <w:pPr>
        <w:pStyle w:val="LabStepCodeBlockLevel2"/>
      </w:pPr>
      <w:r>
        <w:t xml:space="preserve">  "https://analysis.windows.net/powerbi/api/StorageAccount.ReadWrite.All",</w:t>
      </w:r>
    </w:p>
    <w:p w14:paraId="53157C24" w14:textId="77777777" w:rsidR="00C30138" w:rsidRDefault="00C30138" w:rsidP="00C30138">
      <w:pPr>
        <w:pStyle w:val="LabStepCodeBlockLevel2"/>
      </w:pPr>
      <w:r>
        <w:t xml:space="preserve">  "https://analysis.windows.net/powerbi/api/Workspace.ReadWrite.All"</w:t>
      </w:r>
    </w:p>
    <w:p w14:paraId="7A485D92" w14:textId="77777777" w:rsidR="00C30138" w:rsidRDefault="00C30138" w:rsidP="00C30138">
      <w:pPr>
        <w:pStyle w:val="LabStepCodeBlockLevel2"/>
      </w:pPr>
      <w:r>
        <w:t>};</w:t>
      </w:r>
    </w:p>
    <w:p w14:paraId="453AAAD7" w14:textId="77777777" w:rsidR="00C30138" w:rsidRDefault="00C30138" w:rsidP="00C30138">
      <w:pPr>
        <w:pStyle w:val="LabStepNumberedLevel2"/>
      </w:pPr>
      <w:r>
        <w:t xml:space="preserve">Inspect the </w:t>
      </w:r>
      <w:r w:rsidRPr="00C132E7">
        <w:rPr>
          <w:b/>
        </w:rPr>
        <w:t>DisplayAllWorkspacesInTenant</w:t>
      </w:r>
      <w:r>
        <w:t xml:space="preserve"> method and see how it acquires an access token using </w:t>
      </w:r>
      <w:r w:rsidRPr="00C132E7">
        <w:rPr>
          <w:b/>
        </w:rPr>
        <w:t>scopesKitchenSink</w:t>
      </w:r>
      <w:r>
        <w:t>.</w:t>
      </w:r>
    </w:p>
    <w:p w14:paraId="76B8DD3C" w14:textId="77777777" w:rsidR="00C30138" w:rsidRDefault="00C30138" w:rsidP="00C30138">
      <w:pPr>
        <w:pStyle w:val="LabStepNumberedLevel2"/>
      </w:pPr>
      <w:r>
        <w:t xml:space="preserve">You should also notice that the </w:t>
      </w:r>
      <w:r w:rsidRPr="00C132E7">
        <w:rPr>
          <w:b/>
        </w:rPr>
        <w:t>DisplayAllWorkspacesInTenant</w:t>
      </w:r>
      <w:r>
        <w:t xml:space="preserve"> method calls the Admin API function </w:t>
      </w:r>
      <w:r w:rsidRPr="00C132E7">
        <w:rPr>
          <w:b/>
        </w:rPr>
        <w:t>GetGroupsAsAdmin</w:t>
      </w:r>
      <w:r>
        <w:t>.</w:t>
      </w:r>
    </w:p>
    <w:p w14:paraId="2D0C2C8D" w14:textId="77777777" w:rsidR="00C30138" w:rsidRDefault="00C30138" w:rsidP="00C30138">
      <w:pPr>
        <w:pStyle w:val="LabStepCodeBlockLevel2"/>
      </w:pPr>
      <w:r>
        <w:t>static void DisplayAllWorkspacesInTenant() {</w:t>
      </w:r>
    </w:p>
    <w:p w14:paraId="4715EA79" w14:textId="77777777" w:rsidR="00C30138" w:rsidRDefault="00C30138" w:rsidP="00C30138">
      <w:pPr>
        <w:pStyle w:val="LabStepCodeBlockLevel2"/>
      </w:pPr>
    </w:p>
    <w:p w14:paraId="2ED10836" w14:textId="77777777" w:rsidR="00C30138" w:rsidRDefault="00C30138" w:rsidP="00C30138">
      <w:pPr>
        <w:pStyle w:val="LabStepCodeBlockLevel2"/>
      </w:pPr>
      <w:r>
        <w:t xml:space="preserve">  string AccessToken = GetAccessTokenInteractive(scopesKitchenSink);</w:t>
      </w:r>
    </w:p>
    <w:p w14:paraId="2434DACF" w14:textId="77777777" w:rsidR="00C30138" w:rsidRDefault="00C30138" w:rsidP="00C30138">
      <w:pPr>
        <w:pStyle w:val="LabStepCodeBlockLevel2"/>
      </w:pPr>
      <w:r>
        <w:t xml:space="preserve">  var pbiClient = new PowerBIClient(new Uri(urlPowerBiRestApiRoot),</w:t>
      </w:r>
    </w:p>
    <w:p w14:paraId="1ABAECDA" w14:textId="77777777" w:rsidR="00C30138" w:rsidRDefault="00C30138" w:rsidP="00C30138">
      <w:pPr>
        <w:pStyle w:val="LabStepCodeBlockLevel2"/>
      </w:pPr>
      <w:r>
        <w:t xml:space="preserve">                                          new TokenCredentials(AccessToken, "Bearer"));</w:t>
      </w:r>
    </w:p>
    <w:p w14:paraId="101D1CC6" w14:textId="77777777" w:rsidR="00C30138" w:rsidRDefault="00C30138" w:rsidP="00C30138">
      <w:pPr>
        <w:pStyle w:val="LabStepCodeBlockLevel2"/>
      </w:pPr>
    </w:p>
    <w:p w14:paraId="47E58689" w14:textId="77777777" w:rsidR="00C30138" w:rsidRDefault="00C30138" w:rsidP="00C30138">
      <w:pPr>
        <w:pStyle w:val="LabStepCodeBlockLevel2"/>
      </w:pPr>
      <w:r>
        <w:t xml:space="preserve">  Console.WriteLine();</w:t>
      </w:r>
    </w:p>
    <w:p w14:paraId="4B670EDC" w14:textId="77777777" w:rsidR="00C30138" w:rsidRDefault="00C30138" w:rsidP="00C30138">
      <w:pPr>
        <w:pStyle w:val="LabStepCodeBlockLevel2"/>
      </w:pPr>
      <w:r>
        <w:t xml:space="preserve">  Console.WriteLine("All Workpaces in Tenant:");</w:t>
      </w:r>
    </w:p>
    <w:p w14:paraId="4BB1E6A3" w14:textId="77777777" w:rsidR="00C30138" w:rsidRDefault="00C30138" w:rsidP="00C30138">
      <w:pPr>
        <w:pStyle w:val="LabStepCodeBlockLevel2"/>
      </w:pPr>
      <w:r>
        <w:t xml:space="preserve">  var workspaces = pbiClient.Groups.GetGroupsAsAdmin(top: 100).Value;</w:t>
      </w:r>
    </w:p>
    <w:p w14:paraId="02E9D775" w14:textId="77777777" w:rsidR="00C30138" w:rsidRDefault="00C30138" w:rsidP="00C30138">
      <w:pPr>
        <w:pStyle w:val="LabStepCodeBlockLevel2"/>
      </w:pPr>
      <w:r>
        <w:t xml:space="preserve">  foreach (var workspace in workspaces) {</w:t>
      </w:r>
    </w:p>
    <w:p w14:paraId="5FFB479E" w14:textId="77777777" w:rsidR="00C30138" w:rsidRDefault="00C30138" w:rsidP="00C30138">
      <w:pPr>
        <w:pStyle w:val="LabStepCodeBlockLevel2"/>
      </w:pPr>
      <w:r>
        <w:t xml:space="preserve">    Console.WriteLine("- " + workspace.Type + ": " + workspace.Name + " [" + workspace.Id + "] ");</w:t>
      </w:r>
    </w:p>
    <w:p w14:paraId="45F7675F" w14:textId="77777777" w:rsidR="00C30138" w:rsidRDefault="00C30138" w:rsidP="00C30138">
      <w:pPr>
        <w:pStyle w:val="LabStepCodeBlockLevel2"/>
      </w:pPr>
      <w:r>
        <w:t xml:space="preserve">  }</w:t>
      </w:r>
    </w:p>
    <w:p w14:paraId="3F45725E" w14:textId="77777777" w:rsidR="00C30138" w:rsidRDefault="00C30138" w:rsidP="00C30138">
      <w:pPr>
        <w:pStyle w:val="LabStepCodeBlockLevel2"/>
      </w:pPr>
      <w:r>
        <w:t xml:space="preserve">  Console.WriteLine();</w:t>
      </w:r>
    </w:p>
    <w:p w14:paraId="6641453B" w14:textId="77777777" w:rsidR="00C30138" w:rsidRDefault="00C30138" w:rsidP="00C30138">
      <w:pPr>
        <w:pStyle w:val="LabStepCodeBlockLevel2"/>
      </w:pPr>
    </w:p>
    <w:p w14:paraId="7109D467" w14:textId="77777777" w:rsidR="00C30138" w:rsidRDefault="00C30138" w:rsidP="00C30138">
      <w:pPr>
        <w:pStyle w:val="LabStepCodeBlockLevel2"/>
      </w:pPr>
      <w:r>
        <w:t>}</w:t>
      </w:r>
    </w:p>
    <w:p w14:paraId="212669CF" w14:textId="77777777" w:rsidR="00C30138" w:rsidRDefault="00C30138" w:rsidP="00C30138">
      <w:pPr>
        <w:pStyle w:val="LabStepNumberedLevel2"/>
      </w:pPr>
      <w:r>
        <w:t xml:space="preserve">Update the static </w:t>
      </w:r>
      <w:r w:rsidRPr="00FD30B3">
        <w:rPr>
          <w:b/>
        </w:rPr>
        <w:t>Main</w:t>
      </w:r>
      <w:r>
        <w:t xml:space="preserve"> method to call </w:t>
      </w:r>
      <w:r w:rsidRPr="00FD30B3">
        <w:rPr>
          <w:b/>
        </w:rPr>
        <w:t>DisplayAllWorkspacesInTenant</w:t>
      </w:r>
      <w:r>
        <w:t xml:space="preserve"> instead of </w:t>
      </w:r>
      <w:r w:rsidRPr="00FD30B3">
        <w:rPr>
          <w:b/>
        </w:rPr>
        <w:t>DisplayAppWorkspaceAssets</w:t>
      </w:r>
      <w:r>
        <w:t>.</w:t>
      </w:r>
    </w:p>
    <w:p w14:paraId="59B5DD60" w14:textId="77777777" w:rsidR="00C30138" w:rsidRDefault="00C30138" w:rsidP="00C30138">
      <w:pPr>
        <w:pStyle w:val="LabStepCodeBlockLevel2"/>
      </w:pPr>
      <w:r>
        <w:t xml:space="preserve">  static void Main() {</w:t>
      </w:r>
    </w:p>
    <w:p w14:paraId="30FA880A" w14:textId="77777777" w:rsidR="00C30138" w:rsidRPr="000B1397" w:rsidRDefault="00C30138" w:rsidP="00C30138">
      <w:pPr>
        <w:pStyle w:val="LabStepCodeBlockLevel2"/>
        <w:rPr>
          <w:color w:val="7F7F7F" w:themeColor="text1" w:themeTint="80"/>
        </w:rPr>
      </w:pPr>
      <w:r w:rsidRPr="000B1397">
        <w:rPr>
          <w:color w:val="7F7F7F" w:themeColor="text1" w:themeTint="80"/>
        </w:rPr>
        <w:t xml:space="preserve">    // DisplayAppWorkspaceAssets();</w:t>
      </w:r>
    </w:p>
    <w:p w14:paraId="1641AB25" w14:textId="77777777" w:rsidR="00C30138" w:rsidRDefault="00C30138" w:rsidP="00C30138">
      <w:pPr>
        <w:pStyle w:val="LabStepCodeBlockLevel2"/>
      </w:pPr>
      <w:r>
        <w:t xml:space="preserve">    DisplayAllWorkspacesInTenant();</w:t>
      </w:r>
    </w:p>
    <w:p w14:paraId="704F772A" w14:textId="77777777" w:rsidR="00C30138" w:rsidRDefault="00C30138" w:rsidP="00C30138">
      <w:pPr>
        <w:pStyle w:val="LabStepCodeBlockLevel2"/>
      </w:pPr>
      <w:r>
        <w:t xml:space="preserve">  }</w:t>
      </w:r>
    </w:p>
    <w:p w14:paraId="339B8676" w14:textId="77777777" w:rsidR="00C30138" w:rsidRDefault="00C30138" w:rsidP="00C30138">
      <w:pPr>
        <w:pStyle w:val="LabStepNumberedLevel2"/>
      </w:pPr>
      <w:r>
        <w:t xml:space="preserve">Run the console application in the Visual Studio debugger by pressing the </w:t>
      </w:r>
      <w:r w:rsidRPr="00F01495">
        <w:rPr>
          <w:b/>
        </w:rPr>
        <w:t>CTRL</w:t>
      </w:r>
      <w:r>
        <w:t xml:space="preserve"> + </w:t>
      </w:r>
      <w:r w:rsidRPr="00F01495">
        <w:rPr>
          <w:b/>
        </w:rPr>
        <w:t>{F5}</w:t>
      </w:r>
      <w:r>
        <w:t xml:space="preserve"> keyboard combination.</w:t>
      </w:r>
    </w:p>
    <w:p w14:paraId="70822E9C" w14:textId="77777777" w:rsidR="00C30138" w:rsidRDefault="00C30138" w:rsidP="00C30138">
      <w:pPr>
        <w:pStyle w:val="LabStepNumberedLevel2"/>
      </w:pPr>
      <w:r>
        <w:lastRenderedPageBreak/>
        <w:t>When you sign in, you should now be prompted to consent to a humongous delegated permission set.</w:t>
      </w:r>
    </w:p>
    <w:p w14:paraId="4D431D64" w14:textId="77777777" w:rsidR="00C30138" w:rsidRDefault="00C30138" w:rsidP="00C30138">
      <w:pPr>
        <w:pStyle w:val="LabStepScreenshotLevel2"/>
      </w:pPr>
      <w:r>
        <w:drawing>
          <wp:inline distT="0" distB="0" distL="0" distR="0" wp14:anchorId="23486B2C" wp14:editId="2C444AAE">
            <wp:extent cx="1905134" cy="3394635"/>
            <wp:effectExtent l="19050" t="19050" r="19050" b="1587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77739" cy="3524004"/>
                    </a:xfrm>
                    <a:prstGeom prst="rect">
                      <a:avLst/>
                    </a:prstGeom>
                    <a:noFill/>
                    <a:ln>
                      <a:solidFill>
                        <a:schemeClr val="tx1">
                          <a:lumMod val="50000"/>
                          <a:lumOff val="50000"/>
                        </a:schemeClr>
                      </a:solidFill>
                    </a:ln>
                  </pic:spPr>
                </pic:pic>
              </a:graphicData>
            </a:graphic>
          </wp:inline>
        </w:drawing>
      </w:r>
    </w:p>
    <w:p w14:paraId="22CB75F3" w14:textId="77777777" w:rsidR="00C30138" w:rsidRDefault="00C30138" w:rsidP="00C30138">
      <w:pPr>
        <w:pStyle w:val="LabStepNumberedLevel2"/>
      </w:pPr>
      <w:r>
        <w:t xml:space="preserve">Click </w:t>
      </w:r>
      <w:r w:rsidRPr="007132D5">
        <w:rPr>
          <w:b/>
        </w:rPr>
        <w:t>Accept</w:t>
      </w:r>
      <w:r>
        <w:t xml:space="preserve"> to continue running the code for the program.</w:t>
      </w:r>
    </w:p>
    <w:p w14:paraId="72789EFA" w14:textId="77777777" w:rsidR="00C30138" w:rsidRDefault="00C30138" w:rsidP="00C30138">
      <w:pPr>
        <w:pStyle w:val="LabStepNumberedLevel2"/>
      </w:pPr>
      <w:r>
        <w:t>The program should display a list of all the Power BI workspaces in your Azure AD tenant including personal workspaces.</w:t>
      </w:r>
    </w:p>
    <w:p w14:paraId="1877C366" w14:textId="77777777" w:rsidR="00C30138" w:rsidRDefault="00C30138" w:rsidP="00C30138">
      <w:pPr>
        <w:pStyle w:val="LabStepScreenshotLevel2"/>
      </w:pPr>
      <w:r>
        <w:drawing>
          <wp:inline distT="0" distB="0" distL="0" distR="0" wp14:anchorId="52F1CAEE" wp14:editId="2102DE82">
            <wp:extent cx="4281622" cy="1177365"/>
            <wp:effectExtent l="19050" t="19050" r="24130" b="2286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637" cy="1200192"/>
                    </a:xfrm>
                    <a:prstGeom prst="rect">
                      <a:avLst/>
                    </a:prstGeom>
                    <a:noFill/>
                    <a:ln>
                      <a:solidFill>
                        <a:schemeClr val="tx1">
                          <a:lumMod val="50000"/>
                          <a:lumOff val="50000"/>
                        </a:schemeClr>
                      </a:solidFill>
                    </a:ln>
                  </pic:spPr>
                </pic:pic>
              </a:graphicData>
            </a:graphic>
          </wp:inline>
        </w:drawing>
      </w:r>
    </w:p>
    <w:p w14:paraId="458FED28" w14:textId="77777777" w:rsidR="00C30138" w:rsidRDefault="00C30138" w:rsidP="00C30138">
      <w:pPr>
        <w:pStyle w:val="Heading3"/>
      </w:pPr>
      <w:r>
        <w:t>Exercise 6: Call the Power BI Service API using an App-only Access Token</w:t>
      </w:r>
    </w:p>
    <w:p w14:paraId="3D89EDD9" w14:textId="77777777" w:rsidR="00C30138" w:rsidRDefault="00C30138" w:rsidP="00C30138">
      <w:pPr>
        <w:pStyle w:val="LabExerciseLeadIn"/>
      </w:pPr>
      <w:r>
        <w:t>In this final exercise, you will move through the steps required to call the Power BI Service API with an app-only access token. You will begin by create a new Azure AD security group to enable calling the Power BI Service API using the identity of a service principal.</w:t>
      </w:r>
    </w:p>
    <w:p w14:paraId="6F768142" w14:textId="77777777" w:rsidR="00C30138" w:rsidRDefault="00C30138" w:rsidP="00C30138">
      <w:pPr>
        <w:pStyle w:val="LabStepNumbered"/>
        <w:numPr>
          <w:ilvl w:val="0"/>
          <w:numId w:val="7"/>
        </w:numPr>
      </w:pPr>
      <w:r>
        <w:t>Use a PowerShell script to create a new Azure AD group.</w:t>
      </w:r>
    </w:p>
    <w:p w14:paraId="3049C29B" w14:textId="77777777" w:rsidR="00C30138" w:rsidRDefault="00C30138" w:rsidP="00C30138">
      <w:pPr>
        <w:pStyle w:val="LabStepNumberedLevel2"/>
        <w:numPr>
          <w:ilvl w:val="1"/>
          <w:numId w:val="7"/>
        </w:numPr>
      </w:pPr>
      <w:r>
        <w:t xml:space="preserve">Open </w:t>
      </w:r>
      <w:r w:rsidRPr="007132D5">
        <w:rPr>
          <w:b/>
        </w:rPr>
        <w:t>CreateADGroupForPowerBiApps.ps1</w:t>
      </w:r>
      <w:r>
        <w:t xml:space="preserve"> at the following path.</w:t>
      </w:r>
    </w:p>
    <w:p w14:paraId="18BB7114" w14:textId="5BB27E20" w:rsidR="00C30138" w:rsidRDefault="00C30138" w:rsidP="00C30138">
      <w:pPr>
        <w:pStyle w:val="LabStepCodeBlockLevel2"/>
      </w:pPr>
      <w:r>
        <w:t>C:\Student\</w:t>
      </w:r>
      <w:r w:rsidRPr="007132D5">
        <w:t>Modules\</w:t>
      </w:r>
      <w:r w:rsidR="005436A0">
        <w:t>04_PowerBiServiceAPI</w:t>
      </w:r>
      <w:r w:rsidRPr="007132D5">
        <w:t>\Lab\Scripts</w:t>
      </w:r>
      <w:r>
        <w:t>\</w:t>
      </w:r>
      <w:r w:rsidRPr="007132D5">
        <w:t>CreateADGroupForPowerBiApps.ps1</w:t>
      </w:r>
    </w:p>
    <w:p w14:paraId="69EDCBA7" w14:textId="77777777" w:rsidR="00C30138" w:rsidRDefault="00C30138" w:rsidP="00C30138">
      <w:pPr>
        <w:pStyle w:val="LabStepNumberedLevel2"/>
        <w:numPr>
          <w:ilvl w:val="1"/>
          <w:numId w:val="7"/>
        </w:numPr>
      </w:pPr>
      <w:r>
        <w:t xml:space="preserve">Update the variables named </w:t>
      </w:r>
      <w:r w:rsidRPr="007132D5">
        <w:rPr>
          <w:b/>
        </w:rPr>
        <w:t>$userName</w:t>
      </w:r>
      <w:r>
        <w:t xml:space="preserve"> and </w:t>
      </w:r>
      <w:r w:rsidRPr="007132D5">
        <w:rPr>
          <w:b/>
        </w:rPr>
        <w:t>$password</w:t>
      </w:r>
      <w:r>
        <w:t xml:space="preserve"> with the credentials for your Office 365 user account.</w:t>
      </w:r>
    </w:p>
    <w:p w14:paraId="62AAB921" w14:textId="77777777" w:rsidR="00C30138" w:rsidRDefault="00C30138" w:rsidP="00C30138">
      <w:pPr>
        <w:pStyle w:val="LabStepScreenshotLevel2"/>
      </w:pPr>
      <w:r>
        <w:drawing>
          <wp:inline distT="0" distB="0" distL="0" distR="0" wp14:anchorId="061EF719" wp14:editId="6CFA33B3">
            <wp:extent cx="3733365" cy="391795"/>
            <wp:effectExtent l="19050" t="19050" r="19685" b="2730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l="9785" t="28571"/>
                    <a:stretch/>
                  </pic:blipFill>
                  <pic:spPr bwMode="auto">
                    <a:xfrm>
                      <a:off x="0" y="0"/>
                      <a:ext cx="3793721" cy="3981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8D23AB" w14:textId="77777777" w:rsidR="00C30138" w:rsidRDefault="00C30138" w:rsidP="00C30138">
      <w:pPr>
        <w:pStyle w:val="LabStepNumberedLevel2"/>
        <w:numPr>
          <w:ilvl w:val="1"/>
          <w:numId w:val="7"/>
        </w:numPr>
      </w:pPr>
      <w:r>
        <w:t xml:space="preserve">Save your changes to </w:t>
      </w:r>
      <w:r w:rsidRPr="007132D5">
        <w:rPr>
          <w:b/>
        </w:rPr>
        <w:t>CreateADGroupForPowerBiApps.ps1</w:t>
      </w:r>
      <w:r>
        <w:t xml:space="preserve"> and run the script.</w:t>
      </w:r>
    </w:p>
    <w:p w14:paraId="239E3A8E" w14:textId="77777777" w:rsidR="00C30138" w:rsidRDefault="00C30138" w:rsidP="00C30138">
      <w:pPr>
        <w:pStyle w:val="LabStepNumbered"/>
        <w:numPr>
          <w:ilvl w:val="0"/>
          <w:numId w:val="7"/>
        </w:numPr>
      </w:pPr>
      <w:r>
        <w:t xml:space="preserve">Use the Azure portal to verify the new Azure AD group named </w:t>
      </w:r>
      <w:r w:rsidRPr="007132D5">
        <w:rPr>
          <w:b/>
        </w:rPr>
        <w:t>Power BI Apps</w:t>
      </w:r>
      <w:r>
        <w:t xml:space="preserve"> has been created.</w:t>
      </w:r>
    </w:p>
    <w:p w14:paraId="08390E7D" w14:textId="77777777" w:rsidR="00C30138" w:rsidRDefault="00C30138" w:rsidP="00C30138">
      <w:pPr>
        <w:pStyle w:val="LabStepNumberedLevel2"/>
        <w:numPr>
          <w:ilvl w:val="1"/>
          <w:numId w:val="7"/>
        </w:numPr>
      </w:pPr>
      <w:r>
        <w:lastRenderedPageBreak/>
        <w:t xml:space="preserve">Navigate to the </w:t>
      </w:r>
      <w:r w:rsidRPr="0006093B">
        <w:rPr>
          <w:b/>
        </w:rPr>
        <w:t>All groups</w:t>
      </w:r>
      <w:r>
        <w:t xml:space="preserve"> blade of the Azure AD portal using the following URL.</w:t>
      </w:r>
    </w:p>
    <w:p w14:paraId="0FED8E08" w14:textId="77777777" w:rsidR="00C30138" w:rsidRDefault="000E7ED0" w:rsidP="00C30138">
      <w:pPr>
        <w:pStyle w:val="LabStepCodeBlockLevel2"/>
      </w:pPr>
      <w:hyperlink r:id="rId47" w:anchor="blade/Microsoft_AAD_IAM/GroupsManagementMenuBlade/AllGroups" w:history="1">
        <w:r w:rsidR="00C30138" w:rsidRPr="007132D5">
          <w:rPr>
            <w:rStyle w:val="Hyperlink"/>
          </w:rPr>
          <w:t>https://portal.azure.com/#blade/Microsoft_AAD_IAM/GroupsManagementMenuBlade/AllGroups</w:t>
        </w:r>
      </w:hyperlink>
    </w:p>
    <w:p w14:paraId="276E7A5C" w14:textId="77777777" w:rsidR="00C30138" w:rsidRDefault="00C30138" w:rsidP="00C30138">
      <w:pPr>
        <w:pStyle w:val="LabStepNumberedLevel2"/>
        <w:numPr>
          <w:ilvl w:val="1"/>
          <w:numId w:val="7"/>
        </w:numPr>
      </w:pPr>
      <w:r>
        <w:t xml:space="preserve">Verify that you can see the new Azure AD security group named </w:t>
      </w:r>
      <w:r w:rsidRPr="007132D5">
        <w:rPr>
          <w:b/>
        </w:rPr>
        <w:t>Power BI Apps</w:t>
      </w:r>
      <w:r>
        <w:t>.</w:t>
      </w:r>
    </w:p>
    <w:p w14:paraId="5458F0C4" w14:textId="77777777" w:rsidR="00C30138" w:rsidRDefault="00C30138" w:rsidP="00C30138">
      <w:pPr>
        <w:pStyle w:val="LabStepScreenshotLevel2"/>
      </w:pPr>
      <w:r>
        <w:drawing>
          <wp:inline distT="0" distB="0" distL="0" distR="0" wp14:anchorId="559E4E04" wp14:editId="3523D030">
            <wp:extent cx="3788229" cy="906507"/>
            <wp:effectExtent l="19050" t="19050" r="22225" b="2730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90946" cy="931087"/>
                    </a:xfrm>
                    <a:prstGeom prst="rect">
                      <a:avLst/>
                    </a:prstGeom>
                    <a:noFill/>
                    <a:ln>
                      <a:solidFill>
                        <a:schemeClr val="tx1"/>
                      </a:solidFill>
                    </a:ln>
                  </pic:spPr>
                </pic:pic>
              </a:graphicData>
            </a:graphic>
          </wp:inline>
        </w:drawing>
      </w:r>
    </w:p>
    <w:p w14:paraId="731964C5" w14:textId="77777777" w:rsidR="00C30138" w:rsidRDefault="00C30138" w:rsidP="00C30138">
      <w:pPr>
        <w:pStyle w:val="LabStepNumbered"/>
      </w:pPr>
      <w:r>
        <w:t xml:space="preserve">Enable the </w:t>
      </w:r>
      <w:r w:rsidRPr="00576D39">
        <w:rPr>
          <w:b/>
        </w:rPr>
        <w:t>Allow service principals to use Power BI APIs</w:t>
      </w:r>
      <w:r>
        <w:t xml:space="preserve"> setting and configure it with the </w:t>
      </w:r>
      <w:r w:rsidRPr="00576D39">
        <w:rPr>
          <w:b/>
        </w:rPr>
        <w:t>Power BI Apps</w:t>
      </w:r>
      <w:r>
        <w:t xml:space="preserve"> security group.</w:t>
      </w:r>
    </w:p>
    <w:p w14:paraId="303BC40A" w14:textId="77777777" w:rsidR="00C30138" w:rsidRDefault="00C30138" w:rsidP="00C30138">
      <w:pPr>
        <w:pStyle w:val="LabStepNumberedLevel2"/>
      </w:pPr>
      <w:r>
        <w:t xml:space="preserve">Navigate to the Power BI portal at </w:t>
      </w:r>
      <w:hyperlink r:id="rId49" w:history="1">
        <w:r w:rsidRPr="00742241">
          <w:rPr>
            <w:rStyle w:val="Hyperlink"/>
          </w:rPr>
          <w:t>https://app.powerbi.com</w:t>
        </w:r>
      </w:hyperlink>
      <w:r>
        <w:t xml:space="preserve">. </w:t>
      </w:r>
    </w:p>
    <w:p w14:paraId="7FDC91D0" w14:textId="77777777" w:rsidR="00C30138" w:rsidRDefault="00C30138" w:rsidP="00C30138">
      <w:pPr>
        <w:pStyle w:val="LabStepNumberedLevel2"/>
      </w:pPr>
      <w:r>
        <w:t xml:space="preserve">Drop down the </w:t>
      </w:r>
      <w:r w:rsidRPr="00F0553A">
        <w:rPr>
          <w:b/>
        </w:rPr>
        <w:t>Settings</w:t>
      </w:r>
      <w:r>
        <w:t xml:space="preserve"> menu and select the navigation command for the </w:t>
      </w:r>
      <w:r w:rsidRPr="00576D39">
        <w:rPr>
          <w:b/>
        </w:rPr>
        <w:t>Admin portal</w:t>
      </w:r>
      <w:r>
        <w:t>.</w:t>
      </w:r>
    </w:p>
    <w:p w14:paraId="4BD2E521" w14:textId="77777777" w:rsidR="00C30138" w:rsidRDefault="00C30138" w:rsidP="00C30138">
      <w:pPr>
        <w:pStyle w:val="LabStepScreenshotLevel2"/>
      </w:pPr>
      <w:r>
        <w:drawing>
          <wp:inline distT="0" distB="0" distL="0" distR="0" wp14:anchorId="39F68805" wp14:editId="41CD05B4">
            <wp:extent cx="2331720" cy="1223335"/>
            <wp:effectExtent l="19050" t="19050" r="11430" b="1524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7031" cy="1241861"/>
                    </a:xfrm>
                    <a:prstGeom prst="rect">
                      <a:avLst/>
                    </a:prstGeom>
                    <a:noFill/>
                    <a:ln>
                      <a:solidFill>
                        <a:schemeClr val="tx1"/>
                      </a:solidFill>
                    </a:ln>
                  </pic:spPr>
                </pic:pic>
              </a:graphicData>
            </a:graphic>
          </wp:inline>
        </w:drawing>
      </w:r>
    </w:p>
    <w:p w14:paraId="74ACF389" w14:textId="77777777" w:rsidR="00C30138" w:rsidRDefault="00C30138" w:rsidP="00C30138">
      <w:pPr>
        <w:pStyle w:val="LabStepNumberedLevel2"/>
      </w:pPr>
      <w:r>
        <w:t xml:space="preserve">In the Power BI Admin portal, click the </w:t>
      </w:r>
      <w:r w:rsidRPr="00576D39">
        <w:rPr>
          <w:b/>
        </w:rPr>
        <w:t>Tenant settings</w:t>
      </w:r>
      <w:r>
        <w:t xml:space="preserve"> link on the left.</w:t>
      </w:r>
    </w:p>
    <w:p w14:paraId="2A07B2BA" w14:textId="77777777" w:rsidR="00C30138" w:rsidRDefault="00C30138" w:rsidP="00C30138">
      <w:pPr>
        <w:pStyle w:val="LabStepScreenshotLevel2"/>
      </w:pPr>
      <w:r>
        <w:drawing>
          <wp:inline distT="0" distB="0" distL="0" distR="0" wp14:anchorId="716094B8" wp14:editId="213637E1">
            <wp:extent cx="3358777" cy="1570540"/>
            <wp:effectExtent l="19050" t="19050" r="13335" b="1079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05494" cy="1592385"/>
                    </a:xfrm>
                    <a:prstGeom prst="rect">
                      <a:avLst/>
                    </a:prstGeom>
                    <a:noFill/>
                    <a:ln>
                      <a:solidFill>
                        <a:schemeClr val="tx1"/>
                      </a:solidFill>
                    </a:ln>
                  </pic:spPr>
                </pic:pic>
              </a:graphicData>
            </a:graphic>
          </wp:inline>
        </w:drawing>
      </w:r>
    </w:p>
    <w:p w14:paraId="0460490A" w14:textId="77777777" w:rsidR="00C30138" w:rsidRDefault="00C30138" w:rsidP="00C30138">
      <w:pPr>
        <w:pStyle w:val="LabStepNumberedLevel2"/>
      </w:pPr>
      <w:r>
        <w:t xml:space="preserve">Move down in the </w:t>
      </w:r>
      <w:r w:rsidRPr="00576D39">
        <w:rPr>
          <w:b/>
        </w:rPr>
        <w:t>Developer settings</w:t>
      </w:r>
      <w:r>
        <w:t xml:space="preserve"> section and expand the </w:t>
      </w:r>
      <w:r w:rsidRPr="00576D39">
        <w:rPr>
          <w:b/>
        </w:rPr>
        <w:t>Allow service principals to use Power BI APIs</w:t>
      </w:r>
      <w:r>
        <w:t xml:space="preserve"> section.</w:t>
      </w:r>
    </w:p>
    <w:p w14:paraId="7CDEB256" w14:textId="77777777" w:rsidR="00C30138" w:rsidRDefault="00C30138" w:rsidP="00C30138">
      <w:pPr>
        <w:pStyle w:val="LabStepScreenshotLevel2"/>
      </w:pPr>
      <w:r>
        <w:drawing>
          <wp:inline distT="0" distB="0" distL="0" distR="0" wp14:anchorId="380A6EE8" wp14:editId="034D8EA8">
            <wp:extent cx="2901534" cy="1763059"/>
            <wp:effectExtent l="19050" t="19050" r="13335" b="2794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90035" cy="1816835"/>
                    </a:xfrm>
                    <a:prstGeom prst="rect">
                      <a:avLst/>
                    </a:prstGeom>
                    <a:noFill/>
                    <a:ln>
                      <a:solidFill>
                        <a:schemeClr val="tx1"/>
                      </a:solidFill>
                    </a:ln>
                  </pic:spPr>
                </pic:pic>
              </a:graphicData>
            </a:graphic>
          </wp:inline>
        </w:drawing>
      </w:r>
    </w:p>
    <w:p w14:paraId="066C85CE" w14:textId="77777777" w:rsidR="00C30138" w:rsidRDefault="00C30138" w:rsidP="00C30138">
      <w:pPr>
        <w:pStyle w:val="LabStepNumberedLevel2"/>
      </w:pPr>
      <w:r>
        <w:t xml:space="preserve">Note that the </w:t>
      </w:r>
      <w:r w:rsidRPr="00576D39">
        <w:rPr>
          <w:b/>
        </w:rPr>
        <w:t>Allow service principals to use Power BI APIs</w:t>
      </w:r>
      <w:r>
        <w:t xml:space="preserve"> setting is initially set to </w:t>
      </w:r>
      <w:r w:rsidRPr="00576D39">
        <w:rPr>
          <w:b/>
        </w:rPr>
        <w:t>Disabled</w:t>
      </w:r>
      <w:r>
        <w:t>.</w:t>
      </w:r>
    </w:p>
    <w:p w14:paraId="0C55ED5B" w14:textId="77777777" w:rsidR="00C30138" w:rsidRDefault="00C30138" w:rsidP="00C30138">
      <w:pPr>
        <w:pStyle w:val="LabStepScreenshotLevel2"/>
      </w:pPr>
      <w:r>
        <w:lastRenderedPageBreak/>
        <w:drawing>
          <wp:inline distT="0" distB="0" distL="0" distR="0" wp14:anchorId="51666460" wp14:editId="60258A32">
            <wp:extent cx="2730137" cy="1264885"/>
            <wp:effectExtent l="19050" t="19050" r="13335" b="1206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4144" cy="1285274"/>
                    </a:xfrm>
                    <a:prstGeom prst="rect">
                      <a:avLst/>
                    </a:prstGeom>
                    <a:noFill/>
                    <a:ln>
                      <a:solidFill>
                        <a:schemeClr val="tx1"/>
                      </a:solidFill>
                    </a:ln>
                  </pic:spPr>
                </pic:pic>
              </a:graphicData>
            </a:graphic>
          </wp:inline>
        </w:drawing>
      </w:r>
    </w:p>
    <w:p w14:paraId="577F7467" w14:textId="77777777" w:rsidR="00C30138" w:rsidRDefault="00C30138" w:rsidP="00C30138">
      <w:pPr>
        <w:pStyle w:val="LabStepNumberedLevel2"/>
      </w:pPr>
      <w:r>
        <w:t xml:space="preserve">Change the setting to </w:t>
      </w:r>
      <w:r w:rsidRPr="00576D39">
        <w:rPr>
          <w:b/>
        </w:rPr>
        <w:t>Enabled</w:t>
      </w:r>
      <w:r>
        <w:t xml:space="preserve"> and place your cursor inside the </w:t>
      </w:r>
      <w:r w:rsidRPr="00576D39">
        <w:rPr>
          <w:b/>
        </w:rPr>
        <w:t>Apply to: Specific security groups</w:t>
      </w:r>
      <w:r>
        <w:t xml:space="preserve"> textbox.</w:t>
      </w:r>
    </w:p>
    <w:p w14:paraId="4FA18409" w14:textId="77777777" w:rsidR="00C30138" w:rsidRDefault="00C30138" w:rsidP="00C30138">
      <w:pPr>
        <w:pStyle w:val="LabStepScreenshotLevel2"/>
      </w:pPr>
      <w:r>
        <w:drawing>
          <wp:inline distT="0" distB="0" distL="0" distR="0" wp14:anchorId="1B339069" wp14:editId="2437C35E">
            <wp:extent cx="3108960" cy="1238840"/>
            <wp:effectExtent l="19050" t="19050" r="15240" b="1905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0582" cy="1263395"/>
                    </a:xfrm>
                    <a:prstGeom prst="rect">
                      <a:avLst/>
                    </a:prstGeom>
                    <a:noFill/>
                    <a:ln>
                      <a:solidFill>
                        <a:schemeClr val="tx1"/>
                      </a:solidFill>
                    </a:ln>
                  </pic:spPr>
                </pic:pic>
              </a:graphicData>
            </a:graphic>
          </wp:inline>
        </w:drawing>
      </w:r>
    </w:p>
    <w:p w14:paraId="02532756" w14:textId="77777777" w:rsidR="00C30138" w:rsidRDefault="00C30138" w:rsidP="00C30138">
      <w:pPr>
        <w:pStyle w:val="LabStepNumberedLevel2"/>
      </w:pPr>
      <w:r>
        <w:t xml:space="preserve">Type in </w:t>
      </w:r>
      <w:r w:rsidRPr="00576D39">
        <w:rPr>
          <w:b/>
        </w:rPr>
        <w:t>Power BI Apps</w:t>
      </w:r>
      <w:r>
        <w:t xml:space="preserve"> to resolve the Azure AD group and then click </w:t>
      </w:r>
      <w:r w:rsidRPr="00576D39">
        <w:rPr>
          <w:b/>
        </w:rPr>
        <w:t>Apply</w:t>
      </w:r>
      <w:r>
        <w:t xml:space="preserve"> to save your configuration changes.</w:t>
      </w:r>
    </w:p>
    <w:p w14:paraId="4B18CE75" w14:textId="77777777" w:rsidR="00C30138" w:rsidRDefault="00C30138" w:rsidP="00C30138">
      <w:pPr>
        <w:pStyle w:val="LabStepScreenshotLevel2"/>
      </w:pPr>
      <w:r>
        <w:drawing>
          <wp:inline distT="0" distB="0" distL="0" distR="0" wp14:anchorId="0A4EC1F9" wp14:editId="0A741240">
            <wp:extent cx="3108960" cy="901060"/>
            <wp:effectExtent l="19050" t="19050" r="15240" b="1397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4778" cy="925932"/>
                    </a:xfrm>
                    <a:prstGeom prst="rect">
                      <a:avLst/>
                    </a:prstGeom>
                    <a:noFill/>
                    <a:ln>
                      <a:solidFill>
                        <a:schemeClr val="tx1"/>
                      </a:solidFill>
                    </a:ln>
                  </pic:spPr>
                </pic:pic>
              </a:graphicData>
            </a:graphic>
          </wp:inline>
        </w:drawing>
      </w:r>
    </w:p>
    <w:p w14:paraId="11B52B89" w14:textId="77777777" w:rsidR="00C30138" w:rsidRDefault="00C30138" w:rsidP="00C30138">
      <w:pPr>
        <w:pStyle w:val="LabStepNumberedLevel2"/>
      </w:pPr>
      <w:r>
        <w:t>You will see a notification indicating it may take up to 15 minutes until your tenant recognizes your configuration changes.</w:t>
      </w:r>
    </w:p>
    <w:p w14:paraId="6E53E6C1" w14:textId="77777777" w:rsidR="00C30138" w:rsidRDefault="00C30138" w:rsidP="00C30138">
      <w:pPr>
        <w:pStyle w:val="LabStepScreenshotLevel2"/>
      </w:pPr>
      <w:r>
        <w:drawing>
          <wp:inline distT="0" distB="0" distL="0" distR="0" wp14:anchorId="21ECDBD9" wp14:editId="16BAC8F6">
            <wp:extent cx="3056708" cy="547575"/>
            <wp:effectExtent l="19050" t="19050" r="10795" b="2413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3578" cy="550597"/>
                    </a:xfrm>
                    <a:prstGeom prst="rect">
                      <a:avLst/>
                    </a:prstGeom>
                    <a:noFill/>
                    <a:ln>
                      <a:solidFill>
                        <a:schemeClr val="tx1"/>
                      </a:solidFill>
                    </a:ln>
                  </pic:spPr>
                </pic:pic>
              </a:graphicData>
            </a:graphic>
          </wp:inline>
        </w:drawing>
      </w:r>
    </w:p>
    <w:p w14:paraId="23C87EF7" w14:textId="77777777" w:rsidR="00C30138" w:rsidRDefault="00C30138" w:rsidP="00C30138">
      <w:pPr>
        <w:pStyle w:val="LabStepNumbered"/>
      </w:pPr>
      <w:r>
        <w:t>Run a PowerShell script to create new confidential client application in Azure AD with a client secret.</w:t>
      </w:r>
    </w:p>
    <w:p w14:paraId="5DBB7F27" w14:textId="77777777" w:rsidR="00C30138" w:rsidRDefault="00C30138" w:rsidP="00C30138">
      <w:pPr>
        <w:pStyle w:val="LabStepNumberedLevel2"/>
      </w:pPr>
      <w:r>
        <w:t xml:space="preserve">Open the PowerShell script named </w:t>
      </w:r>
      <w:r w:rsidRPr="00060810">
        <w:rPr>
          <w:b/>
        </w:rPr>
        <w:t>RegisterPowerBiServiceApp3.ps1</w:t>
      </w:r>
      <w:r>
        <w:t>.</w:t>
      </w:r>
    </w:p>
    <w:p w14:paraId="7D09E88F" w14:textId="77777777" w:rsidR="00C30138" w:rsidRDefault="00C30138" w:rsidP="00C30138">
      <w:pPr>
        <w:pStyle w:val="LabStepNumberedLevel2"/>
      </w:pPr>
      <w:r>
        <w:t xml:space="preserve">Update the two PowerShell variables named </w:t>
      </w:r>
      <w:r w:rsidRPr="00060810">
        <w:rPr>
          <w:b/>
        </w:rPr>
        <w:t>$username</w:t>
      </w:r>
      <w:r>
        <w:t xml:space="preserve"> and </w:t>
      </w:r>
      <w:r w:rsidRPr="00060810">
        <w:rPr>
          <w:b/>
        </w:rPr>
        <w:t>$userPassword</w:t>
      </w:r>
      <w:r>
        <w:t>.and save your changes.</w:t>
      </w:r>
    </w:p>
    <w:p w14:paraId="002BBDA6" w14:textId="77777777" w:rsidR="00C30138" w:rsidRDefault="00C30138" w:rsidP="00C30138">
      <w:pPr>
        <w:pStyle w:val="LabStepNumberedLevel2"/>
      </w:pPr>
      <w:r>
        <w:t>Review what this script does when it runs.</w:t>
      </w:r>
    </w:p>
    <w:p w14:paraId="29173AFC" w14:textId="77777777" w:rsidR="00C30138" w:rsidRDefault="00C30138" w:rsidP="00C30138">
      <w:pPr>
        <w:pStyle w:val="LabStepNumberedLevel3"/>
      </w:pPr>
      <w:r>
        <w:t>Connects to your tenant in Azure AD with global tenant admin permissions</w:t>
      </w:r>
    </w:p>
    <w:p w14:paraId="7B3E996E" w14:textId="77777777" w:rsidR="00C30138" w:rsidRDefault="00C30138" w:rsidP="00C30138">
      <w:pPr>
        <w:pStyle w:val="LabStepNumberedLevel3"/>
      </w:pPr>
      <w:r>
        <w:t xml:space="preserve">Generates a new GUID and uses it generate a </w:t>
      </w:r>
      <w:r w:rsidRPr="00060810">
        <w:t xml:space="preserve">new password credential </w:t>
      </w:r>
      <w:r>
        <w:t xml:space="preserve">which serves as the </w:t>
      </w:r>
      <w:r w:rsidRPr="00060810">
        <w:t>client secret</w:t>
      </w:r>
      <w:r>
        <w:t>.</w:t>
      </w:r>
    </w:p>
    <w:p w14:paraId="2B910EEB" w14:textId="77777777" w:rsidR="00C30138" w:rsidRDefault="00C30138" w:rsidP="00C30138">
      <w:pPr>
        <w:pStyle w:val="LabStepNumberedLevel3"/>
      </w:pPr>
      <w:r>
        <w:t xml:space="preserve">Creates a new confidential client application with the </w:t>
      </w:r>
      <w:r w:rsidRPr="00060810">
        <w:t>password credential</w:t>
      </w:r>
      <w:r>
        <w:t xml:space="preserve"> and a display name of </w:t>
      </w:r>
      <w:r w:rsidRPr="00060810">
        <w:rPr>
          <w:b/>
        </w:rPr>
        <w:t>Power BI Service App 3</w:t>
      </w:r>
      <w:r>
        <w:t>.</w:t>
      </w:r>
    </w:p>
    <w:p w14:paraId="76F60DE2" w14:textId="77777777" w:rsidR="00C30138" w:rsidRDefault="00C30138" w:rsidP="00C30138">
      <w:pPr>
        <w:pStyle w:val="LabStepNumberedLevel3"/>
      </w:pPr>
      <w:r>
        <w:t>Configures your Office 365 user account to be an owner of the new Azure AD application.</w:t>
      </w:r>
    </w:p>
    <w:p w14:paraId="587F8000" w14:textId="77777777" w:rsidR="00C30138" w:rsidRDefault="00C30138" w:rsidP="00C30138">
      <w:pPr>
        <w:pStyle w:val="LabStepNumberedLevel3"/>
      </w:pPr>
      <w:r>
        <w:t xml:space="preserve">Assigns the service principal for the </w:t>
      </w:r>
      <w:r w:rsidRPr="00060810">
        <w:rPr>
          <w:b/>
        </w:rPr>
        <w:t>Power BI Service App 3</w:t>
      </w:r>
      <w:r>
        <w:rPr>
          <w:b/>
        </w:rPr>
        <w:t xml:space="preserve"> </w:t>
      </w:r>
      <w:r w:rsidRPr="00F0553A">
        <w:t>application</w:t>
      </w:r>
      <w:r>
        <w:rPr>
          <w:b/>
        </w:rPr>
        <w:t xml:space="preserve"> </w:t>
      </w:r>
      <w:r>
        <w:t xml:space="preserve">as member of the </w:t>
      </w:r>
      <w:r w:rsidRPr="00F0553A">
        <w:rPr>
          <w:b/>
        </w:rPr>
        <w:t>Power BI Apps</w:t>
      </w:r>
      <w:r>
        <w:t xml:space="preserve"> security group.</w:t>
      </w:r>
    </w:p>
    <w:p w14:paraId="2E5E653B" w14:textId="77777777" w:rsidR="00C30138" w:rsidRDefault="00C30138" w:rsidP="00C30138">
      <w:pPr>
        <w:pStyle w:val="LabStepNumberedLevel3"/>
      </w:pPr>
      <w:r>
        <w:t>Opens a text file in Notepad with the configuration information you will need when you create your next C# Console app.</w:t>
      </w:r>
    </w:p>
    <w:p w14:paraId="765E4B1E" w14:textId="77777777" w:rsidR="00C30138" w:rsidRDefault="00C30138" w:rsidP="00C30138">
      <w:pPr>
        <w:pStyle w:val="LabExerciseCallout"/>
      </w:pPr>
      <w:r>
        <w:t xml:space="preserve">Note that this Azure AD application is being created without a Reply URL. While OAuth2 uses Reply URLs to add extra security protection for interactive authentication flows to acquire user-based access tokens, Reply URLs do not factor into app-only authentication. That means if an attacker can discover your app secret, this attackers can use it to authenticate and acquire app-only access token from anywhere on the Internet. </w:t>
      </w:r>
      <w:r w:rsidRPr="00B061BF">
        <w:rPr>
          <w:i/>
        </w:rPr>
        <w:t>You have been warned!</w:t>
      </w:r>
    </w:p>
    <w:p w14:paraId="1A74B111" w14:textId="77777777" w:rsidR="00C30138" w:rsidRDefault="00C30138" w:rsidP="00C30138">
      <w:pPr>
        <w:pStyle w:val="LabStepNumberedLevel2"/>
      </w:pPr>
      <w:r>
        <w:t xml:space="preserve">Run the PowerShell script named </w:t>
      </w:r>
      <w:r w:rsidRPr="00060810">
        <w:rPr>
          <w:b/>
        </w:rPr>
        <w:t>RegisterPowerBiServiceApp3.ps1</w:t>
      </w:r>
      <w:r>
        <w:t>.</w:t>
      </w:r>
    </w:p>
    <w:p w14:paraId="09B993B3" w14:textId="77777777" w:rsidR="00C30138" w:rsidRDefault="00C30138" w:rsidP="00C30138">
      <w:pPr>
        <w:pStyle w:val="LabStepNumberedLevel2"/>
      </w:pPr>
      <w:r>
        <w:lastRenderedPageBreak/>
        <w:t>The script should create a new confidential application and display a text file with the info you will need in your application.</w:t>
      </w:r>
    </w:p>
    <w:p w14:paraId="2F63E82F" w14:textId="77777777" w:rsidR="00C30138" w:rsidRDefault="00C30138" w:rsidP="00C30138">
      <w:pPr>
        <w:pStyle w:val="LabStepScreenshotLevel2"/>
      </w:pPr>
      <w:r>
        <w:drawing>
          <wp:inline distT="0" distB="0" distL="0" distR="0" wp14:anchorId="16BC3087" wp14:editId="4C9E767F">
            <wp:extent cx="4568434" cy="1240971"/>
            <wp:effectExtent l="19050" t="19050" r="22860" b="1651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33158" cy="1258553"/>
                    </a:xfrm>
                    <a:prstGeom prst="rect">
                      <a:avLst/>
                    </a:prstGeom>
                    <a:noFill/>
                    <a:ln>
                      <a:solidFill>
                        <a:schemeClr val="tx1"/>
                      </a:solidFill>
                    </a:ln>
                  </pic:spPr>
                </pic:pic>
              </a:graphicData>
            </a:graphic>
          </wp:inline>
        </w:drawing>
      </w:r>
    </w:p>
    <w:p w14:paraId="26CF28B8" w14:textId="77777777" w:rsidR="00C30138" w:rsidRDefault="00C30138" w:rsidP="00C30138">
      <w:pPr>
        <w:pStyle w:val="LabExerciseCallout"/>
      </w:pPr>
      <w:r>
        <w:t xml:space="preserve">Leave this text file open as you will need to copy and paste the </w:t>
      </w:r>
      <w:r w:rsidRPr="0006093B">
        <w:rPr>
          <w:b/>
        </w:rPr>
        <w:t>ClientId</w:t>
      </w:r>
      <w:r>
        <w:t xml:space="preserve"> and </w:t>
      </w:r>
      <w:r w:rsidRPr="0006093B">
        <w:rPr>
          <w:b/>
        </w:rPr>
        <w:t>ClientSecret</w:t>
      </w:r>
      <w:r>
        <w:t xml:space="preserve"> into your application source code.</w:t>
      </w:r>
    </w:p>
    <w:p w14:paraId="7459E5EB" w14:textId="77777777" w:rsidR="00C30138" w:rsidRDefault="00C30138" w:rsidP="00C30138">
      <w:pPr>
        <w:pStyle w:val="LabStepNumbered"/>
      </w:pPr>
      <w:r>
        <w:t xml:space="preserve">Inspect the group membership for </w:t>
      </w:r>
      <w:r w:rsidRPr="0006093B">
        <w:rPr>
          <w:b/>
        </w:rPr>
        <w:t>Power BI Apps</w:t>
      </w:r>
      <w:r>
        <w:t xml:space="preserve"> security group.</w:t>
      </w:r>
    </w:p>
    <w:p w14:paraId="37D668B9" w14:textId="77777777" w:rsidR="00C30138" w:rsidRDefault="00C30138" w:rsidP="00C30138">
      <w:pPr>
        <w:pStyle w:val="LabStepNumberedLevel2"/>
      </w:pPr>
      <w:r>
        <w:t xml:space="preserve">Navigate to the </w:t>
      </w:r>
      <w:r w:rsidRPr="0006093B">
        <w:rPr>
          <w:b/>
        </w:rPr>
        <w:t>All groups</w:t>
      </w:r>
      <w:r>
        <w:t xml:space="preserve"> blade of the Azure AD portal using the following URL.</w:t>
      </w:r>
    </w:p>
    <w:p w14:paraId="377C60E4" w14:textId="77777777" w:rsidR="00C30138" w:rsidRDefault="000E7ED0" w:rsidP="00C30138">
      <w:pPr>
        <w:pStyle w:val="LabStepCodeBlockLevel2"/>
      </w:pPr>
      <w:hyperlink r:id="rId58" w:anchor="blade/Microsoft_AAD_IAM/GroupsManagementMenuBlade/AllGroups" w:history="1">
        <w:r w:rsidR="00C30138" w:rsidRPr="007132D5">
          <w:rPr>
            <w:rStyle w:val="Hyperlink"/>
          </w:rPr>
          <w:t>https://portal.azure.com/#blade/Microsoft_AAD_IAM/GroupsManagementMenuBlade/AllGroups</w:t>
        </w:r>
      </w:hyperlink>
    </w:p>
    <w:p w14:paraId="399DE2F2" w14:textId="77777777" w:rsidR="00C30138" w:rsidRDefault="00C30138" w:rsidP="00C30138">
      <w:pPr>
        <w:pStyle w:val="LabStepNumberedLevel2"/>
      </w:pPr>
      <w:r>
        <w:t xml:space="preserve">Click on the link for the </w:t>
      </w:r>
      <w:r w:rsidRPr="007132D5">
        <w:rPr>
          <w:b/>
        </w:rPr>
        <w:t>Power BI Apps</w:t>
      </w:r>
      <w:r w:rsidRPr="0006093B">
        <w:t xml:space="preserve"> group.</w:t>
      </w:r>
    </w:p>
    <w:p w14:paraId="791828C4" w14:textId="77777777" w:rsidR="00C30138" w:rsidRDefault="00C30138" w:rsidP="00C30138">
      <w:pPr>
        <w:pStyle w:val="LabStepScreenshotLevel2"/>
      </w:pPr>
      <w:r>
        <w:drawing>
          <wp:inline distT="0" distB="0" distL="0" distR="0" wp14:anchorId="7634BC9A" wp14:editId="6034514F">
            <wp:extent cx="5218612" cy="1029697"/>
            <wp:effectExtent l="19050" t="19050" r="20320" b="184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7526" cy="1039348"/>
                    </a:xfrm>
                    <a:prstGeom prst="rect">
                      <a:avLst/>
                    </a:prstGeom>
                    <a:noFill/>
                    <a:ln>
                      <a:solidFill>
                        <a:schemeClr val="tx1"/>
                      </a:solidFill>
                    </a:ln>
                  </pic:spPr>
                </pic:pic>
              </a:graphicData>
            </a:graphic>
          </wp:inline>
        </w:drawing>
      </w:r>
    </w:p>
    <w:p w14:paraId="2EE0D2A7" w14:textId="77777777" w:rsidR="00C30138" w:rsidRDefault="00C30138" w:rsidP="00C30138">
      <w:pPr>
        <w:pStyle w:val="LabStepNumberedLevel2"/>
      </w:pPr>
      <w:r>
        <w:t xml:space="preserve">Click the </w:t>
      </w:r>
      <w:r w:rsidRPr="00B061BF">
        <w:rPr>
          <w:b/>
        </w:rPr>
        <w:t>Members</w:t>
      </w:r>
      <w:r>
        <w:t xml:space="preserve"> link on the left and verify that </w:t>
      </w:r>
      <w:r w:rsidRPr="0006093B">
        <w:rPr>
          <w:b/>
        </w:rPr>
        <w:t>Power BI Service App 3</w:t>
      </w:r>
      <w:r>
        <w:t xml:space="preserve"> has been added as a member.</w:t>
      </w:r>
    </w:p>
    <w:p w14:paraId="01FE166E" w14:textId="77777777" w:rsidR="00C30138" w:rsidRDefault="00C30138" w:rsidP="00C30138">
      <w:pPr>
        <w:pStyle w:val="LabStepScreenshotLevel2"/>
      </w:pPr>
      <w:r>
        <w:drawing>
          <wp:inline distT="0" distB="0" distL="0" distR="0" wp14:anchorId="52203D28" wp14:editId="39D7123B">
            <wp:extent cx="4069080" cy="1166470"/>
            <wp:effectExtent l="19050" t="19050" r="7620" b="1524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320" cy="1179439"/>
                    </a:xfrm>
                    <a:prstGeom prst="rect">
                      <a:avLst/>
                    </a:prstGeom>
                    <a:noFill/>
                    <a:ln>
                      <a:solidFill>
                        <a:schemeClr val="tx1"/>
                      </a:solidFill>
                    </a:ln>
                  </pic:spPr>
                </pic:pic>
              </a:graphicData>
            </a:graphic>
          </wp:inline>
        </w:drawing>
      </w:r>
    </w:p>
    <w:p w14:paraId="0BAF3190" w14:textId="77777777" w:rsidR="00C30138" w:rsidRDefault="00C30138" w:rsidP="00C30138">
      <w:pPr>
        <w:pStyle w:val="LabStepNumbered"/>
      </w:pPr>
      <w:r>
        <w:t xml:space="preserve">Inspect the confidential client application named </w:t>
      </w:r>
      <w:r w:rsidRPr="0006093B">
        <w:rPr>
          <w:b/>
        </w:rPr>
        <w:t>Power BI Service App 3</w:t>
      </w:r>
      <w:r>
        <w:t xml:space="preserve"> in the Azure portal</w:t>
      </w:r>
    </w:p>
    <w:p w14:paraId="5B0D0C3F" w14:textId="77777777" w:rsidR="00C30138" w:rsidRDefault="00C30138" w:rsidP="00C30138">
      <w:pPr>
        <w:pStyle w:val="LabStepNumberedLevel2"/>
      </w:pPr>
      <w:r>
        <w:t xml:space="preserve">Navigate to the Azure AD </w:t>
      </w:r>
      <w:r w:rsidRPr="0006093B">
        <w:rPr>
          <w:b/>
        </w:rPr>
        <w:t>App registrations</w:t>
      </w:r>
      <w:r>
        <w:t xml:space="preserve"> blade in the Azure portal.</w:t>
      </w:r>
    </w:p>
    <w:p w14:paraId="1E9BC0CB" w14:textId="77777777" w:rsidR="00C30138" w:rsidRDefault="00C30138" w:rsidP="00C30138">
      <w:pPr>
        <w:pStyle w:val="LabStepNumberedLevel2"/>
      </w:pPr>
      <w:r>
        <w:t xml:space="preserve">Locate the new Azure AD application named </w:t>
      </w:r>
      <w:r w:rsidRPr="0006093B">
        <w:rPr>
          <w:b/>
        </w:rPr>
        <w:t>Power BI Service App 3</w:t>
      </w:r>
      <w:r>
        <w:t>.</w:t>
      </w:r>
    </w:p>
    <w:p w14:paraId="583FF639" w14:textId="77777777" w:rsidR="00C30138" w:rsidRDefault="00C30138" w:rsidP="00C30138">
      <w:pPr>
        <w:pStyle w:val="LabStepScreenshotLevel2"/>
      </w:pPr>
      <w:r>
        <w:drawing>
          <wp:inline distT="0" distB="0" distL="0" distR="0" wp14:anchorId="0AE32E17" wp14:editId="486BD4DD">
            <wp:extent cx="4212771" cy="1618344"/>
            <wp:effectExtent l="19050" t="19050" r="16510" b="2032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23186" cy="1622345"/>
                    </a:xfrm>
                    <a:prstGeom prst="rect">
                      <a:avLst/>
                    </a:prstGeom>
                    <a:noFill/>
                    <a:ln>
                      <a:solidFill>
                        <a:schemeClr val="tx1">
                          <a:lumMod val="50000"/>
                          <a:lumOff val="50000"/>
                        </a:schemeClr>
                      </a:solidFill>
                    </a:ln>
                  </pic:spPr>
                </pic:pic>
              </a:graphicData>
            </a:graphic>
          </wp:inline>
        </w:drawing>
      </w:r>
    </w:p>
    <w:p w14:paraId="28D5D7AD" w14:textId="77777777" w:rsidR="00C30138" w:rsidRDefault="00C30138" w:rsidP="00C30138">
      <w:pPr>
        <w:pStyle w:val="LabStepNumberedLevel2"/>
      </w:pPr>
      <w:r>
        <w:t xml:space="preserve">You should be able to see that </w:t>
      </w:r>
      <w:r w:rsidRPr="0006093B">
        <w:rPr>
          <w:b/>
        </w:rPr>
        <w:t>Power BI Service App 3</w:t>
      </w:r>
      <w:r>
        <w:t xml:space="preserve"> is configured with a client secret which is active (</w:t>
      </w:r>
      <w:r w:rsidRPr="00603009">
        <w:rPr>
          <w:i/>
        </w:rPr>
        <w:t>e.g. Current</w:t>
      </w:r>
      <w:r>
        <w:t>).</w:t>
      </w:r>
    </w:p>
    <w:p w14:paraId="2EBFE210" w14:textId="77777777" w:rsidR="00C30138" w:rsidRDefault="00C30138" w:rsidP="00C30138">
      <w:pPr>
        <w:pStyle w:val="LabStepScreenshotLevel2"/>
      </w:pPr>
      <w:r>
        <w:lastRenderedPageBreak/>
        <w:drawing>
          <wp:inline distT="0" distB="0" distL="0" distR="0" wp14:anchorId="6BD1F813" wp14:editId="7126F047">
            <wp:extent cx="4421777" cy="682100"/>
            <wp:effectExtent l="19050" t="19050" r="17145" b="2286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92176" cy="692960"/>
                    </a:xfrm>
                    <a:prstGeom prst="rect">
                      <a:avLst/>
                    </a:prstGeom>
                    <a:noFill/>
                    <a:ln>
                      <a:solidFill>
                        <a:schemeClr val="tx1">
                          <a:lumMod val="50000"/>
                          <a:lumOff val="50000"/>
                        </a:schemeClr>
                      </a:solidFill>
                    </a:ln>
                  </pic:spPr>
                </pic:pic>
              </a:graphicData>
            </a:graphic>
          </wp:inline>
        </w:drawing>
      </w:r>
    </w:p>
    <w:p w14:paraId="12504DF7" w14:textId="77777777" w:rsidR="00C30138" w:rsidRDefault="00C30138" w:rsidP="00C30138">
      <w:pPr>
        <w:pStyle w:val="LabStepNumberedLevel2"/>
      </w:pPr>
      <w:r>
        <w:t xml:space="preserve">Click on the link for </w:t>
      </w:r>
      <w:r w:rsidRPr="0006093B">
        <w:rPr>
          <w:b/>
        </w:rPr>
        <w:t>Power BI Service App 3</w:t>
      </w:r>
      <w:r>
        <w:t xml:space="preserve"> to navigate to it summary page.</w:t>
      </w:r>
    </w:p>
    <w:p w14:paraId="2DCBC184" w14:textId="77777777" w:rsidR="00C30138" w:rsidRDefault="00C30138" w:rsidP="00C30138">
      <w:pPr>
        <w:pStyle w:val="LabStepScreenshotLevel2"/>
      </w:pPr>
      <w:r>
        <w:drawing>
          <wp:inline distT="0" distB="0" distL="0" distR="0" wp14:anchorId="7DDCCBE6" wp14:editId="1A873D5A">
            <wp:extent cx="4460966" cy="799584"/>
            <wp:effectExtent l="19050" t="19050" r="15875" b="1968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27803" cy="811564"/>
                    </a:xfrm>
                    <a:prstGeom prst="rect">
                      <a:avLst/>
                    </a:prstGeom>
                    <a:noFill/>
                    <a:ln>
                      <a:solidFill>
                        <a:schemeClr val="tx1">
                          <a:lumMod val="50000"/>
                          <a:lumOff val="50000"/>
                        </a:schemeClr>
                      </a:solidFill>
                    </a:ln>
                  </pic:spPr>
                </pic:pic>
              </a:graphicData>
            </a:graphic>
          </wp:inline>
        </w:drawing>
      </w:r>
    </w:p>
    <w:p w14:paraId="7CCBB50C" w14:textId="77777777" w:rsidR="00C30138" w:rsidRDefault="00C30138" w:rsidP="00C30138">
      <w:pPr>
        <w:pStyle w:val="LabStepNumberedLevel2"/>
      </w:pPr>
      <w:r>
        <w:t xml:space="preserve">Click on the </w:t>
      </w:r>
      <w:r w:rsidRPr="00603009">
        <w:rPr>
          <w:b/>
        </w:rPr>
        <w:t>Authentication</w:t>
      </w:r>
      <w:r>
        <w:t xml:space="preserve"> link on the left and verify that the application has been configured without any </w:t>
      </w:r>
      <w:r w:rsidRPr="00603009">
        <w:rPr>
          <w:b/>
        </w:rPr>
        <w:t>Redirect URIs</w:t>
      </w:r>
      <w:r>
        <w:t>.</w:t>
      </w:r>
    </w:p>
    <w:p w14:paraId="2DED943B" w14:textId="77777777" w:rsidR="00C30138" w:rsidRDefault="00C30138" w:rsidP="00C30138">
      <w:pPr>
        <w:pStyle w:val="LabStepScreenshotLevel2"/>
      </w:pPr>
      <w:r>
        <w:drawing>
          <wp:inline distT="0" distB="0" distL="0" distR="0" wp14:anchorId="514976D8" wp14:editId="0A610B72">
            <wp:extent cx="4460875" cy="991306"/>
            <wp:effectExtent l="19050" t="19050" r="15875" b="184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89803" cy="997734"/>
                    </a:xfrm>
                    <a:prstGeom prst="rect">
                      <a:avLst/>
                    </a:prstGeom>
                    <a:noFill/>
                    <a:ln>
                      <a:solidFill>
                        <a:schemeClr val="tx1">
                          <a:lumMod val="50000"/>
                          <a:lumOff val="50000"/>
                        </a:schemeClr>
                      </a:solidFill>
                    </a:ln>
                  </pic:spPr>
                </pic:pic>
              </a:graphicData>
            </a:graphic>
          </wp:inline>
        </w:drawing>
      </w:r>
    </w:p>
    <w:p w14:paraId="0E5C737A" w14:textId="77777777" w:rsidR="00C30138" w:rsidRDefault="00C30138" w:rsidP="00C30138">
      <w:pPr>
        <w:pStyle w:val="LabStepNumberedLevel2"/>
      </w:pPr>
      <w:r>
        <w:t xml:space="preserve">Click on the </w:t>
      </w:r>
      <w:r>
        <w:rPr>
          <w:b/>
        </w:rPr>
        <w:t xml:space="preserve">Certificates &amp; secrets </w:t>
      </w:r>
      <w:r>
        <w:t>link and verify that the application has a client secret that expires in a year.</w:t>
      </w:r>
    </w:p>
    <w:p w14:paraId="0BC6D335" w14:textId="77777777" w:rsidR="00C30138" w:rsidRDefault="00C30138" w:rsidP="00C30138">
      <w:pPr>
        <w:pStyle w:val="LabStepScreenshotLevel2"/>
      </w:pPr>
      <w:r>
        <w:drawing>
          <wp:inline distT="0" distB="0" distL="0" distR="0" wp14:anchorId="4800D920" wp14:editId="639669C1">
            <wp:extent cx="4206240" cy="1563599"/>
            <wp:effectExtent l="19050" t="19050" r="22860" b="1778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64554" cy="1585276"/>
                    </a:xfrm>
                    <a:prstGeom prst="rect">
                      <a:avLst/>
                    </a:prstGeom>
                    <a:noFill/>
                    <a:ln>
                      <a:solidFill>
                        <a:schemeClr val="tx1">
                          <a:lumMod val="50000"/>
                          <a:lumOff val="50000"/>
                        </a:schemeClr>
                      </a:solidFill>
                    </a:ln>
                  </pic:spPr>
                </pic:pic>
              </a:graphicData>
            </a:graphic>
          </wp:inline>
        </w:drawing>
      </w:r>
    </w:p>
    <w:p w14:paraId="65A16175" w14:textId="77777777" w:rsidR="00C30138" w:rsidRDefault="00C30138" w:rsidP="00C30138">
      <w:pPr>
        <w:pStyle w:val="LabExerciseCallout"/>
      </w:pPr>
      <w:r>
        <w:t xml:space="preserve">Note that it's not currently possible to assign a </w:t>
      </w:r>
      <w:r w:rsidRPr="00603009">
        <w:rPr>
          <w:b/>
        </w:rPr>
        <w:t>Description</w:t>
      </w:r>
      <w:r>
        <w:t xml:space="preserve"> to a client secret created with PowerShell. However, it will still work fine.</w:t>
      </w:r>
    </w:p>
    <w:p w14:paraId="7B24B119" w14:textId="77777777" w:rsidR="00C30138" w:rsidRDefault="00C30138" w:rsidP="00C30138">
      <w:pPr>
        <w:pStyle w:val="LabStepNumberedLevel2"/>
      </w:pPr>
      <w:r>
        <w:t xml:space="preserve">Click on the </w:t>
      </w:r>
      <w:r>
        <w:rPr>
          <w:b/>
        </w:rPr>
        <w:t xml:space="preserve">API permissions </w:t>
      </w:r>
      <w:r>
        <w:t xml:space="preserve">link on the left and verify that the application has been configured with no </w:t>
      </w:r>
      <w:r w:rsidRPr="00603009">
        <w:rPr>
          <w:b/>
        </w:rPr>
        <w:t>API</w:t>
      </w:r>
      <w:r>
        <w:t xml:space="preserve"> </w:t>
      </w:r>
      <w:r>
        <w:rPr>
          <w:b/>
        </w:rPr>
        <w:t>permissions</w:t>
      </w:r>
      <w:r>
        <w:t>.</w:t>
      </w:r>
    </w:p>
    <w:p w14:paraId="49AB05FD" w14:textId="77777777" w:rsidR="00C30138" w:rsidRDefault="00C30138" w:rsidP="00C30138">
      <w:pPr>
        <w:pStyle w:val="LabStepScreenshotLevel2"/>
      </w:pPr>
      <w:r>
        <w:drawing>
          <wp:inline distT="0" distB="0" distL="0" distR="0" wp14:anchorId="1C63F5BF" wp14:editId="41D751B1">
            <wp:extent cx="5225143" cy="1359796"/>
            <wp:effectExtent l="19050" t="19050" r="13970" b="1206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51654" cy="1366695"/>
                    </a:xfrm>
                    <a:prstGeom prst="rect">
                      <a:avLst/>
                    </a:prstGeom>
                    <a:noFill/>
                    <a:ln>
                      <a:solidFill>
                        <a:schemeClr val="tx1">
                          <a:lumMod val="50000"/>
                          <a:lumOff val="50000"/>
                        </a:schemeClr>
                      </a:solidFill>
                    </a:ln>
                  </pic:spPr>
                </pic:pic>
              </a:graphicData>
            </a:graphic>
          </wp:inline>
        </w:drawing>
      </w:r>
    </w:p>
    <w:p w14:paraId="4111A921" w14:textId="77777777" w:rsidR="00C30138" w:rsidRDefault="00C30138" w:rsidP="00C30138">
      <w:pPr>
        <w:pStyle w:val="LabExerciseCallout"/>
      </w:pPr>
      <w:r>
        <w:t>Remember that Power BI Service API permissions are not used on calls made with an app-only token. Instead, access is configured on a workspace-by-workspace basis by adding the confidential application's service principal as a workspace admin.</w:t>
      </w:r>
    </w:p>
    <w:p w14:paraId="5D92383E" w14:textId="77777777" w:rsidR="00C30138" w:rsidRDefault="00C30138" w:rsidP="00C30138">
      <w:pPr>
        <w:pStyle w:val="LabStepNumbered"/>
      </w:pPr>
      <w:r>
        <w:t xml:space="preserve">Configure the service principal for </w:t>
      </w:r>
      <w:r w:rsidRPr="00477145">
        <w:rPr>
          <w:b/>
        </w:rPr>
        <w:t>Power BI Service App 3</w:t>
      </w:r>
      <w:r>
        <w:t xml:space="preserve"> as an admin for the app workspace named </w:t>
      </w:r>
      <w:r w:rsidRPr="00477145">
        <w:rPr>
          <w:b/>
        </w:rPr>
        <w:t>Wingtip Sales</w:t>
      </w:r>
      <w:r>
        <w:t>.</w:t>
      </w:r>
    </w:p>
    <w:p w14:paraId="4D8499E2" w14:textId="77777777" w:rsidR="00C30138" w:rsidRDefault="00C30138" w:rsidP="00C30138">
      <w:pPr>
        <w:pStyle w:val="LabStepNumberedLevel2"/>
      </w:pPr>
      <w:r>
        <w:lastRenderedPageBreak/>
        <w:t>Navigate to the Power BI portal.</w:t>
      </w:r>
    </w:p>
    <w:p w14:paraId="73105A80" w14:textId="77777777" w:rsidR="00C30138" w:rsidRDefault="00C30138" w:rsidP="00C30138">
      <w:pPr>
        <w:pStyle w:val="LabStepNumberedLevel2"/>
      </w:pPr>
      <w:r>
        <w:t xml:space="preserve">Expand the </w:t>
      </w:r>
      <w:r w:rsidRPr="00245051">
        <w:rPr>
          <w:b/>
        </w:rPr>
        <w:t>Workspaces</w:t>
      </w:r>
      <w:r>
        <w:t xml:space="preserve"> flyout menu.</w:t>
      </w:r>
    </w:p>
    <w:p w14:paraId="556CD3D0" w14:textId="77777777" w:rsidR="00C30138" w:rsidRDefault="00C30138" w:rsidP="00C30138">
      <w:pPr>
        <w:pStyle w:val="LabStepNumberedLevel2"/>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4B06C162" w14:textId="77777777" w:rsidR="00C30138" w:rsidRDefault="00C30138" w:rsidP="00C30138">
      <w:pPr>
        <w:pStyle w:val="LabStepScreenshotLevel2"/>
      </w:pPr>
      <w:r>
        <w:drawing>
          <wp:inline distT="0" distB="0" distL="0" distR="0" wp14:anchorId="7C65BAB4" wp14:editId="65B88F90">
            <wp:extent cx="3117381" cy="2142308"/>
            <wp:effectExtent l="19050" t="19050" r="26035" b="1079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42882" cy="2159833"/>
                    </a:xfrm>
                    <a:prstGeom prst="rect">
                      <a:avLst/>
                    </a:prstGeom>
                    <a:noFill/>
                    <a:ln>
                      <a:solidFill>
                        <a:schemeClr val="tx1">
                          <a:lumMod val="50000"/>
                          <a:lumOff val="50000"/>
                        </a:schemeClr>
                      </a:solidFill>
                    </a:ln>
                  </pic:spPr>
                </pic:pic>
              </a:graphicData>
            </a:graphic>
          </wp:inline>
        </w:drawing>
      </w:r>
    </w:p>
    <w:p w14:paraId="5D3598E1" w14:textId="77777777" w:rsidR="00C30138" w:rsidRDefault="00C30138" w:rsidP="00C30138">
      <w:pPr>
        <w:pStyle w:val="LabStepNumberedLevel2"/>
      </w:pPr>
      <w:r>
        <w:t xml:space="preserve">On the right of the page, you should see the </w:t>
      </w:r>
      <w:r w:rsidRPr="00245051">
        <w:rPr>
          <w:b/>
        </w:rPr>
        <w:t>Access</w:t>
      </w:r>
      <w:r>
        <w:t xml:space="preserve"> pane for the </w:t>
      </w:r>
      <w:r w:rsidRPr="00245051">
        <w:rPr>
          <w:b/>
        </w:rPr>
        <w:t>Wingtip Sales</w:t>
      </w:r>
      <w:r>
        <w:t xml:space="preserve"> workspace.</w:t>
      </w:r>
    </w:p>
    <w:p w14:paraId="6C36C621" w14:textId="77777777" w:rsidR="00C30138" w:rsidRDefault="00C30138" w:rsidP="00C30138">
      <w:pPr>
        <w:pStyle w:val="LabStepScreenshotLevel2"/>
      </w:pPr>
      <w:r>
        <w:drawing>
          <wp:inline distT="0" distB="0" distL="0" distR="0" wp14:anchorId="74687109" wp14:editId="65C54B6C">
            <wp:extent cx="2272937" cy="1243944"/>
            <wp:effectExtent l="19050" t="19050" r="13335" b="1397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7841" cy="1257574"/>
                    </a:xfrm>
                    <a:prstGeom prst="rect">
                      <a:avLst/>
                    </a:prstGeom>
                    <a:noFill/>
                    <a:ln>
                      <a:solidFill>
                        <a:schemeClr val="tx1">
                          <a:lumMod val="50000"/>
                          <a:lumOff val="50000"/>
                        </a:schemeClr>
                      </a:solidFill>
                    </a:ln>
                  </pic:spPr>
                </pic:pic>
              </a:graphicData>
            </a:graphic>
          </wp:inline>
        </w:drawing>
      </w:r>
    </w:p>
    <w:p w14:paraId="0C5BCA64" w14:textId="77777777" w:rsidR="00C30138" w:rsidRDefault="00C30138" w:rsidP="00C30138">
      <w:pPr>
        <w:pStyle w:val="LabStepNumberedLevel2"/>
      </w:pPr>
      <w:r>
        <w:t xml:space="preserve">Place the cursor into the </w:t>
      </w:r>
      <w:r w:rsidRPr="00245051">
        <w:rPr>
          <w:i/>
        </w:rPr>
        <w:t>Enter email address</w:t>
      </w:r>
      <w:r>
        <w:t xml:space="preserve"> textbox and type </w:t>
      </w:r>
      <w:r w:rsidRPr="00245051">
        <w:rPr>
          <w:b/>
        </w:rPr>
        <w:t>Power BI Service App 3</w:t>
      </w:r>
      <w:r>
        <w:t>.</w:t>
      </w:r>
    </w:p>
    <w:p w14:paraId="38700F1B" w14:textId="77777777" w:rsidR="00C30138" w:rsidRDefault="00C30138" w:rsidP="00C30138">
      <w:pPr>
        <w:pStyle w:val="LabStepNumberedLevel2"/>
      </w:pPr>
      <w:r>
        <w:t xml:space="preserve">Change the member type from </w:t>
      </w:r>
      <w:r w:rsidRPr="00245051">
        <w:rPr>
          <w:b/>
        </w:rPr>
        <w:t>Member</w:t>
      </w:r>
      <w:r>
        <w:t xml:space="preserve"> to </w:t>
      </w:r>
      <w:r w:rsidRPr="00245051">
        <w:rPr>
          <w:b/>
        </w:rPr>
        <w:t>Admin</w:t>
      </w:r>
      <w:r>
        <w:t>.</w:t>
      </w:r>
    </w:p>
    <w:p w14:paraId="3E00622A" w14:textId="77777777" w:rsidR="00C30138" w:rsidRDefault="00C30138" w:rsidP="00C30138">
      <w:pPr>
        <w:pStyle w:val="LabStepNumberedLevel2"/>
      </w:pPr>
      <w:r>
        <w:t xml:space="preserve">Click to </w:t>
      </w:r>
      <w:r w:rsidRPr="00245051">
        <w:rPr>
          <w:b/>
        </w:rPr>
        <w:t>Add</w:t>
      </w:r>
      <w:r>
        <w:t xml:space="preserve"> button.</w:t>
      </w:r>
    </w:p>
    <w:p w14:paraId="2FC2B98E" w14:textId="77777777" w:rsidR="00C30138" w:rsidRDefault="00C30138" w:rsidP="00C30138">
      <w:pPr>
        <w:pStyle w:val="LabStepScreenshotLevel2"/>
      </w:pPr>
      <w:r>
        <w:drawing>
          <wp:inline distT="0" distB="0" distL="0" distR="0" wp14:anchorId="5CEB5077" wp14:editId="4A7AC417">
            <wp:extent cx="2727799" cy="1456508"/>
            <wp:effectExtent l="19050" t="19050" r="15875" b="1079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0814" cy="1474136"/>
                    </a:xfrm>
                    <a:prstGeom prst="rect">
                      <a:avLst/>
                    </a:prstGeom>
                    <a:noFill/>
                    <a:ln>
                      <a:solidFill>
                        <a:schemeClr val="tx1"/>
                      </a:solidFill>
                    </a:ln>
                  </pic:spPr>
                </pic:pic>
              </a:graphicData>
            </a:graphic>
          </wp:inline>
        </w:drawing>
      </w:r>
    </w:p>
    <w:p w14:paraId="5C553D53" w14:textId="77777777" w:rsidR="00C30138" w:rsidRDefault="00C30138" w:rsidP="00C30138">
      <w:pPr>
        <w:pStyle w:val="LabStepNumberedLevel2"/>
      </w:pPr>
      <w:r>
        <w:t xml:space="preserve">Verify that </w:t>
      </w:r>
      <w:r w:rsidRPr="00245051">
        <w:rPr>
          <w:b/>
        </w:rPr>
        <w:t>Power BI Service App 3</w:t>
      </w:r>
      <w:r>
        <w:t xml:space="preserve"> has been added as a workspace member with </w:t>
      </w:r>
      <w:r w:rsidRPr="00245051">
        <w:rPr>
          <w:b/>
        </w:rPr>
        <w:t>Admin</w:t>
      </w:r>
      <w:r>
        <w:t xml:space="preserve"> permissions.</w:t>
      </w:r>
    </w:p>
    <w:p w14:paraId="4D1E7098" w14:textId="77777777" w:rsidR="00C30138" w:rsidRDefault="00C30138" w:rsidP="00C30138">
      <w:pPr>
        <w:pStyle w:val="LabStepScreenshotLevel2"/>
      </w:pPr>
      <w:r>
        <w:drawing>
          <wp:inline distT="0" distB="0" distL="0" distR="0" wp14:anchorId="62C17E8B" wp14:editId="342092AF">
            <wp:extent cx="2801983" cy="815457"/>
            <wp:effectExtent l="19050" t="19050" r="17780" b="2286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6762" cy="828489"/>
                    </a:xfrm>
                    <a:prstGeom prst="rect">
                      <a:avLst/>
                    </a:prstGeom>
                    <a:noFill/>
                    <a:ln>
                      <a:solidFill>
                        <a:schemeClr val="tx1"/>
                      </a:solidFill>
                    </a:ln>
                  </pic:spPr>
                </pic:pic>
              </a:graphicData>
            </a:graphic>
          </wp:inline>
        </w:drawing>
      </w:r>
    </w:p>
    <w:p w14:paraId="23D25016" w14:textId="77777777" w:rsidR="00C30138" w:rsidRDefault="00C30138" w:rsidP="00C30138">
      <w:pPr>
        <w:pStyle w:val="LabStepNumbered"/>
      </w:pPr>
      <w:r>
        <w:t>Create a new C# Console application in Visual Studio to access the Power BI Service API using an app-only access token.</w:t>
      </w:r>
    </w:p>
    <w:p w14:paraId="56571FCD" w14:textId="77777777" w:rsidR="00C30138" w:rsidRDefault="00C30138" w:rsidP="00C30138">
      <w:pPr>
        <w:pStyle w:val="LabStepNumberedLevel2"/>
      </w:pPr>
      <w:r>
        <w:lastRenderedPageBreak/>
        <w:t xml:space="preserve">Return to Visual Studio and create a new project by running the </w:t>
      </w:r>
      <w:r w:rsidRPr="00DF3E7F">
        <w:rPr>
          <w:b/>
        </w:rPr>
        <w:t>File &gt; New Project</w:t>
      </w:r>
      <w:r>
        <w:t xml:space="preserve"> command.</w:t>
      </w:r>
    </w:p>
    <w:p w14:paraId="676BE412" w14:textId="77777777" w:rsidR="00C30138" w:rsidRDefault="00C30138" w:rsidP="00C30138">
      <w:pPr>
        <w:pStyle w:val="LabStepNumberedLevel2"/>
      </w:pPr>
      <w:r>
        <w:t xml:space="preserve">Select a project type of </w:t>
      </w:r>
      <w:r w:rsidRPr="00243F2A">
        <w:rPr>
          <w:b/>
        </w:rPr>
        <w:t xml:space="preserve">Console App (.NET </w:t>
      </w:r>
      <w:r>
        <w:rPr>
          <w:b/>
        </w:rPr>
        <w:t>Framework</w:t>
      </w:r>
      <w:r w:rsidRPr="00243F2A">
        <w:rPr>
          <w:b/>
        </w:rPr>
        <w:t>)</w:t>
      </w:r>
      <w:r>
        <w:t xml:space="preserve"> from the </w:t>
      </w:r>
      <w:r w:rsidRPr="00243F2A">
        <w:rPr>
          <w:b/>
        </w:rPr>
        <w:t xml:space="preserve">Visual C# &gt; </w:t>
      </w:r>
      <w:r>
        <w:rPr>
          <w:b/>
        </w:rPr>
        <w:t>Windows Desktop</w:t>
      </w:r>
      <w:r>
        <w:t xml:space="preserve"> project templates.</w:t>
      </w:r>
    </w:p>
    <w:p w14:paraId="31197642" w14:textId="77777777" w:rsidR="00C30138" w:rsidRDefault="00C30138" w:rsidP="00C30138">
      <w:pPr>
        <w:pStyle w:val="LabStepNumberedLevel2"/>
      </w:pPr>
      <w:r>
        <w:t xml:space="preserve">Give the project a </w:t>
      </w:r>
      <w:r w:rsidRPr="00285693">
        <w:rPr>
          <w:b/>
        </w:rPr>
        <w:t>Name</w:t>
      </w:r>
      <w:r>
        <w:t xml:space="preserve"> of </w:t>
      </w:r>
      <w:r w:rsidRPr="007B5727">
        <w:rPr>
          <w:b/>
        </w:rPr>
        <w:t>PowerBiServiceApp</w:t>
      </w:r>
      <w:r>
        <w:rPr>
          <w:b/>
        </w:rPr>
        <w:t>3</w:t>
      </w:r>
      <w:r>
        <w:t>.</w:t>
      </w:r>
    </w:p>
    <w:p w14:paraId="38DA9526" w14:textId="584A393A" w:rsidR="00C30138" w:rsidRDefault="00C30138" w:rsidP="00C30138">
      <w:pPr>
        <w:pStyle w:val="LabStepNumberedLevel2"/>
      </w:pPr>
      <w:r>
        <w:t xml:space="preserve">Give the project a </w:t>
      </w:r>
      <w:r w:rsidRPr="00285693">
        <w:rPr>
          <w:b/>
        </w:rPr>
        <w:t>Location</w:t>
      </w:r>
      <w:r>
        <w:t xml:space="preserve"> of </w:t>
      </w:r>
      <w:r w:rsidRPr="00393FC2">
        <w:rPr>
          <w:b/>
        </w:rPr>
        <w:t>C:\Student\Modules\</w:t>
      </w:r>
      <w:r w:rsidR="005436A0">
        <w:rPr>
          <w:b/>
        </w:rPr>
        <w:t>04_PowerBiServiceAPI</w:t>
      </w:r>
      <w:r w:rsidRPr="00393FC2">
        <w:rPr>
          <w:b/>
        </w:rPr>
        <w:t>\Lab</w:t>
      </w:r>
      <w:r>
        <w:t>.</w:t>
      </w:r>
    </w:p>
    <w:p w14:paraId="34989E1C" w14:textId="77777777" w:rsidR="00C30138" w:rsidRDefault="00C30138" w:rsidP="00C30138">
      <w:pPr>
        <w:pStyle w:val="LabStepNumberedLevel2"/>
      </w:pPr>
      <w:r>
        <w:t xml:space="preserve">Click </w:t>
      </w:r>
      <w:r w:rsidRPr="00285693">
        <w:rPr>
          <w:b/>
        </w:rPr>
        <w:t>OK</w:t>
      </w:r>
      <w:r>
        <w:t xml:space="preserve"> to create the new project.</w:t>
      </w:r>
    </w:p>
    <w:p w14:paraId="5DF660B3" w14:textId="77777777" w:rsidR="00C30138" w:rsidRDefault="00C30138" w:rsidP="00C30138">
      <w:pPr>
        <w:pStyle w:val="LabStepScreenshotLevel2"/>
      </w:pPr>
      <w:r>
        <w:drawing>
          <wp:inline distT="0" distB="0" distL="0" distR="0" wp14:anchorId="60A80489" wp14:editId="28C2E81E">
            <wp:extent cx="3239589" cy="1632093"/>
            <wp:effectExtent l="19050" t="19050" r="18415" b="2540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9939" cy="1657459"/>
                    </a:xfrm>
                    <a:prstGeom prst="rect">
                      <a:avLst/>
                    </a:prstGeom>
                    <a:ln>
                      <a:solidFill>
                        <a:schemeClr val="tx1">
                          <a:lumMod val="50000"/>
                          <a:lumOff val="50000"/>
                        </a:schemeClr>
                      </a:solidFill>
                    </a:ln>
                  </pic:spPr>
                </pic:pic>
              </a:graphicData>
            </a:graphic>
          </wp:inline>
        </w:drawing>
      </w:r>
    </w:p>
    <w:p w14:paraId="4FE8ACA3" w14:textId="77777777" w:rsidR="00C30138" w:rsidRDefault="00C30138" w:rsidP="00C30138">
      <w:pPr>
        <w:pStyle w:val="LabStepNumberedLevel2"/>
      </w:pPr>
      <w:r>
        <w:t xml:space="preserve">You should now have a new project named </w:t>
      </w:r>
      <w:r w:rsidRPr="007B5727">
        <w:rPr>
          <w:b/>
        </w:rPr>
        <w:t>PowerBiServiceApp</w:t>
      </w:r>
      <w:r>
        <w:rPr>
          <w:b/>
        </w:rPr>
        <w:t>3</w:t>
      </w:r>
      <w:r>
        <w:t>.</w:t>
      </w:r>
    </w:p>
    <w:p w14:paraId="2C33BB7D" w14:textId="77777777" w:rsidR="00C30138" w:rsidRDefault="00C30138" w:rsidP="00C30138">
      <w:pPr>
        <w:pStyle w:val="LabStepScreenshotLevel2"/>
      </w:pPr>
      <w:r>
        <w:drawing>
          <wp:inline distT="0" distB="0" distL="0" distR="0" wp14:anchorId="584F9366" wp14:editId="7FD69B59">
            <wp:extent cx="1979023" cy="1471580"/>
            <wp:effectExtent l="19050" t="19050" r="21590" b="1460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4021" cy="1482732"/>
                    </a:xfrm>
                    <a:prstGeom prst="rect">
                      <a:avLst/>
                    </a:prstGeom>
                    <a:ln>
                      <a:solidFill>
                        <a:schemeClr val="tx1">
                          <a:lumMod val="50000"/>
                          <a:lumOff val="50000"/>
                        </a:schemeClr>
                      </a:solidFill>
                    </a:ln>
                  </pic:spPr>
                </pic:pic>
              </a:graphicData>
            </a:graphic>
          </wp:inline>
        </w:drawing>
      </w:r>
    </w:p>
    <w:p w14:paraId="57AC6ED2" w14:textId="77777777" w:rsidR="00C30138" w:rsidRDefault="00C30138" w:rsidP="00C30138">
      <w:pPr>
        <w:pStyle w:val="LabStepNumbered"/>
      </w:pPr>
      <w:r>
        <w:t>Add the NuGet packages to the project required to program the Power BI Service API using the Power BI .NET SDK.</w:t>
      </w:r>
    </w:p>
    <w:p w14:paraId="0D2441EA" w14:textId="77777777" w:rsidR="00C30138" w:rsidRDefault="00C30138" w:rsidP="00C30138">
      <w:pPr>
        <w:pStyle w:val="LabStepNumberedLevel2"/>
      </w:pPr>
      <w:r>
        <w:t xml:space="preserve">Right-click the top-level node for the </w:t>
      </w:r>
      <w:r w:rsidRPr="007B5727">
        <w:rPr>
          <w:b/>
        </w:rPr>
        <w:t>PowerBiServiceApp</w:t>
      </w:r>
      <w:r>
        <w:rPr>
          <w:b/>
        </w:rPr>
        <w:t xml:space="preserve">3 </w:t>
      </w:r>
      <w:r>
        <w:t xml:space="preserve">project and select </w:t>
      </w:r>
      <w:r w:rsidRPr="00217382">
        <w:rPr>
          <w:b/>
        </w:rPr>
        <w:t>Manage NuGet Packages…</w:t>
      </w:r>
      <w:r>
        <w:t>.</w:t>
      </w:r>
    </w:p>
    <w:p w14:paraId="43015665" w14:textId="77777777" w:rsidR="00C30138" w:rsidRDefault="00C30138" w:rsidP="00C30138">
      <w:pPr>
        <w:pStyle w:val="LabStepNumberedLevel2"/>
      </w:pPr>
      <w:r>
        <w:t xml:space="preserve">Locate and install the package </w:t>
      </w:r>
      <w:r w:rsidRPr="00217382">
        <w:rPr>
          <w:b/>
        </w:rPr>
        <w:t>Microsoft.Identity.Client</w:t>
      </w:r>
      <w:r>
        <w:t xml:space="preserve"> for the </w:t>
      </w:r>
      <w:r w:rsidRPr="00E44875">
        <w:rPr>
          <w:i/>
        </w:rPr>
        <w:t>Microsoft Authentication library (MSAL)</w:t>
      </w:r>
      <w:r>
        <w:t>.</w:t>
      </w:r>
    </w:p>
    <w:p w14:paraId="255C36DC" w14:textId="77777777" w:rsidR="00C30138" w:rsidRDefault="00C30138" w:rsidP="00C30138">
      <w:pPr>
        <w:pStyle w:val="LabStepNumberedLevel2"/>
      </w:pPr>
      <w:r>
        <w:t xml:space="preserve">Search for and install the </w:t>
      </w:r>
      <w:r w:rsidRPr="00217382">
        <w:rPr>
          <w:b/>
        </w:rPr>
        <w:t>Microsoft.PowerBI.Api</w:t>
      </w:r>
      <w:r>
        <w:t xml:space="preserve"> package to add the Power BI .NET SDK to your project.</w:t>
      </w:r>
    </w:p>
    <w:p w14:paraId="5DB16B6A" w14:textId="77777777" w:rsidR="00C30138" w:rsidRDefault="00C30138" w:rsidP="00C30138">
      <w:pPr>
        <w:pStyle w:val="LabStepNumberedLevel2"/>
      </w:pPr>
      <w:r>
        <w:t xml:space="preserve">Navigate to the </w:t>
      </w:r>
      <w:r w:rsidRPr="00B02894">
        <w:rPr>
          <w:b/>
        </w:rPr>
        <w:t>Update</w:t>
      </w:r>
      <w:r>
        <w:t xml:space="preserve"> tab and update any packages that have updates available.</w:t>
      </w:r>
    </w:p>
    <w:p w14:paraId="7A72A502" w14:textId="77777777" w:rsidR="00C30138" w:rsidRDefault="00C30138" w:rsidP="00C30138">
      <w:pPr>
        <w:pStyle w:val="LabStepNumberedLevel2"/>
      </w:pPr>
      <w:r>
        <w:t xml:space="preserve">Click on the </w:t>
      </w:r>
      <w:r w:rsidRPr="00E44875">
        <w:rPr>
          <w:b/>
        </w:rPr>
        <w:t>Installed</w:t>
      </w:r>
      <w:r>
        <w:t xml:space="preserve"> tab and ensure you have the following four packages installed.</w:t>
      </w:r>
    </w:p>
    <w:p w14:paraId="1B314653" w14:textId="77777777" w:rsidR="00C30138" w:rsidRDefault="00C30138" w:rsidP="00C30138">
      <w:pPr>
        <w:pStyle w:val="LabStepScreenshotLevel2"/>
      </w:pPr>
      <w:r>
        <w:drawing>
          <wp:inline distT="0" distB="0" distL="0" distR="0" wp14:anchorId="6712A9BA" wp14:editId="52064346">
            <wp:extent cx="3745700" cy="1789611"/>
            <wp:effectExtent l="19050" t="19050" r="26670" b="2032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91726" cy="1811601"/>
                    </a:xfrm>
                    <a:prstGeom prst="rect">
                      <a:avLst/>
                    </a:prstGeom>
                    <a:noFill/>
                    <a:ln>
                      <a:solidFill>
                        <a:schemeClr val="tx1"/>
                      </a:solidFill>
                    </a:ln>
                  </pic:spPr>
                </pic:pic>
              </a:graphicData>
            </a:graphic>
          </wp:inline>
        </w:drawing>
      </w:r>
    </w:p>
    <w:p w14:paraId="4C6396B9" w14:textId="77777777" w:rsidR="00C30138" w:rsidRDefault="00C30138" w:rsidP="00C30138">
      <w:pPr>
        <w:pStyle w:val="LabStepNumberedLevel2"/>
      </w:pPr>
      <w:r>
        <w:t>Close the window for the Nuget Package Manager.</w:t>
      </w:r>
    </w:p>
    <w:p w14:paraId="239A165E" w14:textId="77777777" w:rsidR="00C30138" w:rsidRDefault="00C30138" w:rsidP="00C30138">
      <w:pPr>
        <w:pStyle w:val="LabStepNumbered"/>
      </w:pPr>
      <w:r>
        <w:t xml:space="preserve">Add the C# starter code to </w:t>
      </w:r>
      <w:r w:rsidRPr="00DA761B">
        <w:rPr>
          <w:b/>
        </w:rPr>
        <w:t>program.cs</w:t>
      </w:r>
      <w:r>
        <w:t>.</w:t>
      </w:r>
    </w:p>
    <w:p w14:paraId="6958E1D9" w14:textId="77777777" w:rsidR="00C30138" w:rsidRDefault="00C30138" w:rsidP="00C30138">
      <w:pPr>
        <w:pStyle w:val="LabStepNumberedLevel2"/>
      </w:pPr>
      <w:r>
        <w:lastRenderedPageBreak/>
        <w:t xml:space="preserve">Using Windows Explorer, locate the file </w:t>
      </w:r>
      <w:r w:rsidRPr="00462472">
        <w:rPr>
          <w:b/>
        </w:rPr>
        <w:t>PowerBiServiceApp</w:t>
      </w:r>
      <w:r>
        <w:rPr>
          <w:b/>
        </w:rPr>
        <w:t>3</w:t>
      </w:r>
      <w:r w:rsidRPr="00462472">
        <w:rPr>
          <w:b/>
        </w:rPr>
        <w:t>_Starter.cs.txt</w:t>
      </w:r>
      <w:r w:rsidRPr="00462472">
        <w:t xml:space="preserve"> </w:t>
      </w:r>
      <w:r>
        <w:t xml:space="preserve">in the </w:t>
      </w:r>
      <w:r w:rsidRPr="00B5772E">
        <w:rPr>
          <w:b/>
        </w:rPr>
        <w:t>Student</w:t>
      </w:r>
      <w:r>
        <w:t xml:space="preserve"> folder at the following path.</w:t>
      </w:r>
    </w:p>
    <w:p w14:paraId="11DD2989" w14:textId="77777777" w:rsidR="00C30138" w:rsidRDefault="00C30138" w:rsidP="00C30138">
      <w:pPr>
        <w:pStyle w:val="LabStepCodeBlockLevel2"/>
      </w:pPr>
      <w:r>
        <w:t>C:\Student</w:t>
      </w:r>
      <w:r w:rsidRPr="00D0394F">
        <w:t>\</w:t>
      </w:r>
      <w:r w:rsidRPr="00FD22F9">
        <w:t>Modules\0</w:t>
      </w:r>
      <w:r>
        <w:t>2</w:t>
      </w:r>
      <w:r w:rsidRPr="00FD22F9">
        <w:t>_PBIRestApi\Lab\StarterFiles</w:t>
      </w:r>
      <w:r>
        <w:t>\</w:t>
      </w:r>
      <w:r w:rsidRPr="00462472">
        <w:t>PowerBiServiceApp</w:t>
      </w:r>
      <w:r>
        <w:t>3</w:t>
      </w:r>
      <w:r w:rsidRPr="00462472">
        <w:t>_Starter.cs.txt</w:t>
      </w:r>
    </w:p>
    <w:p w14:paraId="6C8F2F3B" w14:textId="77777777" w:rsidR="00C30138" w:rsidRDefault="00C30138" w:rsidP="00C30138">
      <w:pPr>
        <w:pStyle w:val="LabStepNumberedLevel2"/>
      </w:pPr>
      <w:r>
        <w:t xml:space="preserve">Open the file named </w:t>
      </w:r>
      <w:r w:rsidRPr="00462472">
        <w:rPr>
          <w:b/>
        </w:rPr>
        <w:t>PowerBiServiceApp</w:t>
      </w:r>
      <w:r>
        <w:rPr>
          <w:b/>
        </w:rPr>
        <w:t>3</w:t>
      </w:r>
      <w:r w:rsidRPr="00462472">
        <w:rPr>
          <w:b/>
        </w:rPr>
        <w:t>_Starter.cs.txt</w:t>
      </w:r>
      <w:r w:rsidRPr="000B3732">
        <w:t xml:space="preserve"> in </w:t>
      </w:r>
      <w:r>
        <w:t>Notepad and copy its contents into the Window clipboard.</w:t>
      </w:r>
    </w:p>
    <w:p w14:paraId="4C13C8B1" w14:textId="77777777" w:rsidR="00C30138" w:rsidRDefault="00C30138" w:rsidP="00C30138">
      <w:pPr>
        <w:pStyle w:val="LabStepNumberedLevel2"/>
      </w:pPr>
      <w:r>
        <w:t xml:space="preserve">Return to the </w:t>
      </w:r>
      <w:r w:rsidRPr="00462472">
        <w:rPr>
          <w:b/>
        </w:rPr>
        <w:t>PowerBiServiceApp</w:t>
      </w:r>
      <w:r>
        <w:rPr>
          <w:b/>
        </w:rPr>
        <w:t>3</w:t>
      </w:r>
      <w:r w:rsidRPr="00462472">
        <w:rPr>
          <w:b/>
        </w:rPr>
        <w:t xml:space="preserve"> </w:t>
      </w:r>
      <w:r>
        <w:t>project in Visual Studio.</w:t>
      </w:r>
    </w:p>
    <w:p w14:paraId="2E071B9F" w14:textId="77777777" w:rsidR="00C30138" w:rsidRDefault="00C30138" w:rsidP="00C30138">
      <w:pPr>
        <w:pStyle w:val="LabStepNumberedLevel2"/>
      </w:pPr>
      <w:r>
        <w:t xml:space="preserve">Open the source file named </w:t>
      </w:r>
      <w:r w:rsidRPr="000B3732">
        <w:rPr>
          <w:b/>
        </w:rPr>
        <w:t>program.cs</w:t>
      </w:r>
      <w:r>
        <w:t>, delete all the code inside and replace it with the content in the Windows clipboard.</w:t>
      </w:r>
    </w:p>
    <w:p w14:paraId="61BB7D20" w14:textId="77777777" w:rsidR="00C30138" w:rsidRDefault="00C30138" w:rsidP="00C30138">
      <w:pPr>
        <w:pStyle w:val="LabStepNumberedLevel2"/>
      </w:pPr>
      <w:r>
        <w:t>You should now have the basic code for a simple C# console application which accesses the Power BI Service API.</w:t>
      </w:r>
    </w:p>
    <w:p w14:paraId="70BC10B6" w14:textId="77777777" w:rsidR="00C30138" w:rsidRDefault="00C30138" w:rsidP="00C30138">
      <w:pPr>
        <w:pStyle w:val="LabStepScreenshotLevel2"/>
      </w:pPr>
      <w:r>
        <w:drawing>
          <wp:inline distT="0" distB="0" distL="0" distR="0" wp14:anchorId="554FB430" wp14:editId="6DC07485">
            <wp:extent cx="3794760" cy="1981708"/>
            <wp:effectExtent l="19050" t="19050" r="15240" b="1905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60349" cy="2015960"/>
                    </a:xfrm>
                    <a:prstGeom prst="rect">
                      <a:avLst/>
                    </a:prstGeom>
                    <a:noFill/>
                    <a:ln>
                      <a:solidFill>
                        <a:schemeClr val="tx1"/>
                      </a:solidFill>
                    </a:ln>
                  </pic:spPr>
                </pic:pic>
              </a:graphicData>
            </a:graphic>
          </wp:inline>
        </w:drawing>
      </w:r>
    </w:p>
    <w:p w14:paraId="79D9F905" w14:textId="77777777" w:rsidR="00C30138" w:rsidRDefault="00C30138" w:rsidP="00C30138">
      <w:pPr>
        <w:pStyle w:val="LabStepNumberedLevel2"/>
      </w:pPr>
      <w:r>
        <w:t xml:space="preserve">Update the four constants at the top of </w:t>
      </w:r>
      <w:r w:rsidRPr="00F01495">
        <w:rPr>
          <w:b/>
        </w:rPr>
        <w:t>program.cs</w:t>
      </w:r>
      <w:r>
        <w:t xml:space="preserve"> with values for your environment.</w:t>
      </w:r>
    </w:p>
    <w:p w14:paraId="3A332C07" w14:textId="77777777" w:rsidR="00C30138" w:rsidRDefault="00C30138" w:rsidP="00C30138">
      <w:pPr>
        <w:pStyle w:val="LabStepScreenshotLevel2"/>
      </w:pPr>
      <w:r>
        <w:drawing>
          <wp:inline distT="0" distB="0" distL="0" distR="0" wp14:anchorId="0B42FF6A" wp14:editId="244D4AF8">
            <wp:extent cx="4271554" cy="550777"/>
            <wp:effectExtent l="19050" t="19050" r="15240" b="2095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5452" cy="555148"/>
                    </a:xfrm>
                    <a:prstGeom prst="rect">
                      <a:avLst/>
                    </a:prstGeom>
                    <a:noFill/>
                    <a:ln>
                      <a:solidFill>
                        <a:schemeClr val="tx1"/>
                      </a:solidFill>
                    </a:ln>
                  </pic:spPr>
                </pic:pic>
              </a:graphicData>
            </a:graphic>
          </wp:inline>
        </w:drawing>
      </w:r>
    </w:p>
    <w:p w14:paraId="582CE215" w14:textId="77777777" w:rsidR="00C30138" w:rsidRDefault="00C30138" w:rsidP="00C30138">
      <w:pPr>
        <w:pStyle w:val="LabStepNumberedLevel2"/>
      </w:pPr>
      <w:r>
        <w:t xml:space="preserve">Move down inside </w:t>
      </w:r>
      <w:r w:rsidRPr="00F01495">
        <w:rPr>
          <w:b/>
        </w:rPr>
        <w:t>program.cs</w:t>
      </w:r>
      <w:r>
        <w:t xml:space="preserve"> and examine the code inside the </w:t>
      </w:r>
      <w:r w:rsidRPr="00F01495">
        <w:rPr>
          <w:b/>
        </w:rPr>
        <w:t>GetAppOnlyAccessToken</w:t>
      </w:r>
      <w:r>
        <w:t xml:space="preserve"> method.</w:t>
      </w:r>
    </w:p>
    <w:p w14:paraId="4CEA1BCA" w14:textId="77777777" w:rsidR="00C30138" w:rsidRDefault="00C30138" w:rsidP="00C30138">
      <w:pPr>
        <w:pStyle w:val="LabStepCodeBlockLevel2"/>
      </w:pPr>
      <w:r>
        <w:t>static string GetAppOnlyAccessToken() {</w:t>
      </w:r>
    </w:p>
    <w:p w14:paraId="4C38FE42" w14:textId="77777777" w:rsidR="00C30138" w:rsidRPr="00AD4A51" w:rsidRDefault="00C30138" w:rsidP="00C30138">
      <w:pPr>
        <w:pStyle w:val="LabStepCodeBlockLevel2"/>
        <w:rPr>
          <w:color w:val="7F7F7F" w:themeColor="text1" w:themeTint="80"/>
        </w:rPr>
      </w:pPr>
      <w:r w:rsidRPr="00AD4A51">
        <w:rPr>
          <w:color w:val="7F7F7F" w:themeColor="text1" w:themeTint="80"/>
        </w:rPr>
        <w:t xml:space="preserve">  Console.WriteLine("Acquiring app-only access token");</w:t>
      </w:r>
    </w:p>
    <w:p w14:paraId="417EF6B4" w14:textId="77777777" w:rsidR="00C30138" w:rsidRDefault="00C30138" w:rsidP="00C30138">
      <w:pPr>
        <w:pStyle w:val="LabStepCodeBlockLevel2"/>
      </w:pPr>
    </w:p>
    <w:p w14:paraId="3ECB313B" w14:textId="77777777" w:rsidR="00C30138" w:rsidRDefault="00C30138" w:rsidP="00C30138">
      <w:pPr>
        <w:pStyle w:val="LabStepCodeBlockLevel2"/>
      </w:pPr>
      <w:r>
        <w:t xml:space="preserve">  var appConfidential = ConfidentialClientApplicationBuilder.Create(clientId)</w:t>
      </w:r>
    </w:p>
    <w:p w14:paraId="142C761C" w14:textId="77777777" w:rsidR="00C30138" w:rsidRDefault="00C30138" w:rsidP="00C30138">
      <w:pPr>
        <w:pStyle w:val="LabStepCodeBlockLevel2"/>
      </w:pPr>
      <w:r>
        <w:t xml:space="preserve">                          .WithClientSecret(clientSecret)</w:t>
      </w:r>
    </w:p>
    <w:p w14:paraId="08BBC334" w14:textId="77777777" w:rsidR="00C30138" w:rsidRDefault="00C30138" w:rsidP="00C30138">
      <w:pPr>
        <w:pStyle w:val="LabStepCodeBlockLevel2"/>
      </w:pPr>
      <w:r>
        <w:t xml:space="preserve">                          .WithAuthority(tenantSpecificAuthority)</w:t>
      </w:r>
    </w:p>
    <w:p w14:paraId="263C49C1" w14:textId="77777777" w:rsidR="00C30138" w:rsidRDefault="00C30138" w:rsidP="00C30138">
      <w:pPr>
        <w:pStyle w:val="LabStepCodeBlockLevel2"/>
      </w:pPr>
      <w:r>
        <w:t xml:space="preserve">                          .Build();</w:t>
      </w:r>
    </w:p>
    <w:p w14:paraId="71E63CDD" w14:textId="77777777" w:rsidR="00C30138" w:rsidRDefault="00C30138" w:rsidP="00C30138">
      <w:pPr>
        <w:pStyle w:val="LabStepCodeBlockLevel2"/>
      </w:pPr>
    </w:p>
    <w:p w14:paraId="28B9DCA1" w14:textId="77777777" w:rsidR="00C30138" w:rsidRDefault="00C30138" w:rsidP="00C30138">
      <w:pPr>
        <w:pStyle w:val="LabStepCodeBlockLevel2"/>
      </w:pPr>
      <w:r>
        <w:t xml:space="preserve">  string[] scopesDefault = new string[] { "https://analysis.windows.net/powerbi/api/.default" };</w:t>
      </w:r>
    </w:p>
    <w:p w14:paraId="7D51C727" w14:textId="77777777" w:rsidR="00C30138" w:rsidRDefault="00C30138" w:rsidP="00C30138">
      <w:pPr>
        <w:pStyle w:val="LabStepCodeBlockLevel2"/>
      </w:pPr>
    </w:p>
    <w:p w14:paraId="45522BFD" w14:textId="77777777" w:rsidR="00C30138" w:rsidRDefault="00C30138" w:rsidP="00C30138">
      <w:pPr>
        <w:pStyle w:val="LabStepCodeBlockLevel2"/>
      </w:pPr>
      <w:r>
        <w:t xml:space="preserve">  var authResult = appConfidential.AcquireTokenForClient(scopesDefault).ExecuteAsync().Result;</w:t>
      </w:r>
    </w:p>
    <w:p w14:paraId="7C6E5675" w14:textId="77777777" w:rsidR="00C30138" w:rsidRDefault="00C30138" w:rsidP="00C30138">
      <w:pPr>
        <w:pStyle w:val="LabStepCodeBlockLevel2"/>
      </w:pPr>
    </w:p>
    <w:p w14:paraId="2FF7C6A2" w14:textId="77777777" w:rsidR="00C30138" w:rsidRDefault="00C30138" w:rsidP="00C30138">
      <w:pPr>
        <w:pStyle w:val="LabStepCodeBlockLevel2"/>
      </w:pPr>
      <w:r>
        <w:t xml:space="preserve">  return authResult.AccessToken;</w:t>
      </w:r>
    </w:p>
    <w:p w14:paraId="4F8BFFB4" w14:textId="77777777" w:rsidR="00C30138" w:rsidRDefault="00C30138" w:rsidP="00C30138">
      <w:pPr>
        <w:pStyle w:val="LabStepCodeBlockLevel2"/>
      </w:pPr>
      <w:r>
        <w:t>}</w:t>
      </w:r>
    </w:p>
    <w:p w14:paraId="48DD87D6" w14:textId="77777777" w:rsidR="00C30138" w:rsidRDefault="00C30138" w:rsidP="00C30138">
      <w:pPr>
        <w:pStyle w:val="LabStepNumberedLevel2"/>
      </w:pPr>
      <w:r>
        <w:t xml:space="preserve">You can observe that the </w:t>
      </w:r>
      <w:r w:rsidRPr="00F01495">
        <w:rPr>
          <w:b/>
        </w:rPr>
        <w:t>DisplayAppWorkspaceAssets</w:t>
      </w:r>
      <w:r>
        <w:t xml:space="preserve"> method calls the </w:t>
      </w:r>
      <w:r w:rsidRPr="00F01495">
        <w:rPr>
          <w:b/>
        </w:rPr>
        <w:t>GetAppOnlyAccessToken</w:t>
      </w:r>
      <w:r>
        <w:t xml:space="preserve"> method.</w:t>
      </w:r>
    </w:p>
    <w:p w14:paraId="75B108B6" w14:textId="77777777" w:rsidR="00C30138" w:rsidRPr="00AD4A51" w:rsidRDefault="00C30138" w:rsidP="00C30138">
      <w:pPr>
        <w:pStyle w:val="LabStepCodeBlockLevel2"/>
        <w:rPr>
          <w:color w:val="7F7F7F" w:themeColor="text1" w:themeTint="80"/>
        </w:rPr>
      </w:pPr>
      <w:r w:rsidRPr="00AD4A51">
        <w:rPr>
          <w:color w:val="7F7F7F" w:themeColor="text1" w:themeTint="80"/>
        </w:rPr>
        <w:t>static void DisplayAppWorkspaceAssets() {</w:t>
      </w:r>
    </w:p>
    <w:p w14:paraId="23A82482" w14:textId="77777777" w:rsidR="00C30138" w:rsidRPr="00AD4A51" w:rsidRDefault="00C30138" w:rsidP="00C30138">
      <w:pPr>
        <w:pStyle w:val="LabStepCodeBlockLevel2"/>
        <w:rPr>
          <w:color w:val="7F7F7F" w:themeColor="text1" w:themeTint="80"/>
        </w:rPr>
      </w:pPr>
    </w:p>
    <w:p w14:paraId="048D4268" w14:textId="77777777" w:rsidR="00C30138" w:rsidRDefault="00C30138" w:rsidP="00C30138">
      <w:pPr>
        <w:pStyle w:val="LabStepCodeBlockLevel2"/>
      </w:pPr>
      <w:r w:rsidRPr="00AD4A51">
        <w:rPr>
          <w:color w:val="7F7F7F" w:themeColor="text1" w:themeTint="80"/>
        </w:rPr>
        <w:t xml:space="preserve">    string AccessToken = </w:t>
      </w:r>
      <w:r>
        <w:t>GetAppOnlyAccessToken();</w:t>
      </w:r>
    </w:p>
    <w:p w14:paraId="3A394595" w14:textId="77777777" w:rsidR="00C30138" w:rsidRPr="00AD4A51" w:rsidRDefault="00C30138" w:rsidP="00C30138">
      <w:pPr>
        <w:pStyle w:val="LabStepCodeBlockLevel2"/>
        <w:rPr>
          <w:color w:val="7F7F7F" w:themeColor="text1" w:themeTint="80"/>
        </w:rPr>
      </w:pPr>
      <w:r w:rsidRPr="00AD4A51">
        <w:rPr>
          <w:color w:val="7F7F7F" w:themeColor="text1" w:themeTint="80"/>
        </w:rPr>
        <w:t xml:space="preserve">    var pbiClient = new PowerBIClient(new Uri(urlPowerBiRestApiRoot),</w:t>
      </w:r>
    </w:p>
    <w:p w14:paraId="422F28A4" w14:textId="77777777" w:rsidR="00C30138" w:rsidRDefault="00C30138" w:rsidP="00C30138">
      <w:pPr>
        <w:pStyle w:val="LabStepCodeBlockLevel2"/>
      </w:pPr>
      <w:r w:rsidRPr="00AD4A51">
        <w:rPr>
          <w:color w:val="7F7F7F" w:themeColor="text1" w:themeTint="80"/>
        </w:rPr>
        <w:t xml:space="preserve">                                      new TokenCredentials(AccessToken, "Bearer"));</w:t>
      </w:r>
    </w:p>
    <w:p w14:paraId="2636E84E" w14:textId="77777777" w:rsidR="00C30138" w:rsidRDefault="00C30138" w:rsidP="00C30138">
      <w:pPr>
        <w:pStyle w:val="LabStepNumberedLevel2"/>
      </w:pPr>
      <w:r>
        <w:t xml:space="preserve">You can observe that the </w:t>
      </w:r>
      <w:r w:rsidRPr="00F01495">
        <w:rPr>
          <w:b/>
        </w:rPr>
        <w:t>Main</w:t>
      </w:r>
      <w:r>
        <w:t xml:space="preserve"> method calls the </w:t>
      </w:r>
      <w:r w:rsidRPr="00F01495">
        <w:rPr>
          <w:b/>
        </w:rPr>
        <w:t>DisplayAppWorkspaceAssets</w:t>
      </w:r>
      <w:r>
        <w:t xml:space="preserve"> method.</w:t>
      </w:r>
    </w:p>
    <w:p w14:paraId="237AD22D" w14:textId="77777777" w:rsidR="00C30138" w:rsidRDefault="00C30138" w:rsidP="00C30138">
      <w:pPr>
        <w:pStyle w:val="LabStepCodeBlockLevel2"/>
      </w:pPr>
      <w:r>
        <w:t>static void Main() {</w:t>
      </w:r>
    </w:p>
    <w:p w14:paraId="39DDDA05" w14:textId="77777777" w:rsidR="00C30138" w:rsidRDefault="00C30138" w:rsidP="00C30138">
      <w:pPr>
        <w:pStyle w:val="LabStepCodeBlockLevel2"/>
      </w:pPr>
      <w:r>
        <w:t xml:space="preserve">  DisplayAppWorkspaceAssets();</w:t>
      </w:r>
    </w:p>
    <w:p w14:paraId="0F01CB36" w14:textId="77777777" w:rsidR="00C30138" w:rsidRDefault="00C30138" w:rsidP="00C30138">
      <w:pPr>
        <w:pStyle w:val="LabStepCodeBlockLevel2"/>
      </w:pPr>
      <w:r>
        <w:t>}</w:t>
      </w:r>
    </w:p>
    <w:p w14:paraId="52DD7E7A" w14:textId="77777777" w:rsidR="00C30138" w:rsidRDefault="00C30138" w:rsidP="00C30138">
      <w:pPr>
        <w:pStyle w:val="LabStepNumberedLevel2"/>
      </w:pPr>
      <w:r>
        <w:t xml:space="preserve">Run the app in the Visual Studio debugger by pressing the </w:t>
      </w:r>
      <w:r w:rsidRPr="00F01495">
        <w:rPr>
          <w:b/>
        </w:rPr>
        <w:t>CTRL</w:t>
      </w:r>
      <w:r>
        <w:t xml:space="preserve"> + </w:t>
      </w:r>
      <w:r w:rsidRPr="00F01495">
        <w:rPr>
          <w:b/>
        </w:rPr>
        <w:t>{F5}</w:t>
      </w:r>
      <w:r>
        <w:t xml:space="preserve"> keyboard combination.</w:t>
      </w:r>
    </w:p>
    <w:p w14:paraId="164A0070" w14:textId="77777777" w:rsidR="00C30138" w:rsidRDefault="00C30138" w:rsidP="00C30138">
      <w:pPr>
        <w:pStyle w:val="LabStepNumberedLevel2"/>
      </w:pPr>
      <w:r>
        <w:lastRenderedPageBreak/>
        <w:t>The application should run successfully and display the following output in the console window.</w:t>
      </w:r>
    </w:p>
    <w:p w14:paraId="2FFF94AB" w14:textId="77777777" w:rsidR="00C30138" w:rsidRDefault="00C30138" w:rsidP="00C30138">
      <w:pPr>
        <w:pStyle w:val="LabStepScreenshotLevel2"/>
      </w:pPr>
      <w:r>
        <w:drawing>
          <wp:inline distT="0" distB="0" distL="0" distR="0" wp14:anchorId="4441CE2E" wp14:editId="2B8F9C7E">
            <wp:extent cx="3546566" cy="1708628"/>
            <wp:effectExtent l="19050" t="19050" r="15875" b="2540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8984" cy="1714611"/>
                    </a:xfrm>
                    <a:prstGeom prst="rect">
                      <a:avLst/>
                    </a:prstGeom>
                    <a:noFill/>
                    <a:ln>
                      <a:solidFill>
                        <a:schemeClr val="tx1"/>
                      </a:solidFill>
                    </a:ln>
                  </pic:spPr>
                </pic:pic>
              </a:graphicData>
            </a:graphic>
          </wp:inline>
        </w:drawing>
      </w:r>
    </w:p>
    <w:p w14:paraId="7AF71EA3" w14:textId="77777777" w:rsidR="00C30138" w:rsidRDefault="00C30138" w:rsidP="00C30138">
      <w:pPr>
        <w:pStyle w:val="LabStepNumberedLevel2"/>
      </w:pPr>
      <w:r>
        <w:t xml:space="preserve">If you run your program and it fails, it might be due to a timing issue where Power BI has not yet synchronized the tenant-level settings for enabling service principals in the </w:t>
      </w:r>
      <w:r w:rsidRPr="00392446">
        <w:rPr>
          <w:b/>
        </w:rPr>
        <w:t>Power BI Apps</w:t>
      </w:r>
      <w:r>
        <w:t xml:space="preserve"> security group to access the Power BI Service API. If that is the case, double-check that you completed all the steps in this exercise correctly and then try again every 5 minutes or so to see if your code can successfully acquire an app-only token and use it to call the Power BI Service API. </w:t>
      </w:r>
    </w:p>
    <w:p w14:paraId="755F4E18" w14:textId="77777777" w:rsidR="00C30138" w:rsidRDefault="00C30138" w:rsidP="00C30138">
      <w:pPr>
        <w:pStyle w:val="LabExerciseCallout"/>
      </w:pPr>
      <w:r>
        <w:t>Once your program runs successfully, you are done with this lab.</w:t>
      </w:r>
    </w:p>
    <w:p w14:paraId="38852E17" w14:textId="51DF38A6" w:rsidR="00E776A9" w:rsidRPr="00B02894" w:rsidRDefault="00C30138" w:rsidP="000A75F3">
      <w:pPr>
        <w:pStyle w:val="LabExerciseCallout"/>
      </w:pPr>
      <w:r>
        <w:t>You have now learned about the some of the primary differences between authenticating with ADAL versus authentication with MSAL. You also learned how to call into the Power BI API as a standard user, as an admin user and with an app-only access token. In the lab exercises for the next module you will move beyond C# console application programming and begin to program against the Power BI Service API from a web application that can be deployed to a well-known URL on the Internet.</w:t>
      </w:r>
    </w:p>
    <w:sectPr w:rsidR="00E776A9" w:rsidRPr="00B02894" w:rsidSect="0074345C">
      <w:headerReference w:type="default" r:id="rId77"/>
      <w:footerReference w:type="default" r:id="rId78"/>
      <w:headerReference w:type="first" r:id="rId79"/>
      <w:footerReference w:type="first" r:id="rId8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84B27" w14:textId="77777777" w:rsidR="000E7ED0" w:rsidRDefault="000E7ED0" w:rsidP="002754DA">
      <w:pPr>
        <w:spacing w:before="0" w:after="0"/>
      </w:pPr>
      <w:r>
        <w:separator/>
      </w:r>
    </w:p>
  </w:endnote>
  <w:endnote w:type="continuationSeparator" w:id="0">
    <w:p w14:paraId="0D47208A" w14:textId="77777777" w:rsidR="000E7ED0" w:rsidRDefault="000E7ED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360D9BD2" w:rsidR="00D13E78" w:rsidRDefault="00C27FED" w:rsidP="00D13E78">
    <w:pPr>
      <w:pStyle w:val="Footer"/>
      <w:pBdr>
        <w:top w:val="single" w:sz="4" w:space="0" w:color="auto"/>
      </w:pBdr>
      <w:spacing w:before="0"/>
    </w:pPr>
    <w:r>
      <w:t xml:space="preserve">© Critical Path Training. </w:t>
    </w:r>
    <w:r w:rsidR="00CE756D">
      <w:t>2020</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C7E0B">
      <w:rPr>
        <w:noProof/>
      </w:rPr>
      <w:t>2</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192F5BA4" w:rsidR="0074345C" w:rsidRDefault="0074345C" w:rsidP="0074345C">
    <w:pPr>
      <w:pStyle w:val="Footer"/>
      <w:pBdr>
        <w:top w:val="single" w:sz="4" w:space="0" w:color="auto"/>
      </w:pBdr>
      <w:spacing w:before="0"/>
    </w:pPr>
    <w:r>
      <w:t xml:space="preserve">© Critical Path Training. </w:t>
    </w:r>
    <w:r w:rsidR="00CE756D">
      <w:t>2020</w:t>
    </w:r>
    <w:r>
      <w:t>. All Rights Reserved</w:t>
    </w:r>
    <w:r>
      <w:tab/>
    </w:r>
    <w:r>
      <w:tab/>
    </w:r>
    <w:r>
      <w:fldChar w:fldCharType="begin"/>
    </w:r>
    <w:r>
      <w:instrText xml:space="preserve"> PAGE  \* MERGEFORMAT </w:instrText>
    </w:r>
    <w:r>
      <w:fldChar w:fldCharType="separate"/>
    </w:r>
    <w:r w:rsidR="00EC7E0B">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8445C" w14:textId="77777777" w:rsidR="000E7ED0" w:rsidRDefault="000E7ED0" w:rsidP="002754DA">
      <w:pPr>
        <w:spacing w:before="0" w:after="0"/>
      </w:pPr>
      <w:r>
        <w:separator/>
      </w:r>
    </w:p>
  </w:footnote>
  <w:footnote w:type="continuationSeparator" w:id="0">
    <w:p w14:paraId="423574F1" w14:textId="77777777" w:rsidR="000E7ED0" w:rsidRDefault="000E7ED0"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6A809CF4" w:rsidR="001E75B6" w:rsidRDefault="00EC7E0B" w:rsidP="001E75B6">
    <w:pPr>
      <w:pStyle w:val="Header"/>
      <w:pBdr>
        <w:bottom w:val="single" w:sz="4" w:space="0" w:color="auto"/>
      </w:pBdr>
      <w:tabs>
        <w:tab w:val="clear" w:pos="6480"/>
        <w:tab w:val="clear" w:pos="10800"/>
        <w:tab w:val="left" w:pos="6195"/>
      </w:tabs>
      <w:spacing w:before="240"/>
    </w:pPr>
    <w:r>
      <w:t>PBD365: Power BI Developer Bootcamp</w:t>
    </w:r>
    <w:r w:rsidR="001E75B6">
      <w:tab/>
    </w:r>
  </w:p>
  <w:p w14:paraId="077EFF5A" w14:textId="5C5360DF" w:rsidR="001E75B6" w:rsidRDefault="00E15B3F" w:rsidP="001E75B6">
    <w:pPr>
      <w:pStyle w:val="Header"/>
      <w:pBdr>
        <w:bottom w:val="single" w:sz="4" w:space="0" w:color="auto"/>
      </w:pBdr>
      <w:spacing w:before="240"/>
    </w:pPr>
    <w:r>
      <w:t>Module 0</w:t>
    </w:r>
    <w:r w:rsidR="005436A0">
      <w:t>4</w:t>
    </w:r>
    <w:r w:rsidR="001E75B6">
      <w:t xml:space="preserve"> Lab:</w:t>
    </w:r>
    <w:r w:rsidR="00F3352D" w:rsidRPr="00F3352D">
      <w:t xml:space="preserve"> </w:t>
    </w:r>
    <w:r w:rsidR="00F3352D">
      <w:t>Developing with the Power BI Service API</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154F3A">
      <w:rPr>
        <w:rFonts w:cs="Arial"/>
        <w:noProof/>
      </w:rPr>
      <w:t>Mar 23, 2020</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5"/>
  <w:activeWritingStyle w:appName="MSWord" w:lang="en-US" w:vendorID="64" w:dllVersion="6" w:nlCheck="1" w:checkStyle="0"/>
  <w:activeWritingStyle w:appName="MSWord" w:lang="en-US" w:vendorID="64" w:dllVersion="0"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A75F3"/>
    <w:rsid w:val="000B09A5"/>
    <w:rsid w:val="000B2EE5"/>
    <w:rsid w:val="000B3732"/>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E7ED0"/>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4F3A"/>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9716B"/>
    <w:rsid w:val="001A26AF"/>
    <w:rsid w:val="001A3C36"/>
    <w:rsid w:val="001A6A55"/>
    <w:rsid w:val="001B1145"/>
    <w:rsid w:val="001B176D"/>
    <w:rsid w:val="001B1E38"/>
    <w:rsid w:val="001B31B0"/>
    <w:rsid w:val="001B4693"/>
    <w:rsid w:val="001B4B69"/>
    <w:rsid w:val="001B60FC"/>
    <w:rsid w:val="001C20D7"/>
    <w:rsid w:val="001C2975"/>
    <w:rsid w:val="001C3C48"/>
    <w:rsid w:val="001C7B5E"/>
    <w:rsid w:val="001D3A64"/>
    <w:rsid w:val="001D668A"/>
    <w:rsid w:val="001D6CD1"/>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1E83"/>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B75"/>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1F4D"/>
    <w:rsid w:val="00523AAE"/>
    <w:rsid w:val="00526CAF"/>
    <w:rsid w:val="00531A0D"/>
    <w:rsid w:val="00531FFD"/>
    <w:rsid w:val="00533D36"/>
    <w:rsid w:val="0053493F"/>
    <w:rsid w:val="00536A2B"/>
    <w:rsid w:val="00536E84"/>
    <w:rsid w:val="00536EA7"/>
    <w:rsid w:val="005375BA"/>
    <w:rsid w:val="00537866"/>
    <w:rsid w:val="00537DCD"/>
    <w:rsid w:val="005408D2"/>
    <w:rsid w:val="00540A9A"/>
    <w:rsid w:val="005428BD"/>
    <w:rsid w:val="00542CAB"/>
    <w:rsid w:val="005436A0"/>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25DD"/>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3200"/>
    <w:rsid w:val="007E51C2"/>
    <w:rsid w:val="007E54CD"/>
    <w:rsid w:val="007E5A7C"/>
    <w:rsid w:val="007F2715"/>
    <w:rsid w:val="007F2CD4"/>
    <w:rsid w:val="007F35A8"/>
    <w:rsid w:val="007F37E8"/>
    <w:rsid w:val="007F58E2"/>
    <w:rsid w:val="007F6A5C"/>
    <w:rsid w:val="0080252D"/>
    <w:rsid w:val="00802F54"/>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E7868"/>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3007"/>
    <w:rsid w:val="0099509E"/>
    <w:rsid w:val="00995C52"/>
    <w:rsid w:val="009A0E8B"/>
    <w:rsid w:val="009A10F1"/>
    <w:rsid w:val="009A2201"/>
    <w:rsid w:val="009A5818"/>
    <w:rsid w:val="009A6586"/>
    <w:rsid w:val="009A6A78"/>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138"/>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60D8"/>
    <w:rsid w:val="00C97674"/>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E756D"/>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3C1F"/>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77B60"/>
    <w:rsid w:val="00E8023A"/>
    <w:rsid w:val="00E816DC"/>
    <w:rsid w:val="00E83F8B"/>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2F9"/>
    <w:rsid w:val="00FD2701"/>
    <w:rsid w:val="00FD523E"/>
    <w:rsid w:val="00FD69DA"/>
    <w:rsid w:val="00FE0728"/>
    <w:rsid w:val="00FE6C41"/>
    <w:rsid w:val="00FE7C85"/>
    <w:rsid w:val="00FF139A"/>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portal.azure.com/" TargetMode="External"/><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hyperlink" Target="https://portal.azure.com/" TargetMode="External"/><Relationship Id="rId74" Type="http://schemas.openxmlformats.org/officeDocument/2006/relationships/image" Target="media/image59.png"/><Relationship Id="rId79"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portal.azur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pp.powerbi.com" TargetMode="External"/><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1BDDFC5C-2AFD-4919-AB6E-183DBE5E9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30</TotalTime>
  <Pages>21</Pages>
  <Words>4308</Words>
  <Characters>24558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5</cp:revision>
  <cp:lastPrinted>2018-04-04T14:37:00Z</cp:lastPrinted>
  <dcterms:created xsi:type="dcterms:W3CDTF">2020-03-22T11:42:00Z</dcterms:created>
  <dcterms:modified xsi:type="dcterms:W3CDTF">2020-03-23T21:31:00Z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