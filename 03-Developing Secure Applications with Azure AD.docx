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42192" w14:textId="261A6542" w:rsidR="006A3474" w:rsidRDefault="006A3474" w:rsidP="006A3474">
      <w:pPr>
        <w:pStyle w:val="Heading1"/>
      </w:pPr>
      <w:bookmarkStart w:id="0" w:name="_Toc519340173"/>
      <w:r>
        <w:t xml:space="preserve">Authenticating with </w:t>
      </w:r>
      <w:r w:rsidR="00341DDF">
        <w:t>Azure AD</w:t>
      </w:r>
      <w:bookmarkEnd w:id="0"/>
    </w:p>
    <w:p w14:paraId="4414BA9E" w14:textId="54F41B1F" w:rsidR="002E16E5" w:rsidRDefault="007C02F6" w:rsidP="00407F37">
      <w:r>
        <w:t xml:space="preserve">In the </w:t>
      </w:r>
      <w:r w:rsidR="00697B5E">
        <w:t>Developer Quick Start</w:t>
      </w:r>
      <w:r>
        <w:t xml:space="preserve">, you learned </w:t>
      </w:r>
      <w:r w:rsidR="00A860ED">
        <w:t xml:space="preserve">to use the Power BI Embedding Onboarding Experience to provide a quick and easy way to </w:t>
      </w:r>
      <w:r>
        <w:t xml:space="preserve">set up a </w:t>
      </w:r>
      <w:r w:rsidR="00777BC3">
        <w:t xml:space="preserve">Power BI embedding </w:t>
      </w:r>
      <w:r>
        <w:t xml:space="preserve">development environment. Behind the scenes, the Onboarding Experience wizard called into Azure AD to create and configure a new Azure AD application on your behalf. While the Onboarding Experience </w:t>
      </w:r>
      <w:r w:rsidR="00F66C97">
        <w:t xml:space="preserve">is a convenient way to get started, </w:t>
      </w:r>
      <w:r w:rsidR="002E16E5">
        <w:t>it will only take you so far.</w:t>
      </w:r>
      <w:r w:rsidR="00512CF9">
        <w:t xml:space="preserve"> </w:t>
      </w:r>
      <w:r w:rsidR="000D3453">
        <w:t xml:space="preserve">If you want to </w:t>
      </w:r>
      <w:r w:rsidR="00512CF9">
        <w:t>develop with Power BI embedding for real-world scenarios</w:t>
      </w:r>
      <w:r w:rsidR="000D3453">
        <w:t xml:space="preserve">, </w:t>
      </w:r>
      <w:r w:rsidR="00512CF9">
        <w:t xml:space="preserve">you </w:t>
      </w:r>
      <w:r w:rsidR="00CD2956">
        <w:t xml:space="preserve">must </w:t>
      </w:r>
      <w:r w:rsidR="00512CF9">
        <w:t xml:space="preserve">learn how authentication and authorization works </w:t>
      </w:r>
      <w:r w:rsidR="00695A9A">
        <w:t xml:space="preserve">in </w:t>
      </w:r>
      <w:r w:rsidR="00512CF9">
        <w:t>Azure AD</w:t>
      </w:r>
      <w:r w:rsidR="00A83749">
        <w:t xml:space="preserve"> </w:t>
      </w:r>
      <w:r w:rsidR="007F59EF">
        <w:t>at a fundamental level</w:t>
      </w:r>
      <w:r w:rsidR="00512CF9">
        <w:t>.</w:t>
      </w:r>
    </w:p>
    <w:p w14:paraId="4E34AEE6" w14:textId="06211C74" w:rsidR="00E65B9C" w:rsidRDefault="00695A9A" w:rsidP="00A83749">
      <w:r>
        <w:t>Y</w:t>
      </w:r>
      <w:r w:rsidR="00A83749">
        <w:t>ou</w:t>
      </w:r>
      <w:r>
        <w:t>r</w:t>
      </w:r>
      <w:r w:rsidR="00A83749">
        <w:t xml:space="preserve"> motivation for learning </w:t>
      </w:r>
      <w:r>
        <w:t xml:space="preserve">to work with </w:t>
      </w:r>
      <w:r w:rsidR="00A83749">
        <w:t xml:space="preserve">Azure AD </w:t>
      </w:r>
      <w:r>
        <w:t xml:space="preserve">stems from </w:t>
      </w:r>
      <w:r w:rsidR="00690605">
        <w:t xml:space="preserve">the </w:t>
      </w:r>
      <w:r w:rsidR="00CD2956">
        <w:t xml:space="preserve">Power BI embedding </w:t>
      </w:r>
      <w:r w:rsidR="00690605">
        <w:t xml:space="preserve">requirement </w:t>
      </w:r>
      <w:r w:rsidR="00E65B9C">
        <w:t xml:space="preserve">to </w:t>
      </w:r>
      <w:r w:rsidR="00512CF9">
        <w:t xml:space="preserve">call the Power BI Service API. </w:t>
      </w:r>
      <w:r w:rsidR="00A83749">
        <w:t xml:space="preserve">To </w:t>
      </w:r>
      <w:r w:rsidR="00E65B9C">
        <w:t xml:space="preserve">successfully </w:t>
      </w:r>
      <w:r w:rsidR="00512CF9">
        <w:t>call the Power BI Service API</w:t>
      </w:r>
      <w:r w:rsidR="00A83749">
        <w:t xml:space="preserve">, </w:t>
      </w:r>
      <w:r w:rsidR="00512CF9">
        <w:t xml:space="preserve">you </w:t>
      </w:r>
      <w:r w:rsidR="00A83749">
        <w:t xml:space="preserve">must first </w:t>
      </w:r>
      <w:r w:rsidR="00724A5A">
        <w:t>acquired an access token</w:t>
      </w:r>
      <w:r w:rsidR="00512CF9">
        <w:t xml:space="preserve"> from Azure AD. </w:t>
      </w:r>
      <w:r w:rsidR="00E65B9C">
        <w:t>Now, here is where things can get complicated because t</w:t>
      </w:r>
      <w:r w:rsidR="000D3453">
        <w:t xml:space="preserve">he manner in which </w:t>
      </w:r>
      <w:r w:rsidR="00E65B9C">
        <w:t>you acquire</w:t>
      </w:r>
      <w:r w:rsidR="000D3453">
        <w:t xml:space="preserve"> access token</w:t>
      </w:r>
      <w:r w:rsidR="00E65B9C">
        <w:t>s</w:t>
      </w:r>
      <w:r w:rsidR="000D3453">
        <w:t xml:space="preserve"> v</w:t>
      </w:r>
      <w:r w:rsidR="00CD2956">
        <w:t>aries significantly depending upon the scenario for which you are developing</w:t>
      </w:r>
      <w:r w:rsidR="000D3453">
        <w:t>.</w:t>
      </w:r>
      <w:r w:rsidR="00E65B9C">
        <w:t xml:space="preserve"> </w:t>
      </w:r>
      <w:r w:rsidR="00A83749">
        <w:t xml:space="preserve">Therefore, this section </w:t>
      </w:r>
      <w:r w:rsidR="00690605">
        <w:t xml:space="preserve">will </w:t>
      </w:r>
      <w:r w:rsidR="00724A5A">
        <w:t xml:space="preserve">begin with </w:t>
      </w:r>
      <w:r w:rsidR="00E65B9C">
        <w:t xml:space="preserve">a primer </w:t>
      </w:r>
      <w:r w:rsidR="00724A5A">
        <w:t xml:space="preserve">on how </w:t>
      </w:r>
      <w:r w:rsidR="00E65B9C">
        <w:t xml:space="preserve">authentication and authorization </w:t>
      </w:r>
      <w:r w:rsidR="00724A5A">
        <w:t xml:space="preserve">works </w:t>
      </w:r>
      <w:r w:rsidR="00690605">
        <w:t xml:space="preserve">in </w:t>
      </w:r>
      <w:r w:rsidR="00E65B9C">
        <w:t>Azure AD</w:t>
      </w:r>
      <w:r w:rsidR="000D3453">
        <w:t xml:space="preserve"> </w:t>
      </w:r>
      <w:r w:rsidR="00E65B9C">
        <w:t>from the ground up.</w:t>
      </w:r>
    </w:p>
    <w:p w14:paraId="7815173D" w14:textId="3D1C0F44" w:rsidR="002E16E5" w:rsidRDefault="002E16E5" w:rsidP="002E16E5">
      <w:pPr>
        <w:pStyle w:val="Heading2"/>
      </w:pPr>
      <w:r>
        <w:t xml:space="preserve">OAuth </w:t>
      </w:r>
      <w:r w:rsidR="008A7B98">
        <w:t xml:space="preserve">2.0 </w:t>
      </w:r>
      <w:r>
        <w:t>and OpenID Connect</w:t>
      </w:r>
    </w:p>
    <w:p w14:paraId="2C945935" w14:textId="7CC87970" w:rsidR="008B1F28" w:rsidRDefault="004C031C" w:rsidP="008032ED">
      <w:r>
        <w:t xml:space="preserve">Azure AD </w:t>
      </w:r>
      <w:r w:rsidR="002E5A9E">
        <w:t xml:space="preserve">provides </w:t>
      </w:r>
      <w:r w:rsidR="0001363B">
        <w:t xml:space="preserve">authentication and authorization services using </w:t>
      </w:r>
      <w:r w:rsidR="002E5A9E">
        <w:t xml:space="preserve">two key open standards named </w:t>
      </w:r>
      <w:r w:rsidR="00407F37" w:rsidRPr="002E5A9E">
        <w:t>OAuth</w:t>
      </w:r>
      <w:r w:rsidR="00783E2E" w:rsidRPr="002E5A9E">
        <w:t xml:space="preserve"> 2.0</w:t>
      </w:r>
      <w:r w:rsidRPr="002E5A9E">
        <w:t xml:space="preserve"> </w:t>
      </w:r>
      <w:r w:rsidR="00777BC3" w:rsidRPr="002E5A9E">
        <w:t>and</w:t>
      </w:r>
      <w:r w:rsidRPr="002E5A9E">
        <w:t xml:space="preserve"> OpenID Connect</w:t>
      </w:r>
      <w:r w:rsidR="008032ED">
        <w:t xml:space="preserve">. </w:t>
      </w:r>
      <w:r w:rsidR="008032ED" w:rsidRPr="002E5A9E">
        <w:rPr>
          <w:i/>
        </w:rPr>
        <w:t>OAuth 2.0</w:t>
      </w:r>
      <w:r w:rsidR="008032ED">
        <w:t xml:space="preserve"> </w:t>
      </w:r>
      <w:r w:rsidR="0001363B">
        <w:t xml:space="preserve">is an open standard for </w:t>
      </w:r>
      <w:r w:rsidR="00C82806">
        <w:t xml:space="preserve">an authorization framework based on distributing access tokens to client applications. </w:t>
      </w:r>
      <w:r w:rsidR="00C82806" w:rsidRPr="002E5A9E">
        <w:rPr>
          <w:i/>
        </w:rPr>
        <w:t>OpenID Connect</w:t>
      </w:r>
      <w:r w:rsidR="00C82806">
        <w:t xml:space="preserve"> is </w:t>
      </w:r>
      <w:r w:rsidR="0001363B">
        <w:t xml:space="preserve">another open standard which layers on top of OAuth 2.0 to fill in </w:t>
      </w:r>
      <w:r w:rsidR="002E5A9E">
        <w:t xml:space="preserve">a few missing pieces </w:t>
      </w:r>
      <w:r w:rsidR="0001363B">
        <w:t xml:space="preserve">with </w:t>
      </w:r>
      <w:r w:rsidR="002E5A9E">
        <w:t xml:space="preserve">respect to </w:t>
      </w:r>
      <w:r w:rsidR="00690605">
        <w:t xml:space="preserve">user </w:t>
      </w:r>
      <w:r w:rsidR="008B1F28">
        <w:t>authentication and identity.</w:t>
      </w:r>
    </w:p>
    <w:p w14:paraId="68AF8F12" w14:textId="59BD3FF2" w:rsidR="0001363B" w:rsidRDefault="00A83749" w:rsidP="002E5A9E">
      <w:r>
        <w:t xml:space="preserve">It's not really </w:t>
      </w:r>
      <w:r w:rsidR="002F736D">
        <w:t xml:space="preserve">as </w:t>
      </w:r>
      <w:r w:rsidR="002E5A9E">
        <w:t xml:space="preserve">confusing </w:t>
      </w:r>
      <w:r w:rsidR="002F736D">
        <w:t>as i</w:t>
      </w:r>
      <w:r w:rsidR="002E5A9E">
        <w:t>t sounds</w:t>
      </w:r>
      <w:r w:rsidR="00724A5A">
        <w:t>.</w:t>
      </w:r>
      <w:r>
        <w:t xml:space="preserve"> </w:t>
      </w:r>
      <w:r w:rsidR="00724A5A">
        <w:t xml:space="preserve">You </w:t>
      </w:r>
      <w:r w:rsidR="002E5A9E">
        <w:t>don'</w:t>
      </w:r>
      <w:r w:rsidR="0001363B">
        <w:t xml:space="preserve">t have to think about </w:t>
      </w:r>
      <w:r w:rsidR="002F736D" w:rsidRPr="00783E2E">
        <w:rPr>
          <w:i/>
        </w:rPr>
        <w:t>OAuth 2.0</w:t>
      </w:r>
      <w:r w:rsidR="002F736D">
        <w:t xml:space="preserve"> and </w:t>
      </w:r>
      <w:r w:rsidR="002F736D" w:rsidRPr="001E659C">
        <w:rPr>
          <w:i/>
        </w:rPr>
        <w:t>OpenID Connect</w:t>
      </w:r>
      <w:r w:rsidR="002F736D">
        <w:t xml:space="preserve"> separately. </w:t>
      </w:r>
      <w:r>
        <w:t xml:space="preserve">Instead, </w:t>
      </w:r>
      <w:r w:rsidR="002E5A9E">
        <w:t xml:space="preserve">these two open standards </w:t>
      </w:r>
      <w:r w:rsidR="008B1F28">
        <w:t xml:space="preserve">combine to create a </w:t>
      </w:r>
      <w:r w:rsidR="002F736D">
        <w:t xml:space="preserve">single </w:t>
      </w:r>
      <w:r w:rsidR="008B1F28">
        <w:t xml:space="preserve">protocol with </w:t>
      </w:r>
      <w:r w:rsidR="002F736D">
        <w:t xml:space="preserve">one set of </w:t>
      </w:r>
      <w:r w:rsidR="008B1F28">
        <w:t>rule</w:t>
      </w:r>
      <w:r w:rsidR="000D495D">
        <w:t>s</w:t>
      </w:r>
      <w:r w:rsidR="008B1F28">
        <w:t xml:space="preserve">. When </w:t>
      </w:r>
      <w:r w:rsidR="000D495D">
        <w:t xml:space="preserve">you hear </w:t>
      </w:r>
      <w:r w:rsidR="008B1F28">
        <w:t>developers talk about OAuth with Azure AD, it’s usually implied</w:t>
      </w:r>
      <w:r w:rsidR="002F736D">
        <w:t xml:space="preserve"> that they are talking about</w:t>
      </w:r>
      <w:r w:rsidR="008B1F28">
        <w:t xml:space="preserve"> </w:t>
      </w:r>
      <w:r w:rsidR="008B1F28" w:rsidRPr="00783E2E">
        <w:rPr>
          <w:i/>
        </w:rPr>
        <w:t>OAuth 2.0</w:t>
      </w:r>
      <w:r w:rsidR="008B1F28">
        <w:t xml:space="preserve"> combined with </w:t>
      </w:r>
      <w:r w:rsidR="008B1F28" w:rsidRPr="001E659C">
        <w:rPr>
          <w:i/>
        </w:rPr>
        <w:t>OpenID Connect</w:t>
      </w:r>
      <w:r w:rsidR="008B1F28">
        <w:t>.</w:t>
      </w:r>
    </w:p>
    <w:p w14:paraId="4DC3C303" w14:textId="0D2FE19A" w:rsidR="00690605" w:rsidRDefault="002F736D" w:rsidP="002E5A9E">
      <w:r>
        <w:t xml:space="preserve">The authorization framework of OAuth 2.0 defines </w:t>
      </w:r>
      <w:r w:rsidR="000D495D">
        <w:t xml:space="preserve">four </w:t>
      </w:r>
      <w:r w:rsidR="00917794">
        <w:t xml:space="preserve">roles in the authorization process </w:t>
      </w:r>
      <w:r w:rsidR="000D495D">
        <w:t xml:space="preserve">including </w:t>
      </w:r>
      <w:r w:rsidR="00054B68">
        <w:t>the c</w:t>
      </w:r>
      <w:r w:rsidR="00321DB1">
        <w:t xml:space="preserve">lient, </w:t>
      </w:r>
      <w:r w:rsidR="00054B68">
        <w:t>resource o</w:t>
      </w:r>
      <w:r w:rsidR="000D495D">
        <w:t xml:space="preserve">wner, </w:t>
      </w:r>
      <w:r w:rsidR="00054B68">
        <w:t>a</w:t>
      </w:r>
      <w:r w:rsidR="000D495D">
        <w:t>ut</w:t>
      </w:r>
      <w:r w:rsidR="00054B68">
        <w:t>horization s</w:t>
      </w:r>
      <w:r w:rsidR="00F46611">
        <w:t>erver</w:t>
      </w:r>
      <w:r w:rsidR="000D495D">
        <w:t xml:space="preserve"> and </w:t>
      </w:r>
      <w:r w:rsidR="008566E7">
        <w:t>resources</w:t>
      </w:r>
      <w:r w:rsidR="001F0216">
        <w:t xml:space="preserve"> as shown in Figure 3.1</w:t>
      </w:r>
      <w:r w:rsidR="000D495D">
        <w:t xml:space="preserve">. </w:t>
      </w:r>
      <w:r w:rsidR="00690605">
        <w:t xml:space="preserve">The </w:t>
      </w:r>
      <w:r w:rsidR="00054B68">
        <w:rPr>
          <w:i/>
        </w:rPr>
        <w:t>c</w:t>
      </w:r>
      <w:r w:rsidR="00F46611" w:rsidRPr="00F46611">
        <w:rPr>
          <w:i/>
        </w:rPr>
        <w:t>lient</w:t>
      </w:r>
      <w:r w:rsidR="00F46611">
        <w:t xml:space="preserve"> is the </w:t>
      </w:r>
      <w:r w:rsidR="000D495D">
        <w:t>application you are developing</w:t>
      </w:r>
      <w:r w:rsidR="00690605">
        <w:t xml:space="preserve"> and the </w:t>
      </w:r>
      <w:r w:rsidR="00054B68">
        <w:rPr>
          <w:i/>
        </w:rPr>
        <w:t>resource o</w:t>
      </w:r>
      <w:r w:rsidR="00690605" w:rsidRPr="00CE69D8">
        <w:rPr>
          <w:i/>
        </w:rPr>
        <w:t>wner</w:t>
      </w:r>
      <w:r w:rsidR="00690605">
        <w:t xml:space="preserve"> is the user who is using your application</w:t>
      </w:r>
      <w:r w:rsidR="000D495D">
        <w:t>.</w:t>
      </w:r>
      <w:r w:rsidR="00690605">
        <w:t xml:space="preserve"> The </w:t>
      </w:r>
      <w:r w:rsidR="008566E7" w:rsidRPr="008566E7">
        <w:rPr>
          <w:i/>
        </w:rPr>
        <w:t>resources</w:t>
      </w:r>
      <w:r w:rsidR="008566E7">
        <w:t xml:space="preserve"> (aka </w:t>
      </w:r>
      <w:r w:rsidR="008566E7" w:rsidRPr="008566E7">
        <w:rPr>
          <w:i/>
        </w:rPr>
        <w:t>resource servers</w:t>
      </w:r>
      <w:r w:rsidR="008566E7">
        <w:t xml:space="preserve">) </w:t>
      </w:r>
      <w:r w:rsidR="00690605">
        <w:t xml:space="preserve">represent </w:t>
      </w:r>
      <w:r w:rsidR="00BC6FBE">
        <w:t xml:space="preserve">secured endpoints on the Internet </w:t>
      </w:r>
      <w:r w:rsidR="00724A5A">
        <w:t xml:space="preserve">which </w:t>
      </w:r>
      <w:r w:rsidR="0072510D">
        <w:t xml:space="preserve">you need to access </w:t>
      </w:r>
      <w:r w:rsidR="00690605">
        <w:t xml:space="preserve">such as </w:t>
      </w:r>
      <w:r w:rsidR="00BC6FBE">
        <w:t>the Microsoft Graph API and the Power BI Service API</w:t>
      </w:r>
      <w:r w:rsidR="00690605">
        <w:t>.</w:t>
      </w:r>
    </w:p>
    <w:p w14:paraId="42ACC145" w14:textId="3FBFE91F" w:rsidR="008B1F28" w:rsidRDefault="007A45C3" w:rsidP="00361F14">
      <w:pPr>
        <w:pStyle w:val="Figure"/>
      </w:pPr>
      <w:r>
        <w:drawing>
          <wp:inline distT="0" distB="0" distL="0" distR="0" wp14:anchorId="6679B8D5" wp14:editId="79827940">
            <wp:extent cx="6719630" cy="2589919"/>
            <wp:effectExtent l="0" t="0" r="508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62912" cy="2683686"/>
                    </a:xfrm>
                    <a:prstGeom prst="rect">
                      <a:avLst/>
                    </a:prstGeom>
                    <a:noFill/>
                    <a:ln>
                      <a:noFill/>
                    </a:ln>
                  </pic:spPr>
                </pic:pic>
              </a:graphicData>
            </a:graphic>
          </wp:inline>
        </w:drawing>
      </w:r>
    </w:p>
    <w:p w14:paraId="250353CC" w14:textId="0694CEDB" w:rsidR="00361F14" w:rsidRDefault="002F736D" w:rsidP="00361F14">
      <w:pPr>
        <w:pStyle w:val="FigureCaption"/>
      </w:pPr>
      <w:r>
        <w:t>Figure 3.1</w:t>
      </w:r>
      <w:r w:rsidR="00321DB1">
        <w:t>: OAuth 2.0 provides a framework for distributing access tokens to client applications.</w:t>
      </w:r>
    </w:p>
    <w:p w14:paraId="45D3A295" w14:textId="66B82BB7" w:rsidR="00627F7E" w:rsidRDefault="00CE6682" w:rsidP="002C2EA8">
      <w:r>
        <w:t xml:space="preserve">At the heart of OAuth 2.0 lies </w:t>
      </w:r>
      <w:r w:rsidR="003159F1">
        <w:t xml:space="preserve">the process of transferring an access token from </w:t>
      </w:r>
      <w:r w:rsidR="00054B68">
        <w:t>the authorization server to the c</w:t>
      </w:r>
      <w:r w:rsidR="003159F1">
        <w:t xml:space="preserve">lient in a safe and secure manner. </w:t>
      </w:r>
      <w:r w:rsidR="0098624C">
        <w:t>This</w:t>
      </w:r>
      <w:r w:rsidR="003159F1">
        <w:t xml:space="preserve"> process is known as an </w:t>
      </w:r>
      <w:r w:rsidR="003159F1" w:rsidRPr="003159F1">
        <w:rPr>
          <w:i/>
        </w:rPr>
        <w:t>authentication flow</w:t>
      </w:r>
      <w:r w:rsidR="003159F1">
        <w:t xml:space="preserve">. </w:t>
      </w:r>
      <w:r w:rsidR="00054B68">
        <w:t>The c</w:t>
      </w:r>
      <w:r w:rsidR="00690605">
        <w:t xml:space="preserve">lient </w:t>
      </w:r>
      <w:r w:rsidR="003159F1">
        <w:t>implement</w:t>
      </w:r>
      <w:r w:rsidR="00321DB1">
        <w:t>s</w:t>
      </w:r>
      <w:r w:rsidR="00690605">
        <w:t xml:space="preserve"> </w:t>
      </w:r>
      <w:r w:rsidR="003159F1">
        <w:t xml:space="preserve">an </w:t>
      </w:r>
      <w:r w:rsidR="00690605">
        <w:t xml:space="preserve">authentication flow </w:t>
      </w:r>
      <w:r w:rsidR="003159F1">
        <w:t xml:space="preserve">to </w:t>
      </w:r>
      <w:r w:rsidR="00690605">
        <w:t>r</w:t>
      </w:r>
      <w:r w:rsidR="00054B68">
        <w:t>etrieve access tokens from the authorization s</w:t>
      </w:r>
      <w:r w:rsidR="00690605">
        <w:t xml:space="preserve">erver. </w:t>
      </w:r>
      <w:r w:rsidR="00780AA3">
        <w:t xml:space="preserve">You must choose the type of authentication flow </w:t>
      </w:r>
      <w:r w:rsidR="00102BA7">
        <w:t xml:space="preserve">for each application you build </w:t>
      </w:r>
      <w:r w:rsidR="00780AA3">
        <w:t xml:space="preserve">depending on </w:t>
      </w:r>
      <w:r w:rsidR="00102BA7">
        <w:t xml:space="preserve">upon </w:t>
      </w:r>
      <w:r w:rsidR="00ED58DC">
        <w:t>the details of your</w:t>
      </w:r>
      <w:r w:rsidR="00102BA7">
        <w:t xml:space="preserve"> development </w:t>
      </w:r>
      <w:r w:rsidR="00780AA3">
        <w:t xml:space="preserve">scenario. </w:t>
      </w:r>
      <w:r w:rsidR="00780AA3" w:rsidRPr="00CB2691">
        <w:t xml:space="preserve">OAuth 2.0 </w:t>
      </w:r>
      <w:r w:rsidR="00780AA3">
        <w:t xml:space="preserve">defines </w:t>
      </w:r>
      <w:r w:rsidR="00627F7E">
        <w:t xml:space="preserve">the following types of </w:t>
      </w:r>
      <w:r w:rsidR="00780AA3">
        <w:t xml:space="preserve">authentication </w:t>
      </w:r>
      <w:r w:rsidR="00780AA3" w:rsidRPr="00CB2691">
        <w:t>flows</w:t>
      </w:r>
      <w:r w:rsidR="004420A7">
        <w:t xml:space="preserve"> to handle scenarios </w:t>
      </w:r>
      <w:r w:rsidR="004420A7" w:rsidRPr="00CB2691">
        <w:t>for web applications, desktop applications, mobile phones, and smart devices</w:t>
      </w:r>
      <w:r w:rsidR="00627F7E">
        <w:t>.</w:t>
      </w:r>
    </w:p>
    <w:p w14:paraId="69405D02" w14:textId="54266DDC" w:rsidR="00627F7E" w:rsidRDefault="00D1120E" w:rsidP="00627F7E">
      <w:pPr>
        <w:pStyle w:val="ListParagraph"/>
        <w:numPr>
          <w:ilvl w:val="0"/>
          <w:numId w:val="10"/>
        </w:numPr>
        <w:tabs>
          <w:tab w:val="clear" w:pos="5040"/>
        </w:tabs>
        <w:spacing w:before="0" w:after="160" w:line="259" w:lineRule="auto"/>
      </w:pPr>
      <w:r>
        <w:rPr>
          <w:b/>
        </w:rPr>
        <w:t>User Password Credential Flow</w:t>
      </w:r>
      <w:r w:rsidR="004420A7">
        <w:t>:</w:t>
      </w:r>
      <w:r w:rsidR="00627F7E">
        <w:t xml:space="preserve"> used </w:t>
      </w:r>
      <w:r w:rsidR="004420A7">
        <w:t xml:space="preserve">authenticate the user </w:t>
      </w:r>
      <w:r w:rsidR="00627F7E">
        <w:t>in desktop and mobile application</w:t>
      </w:r>
      <w:r w:rsidR="004420A7">
        <w:t>s</w:t>
      </w:r>
    </w:p>
    <w:p w14:paraId="653D0ECF" w14:textId="601A603F" w:rsidR="00627F7E" w:rsidRPr="00A00D12" w:rsidRDefault="00627F7E" w:rsidP="00627F7E">
      <w:pPr>
        <w:pStyle w:val="ListParagraph"/>
        <w:numPr>
          <w:ilvl w:val="0"/>
          <w:numId w:val="10"/>
        </w:numPr>
        <w:tabs>
          <w:tab w:val="clear" w:pos="5040"/>
        </w:tabs>
        <w:spacing w:before="0" w:after="160" w:line="259" w:lineRule="auto"/>
      </w:pPr>
      <w:r w:rsidRPr="004420A7">
        <w:rPr>
          <w:b/>
        </w:rPr>
        <w:t>Authorization Code Flow</w:t>
      </w:r>
      <w:r w:rsidR="004420A7">
        <w:t>:</w:t>
      </w:r>
      <w:r>
        <w:t xml:space="preserve"> used </w:t>
      </w:r>
      <w:r w:rsidR="004420A7">
        <w:t xml:space="preserve">to authenticate the user </w:t>
      </w:r>
      <w:r>
        <w:t xml:space="preserve">in </w:t>
      </w:r>
      <w:r w:rsidR="004420A7">
        <w:t>web applications</w:t>
      </w:r>
    </w:p>
    <w:p w14:paraId="726E096A" w14:textId="00EE90CA" w:rsidR="00627F7E" w:rsidRPr="00A00D12" w:rsidRDefault="00627F7E" w:rsidP="00627F7E">
      <w:pPr>
        <w:pStyle w:val="ListParagraph"/>
        <w:numPr>
          <w:ilvl w:val="0"/>
          <w:numId w:val="10"/>
        </w:numPr>
        <w:tabs>
          <w:tab w:val="clear" w:pos="5040"/>
        </w:tabs>
        <w:spacing w:before="0" w:after="160" w:line="259" w:lineRule="auto"/>
      </w:pPr>
      <w:r w:rsidRPr="004420A7">
        <w:rPr>
          <w:b/>
        </w:rPr>
        <w:t>Implicit Flow</w:t>
      </w:r>
      <w:r w:rsidR="004420A7">
        <w:t>: used to authenticate the user in a</w:t>
      </w:r>
      <w:r w:rsidR="008566E7">
        <w:t>n</w:t>
      </w:r>
      <w:r w:rsidR="004420A7">
        <w:t xml:space="preserve"> SPA (i.e. single page application with only client-side code)</w:t>
      </w:r>
    </w:p>
    <w:p w14:paraId="026C2F22" w14:textId="5184D434" w:rsidR="00627F7E" w:rsidRDefault="00627F7E" w:rsidP="00627F7E">
      <w:pPr>
        <w:pStyle w:val="ListParagraph"/>
        <w:numPr>
          <w:ilvl w:val="0"/>
          <w:numId w:val="10"/>
        </w:numPr>
        <w:tabs>
          <w:tab w:val="clear" w:pos="5040"/>
        </w:tabs>
        <w:spacing w:before="0" w:after="160" w:line="259" w:lineRule="auto"/>
      </w:pPr>
      <w:r w:rsidRPr="004420A7">
        <w:rPr>
          <w:b/>
        </w:rPr>
        <w:t>Client Credentials Flow</w:t>
      </w:r>
      <w:r w:rsidR="004420A7">
        <w:t>: used to authenticate the application with an app-only identity</w:t>
      </w:r>
    </w:p>
    <w:p w14:paraId="172F8236" w14:textId="5C6824B0" w:rsidR="00690605" w:rsidRDefault="003159F1" w:rsidP="00102BA7">
      <w:r>
        <w:lastRenderedPageBreak/>
        <w:t xml:space="preserve">Once the </w:t>
      </w:r>
      <w:r w:rsidR="00054B68">
        <w:t>c</w:t>
      </w:r>
      <w:r w:rsidR="00690605">
        <w:t xml:space="preserve">lient </w:t>
      </w:r>
      <w:r>
        <w:t xml:space="preserve">has </w:t>
      </w:r>
      <w:r w:rsidR="004420A7">
        <w:t>used an authentication flow to acquire</w:t>
      </w:r>
      <w:r>
        <w:t xml:space="preserve"> an access token, </w:t>
      </w:r>
      <w:r w:rsidR="004420A7">
        <w:t xml:space="preserve">the client </w:t>
      </w:r>
      <w:r w:rsidR="00690605">
        <w:t xml:space="preserve">then </w:t>
      </w:r>
      <w:r w:rsidR="00724A5A">
        <w:t xml:space="preserve">must </w:t>
      </w:r>
      <w:r w:rsidR="00690605">
        <w:t>t</w:t>
      </w:r>
      <w:r w:rsidR="00724A5A">
        <w:t>ransmit</w:t>
      </w:r>
      <w:r w:rsidR="00690605">
        <w:t xml:space="preserve"> </w:t>
      </w:r>
      <w:r>
        <w:t xml:space="preserve">the </w:t>
      </w:r>
      <w:r w:rsidR="00690605">
        <w:t xml:space="preserve">access token whenever it executes an HTTP operation against </w:t>
      </w:r>
      <w:r w:rsidR="002876CA">
        <w:t xml:space="preserve">the target </w:t>
      </w:r>
      <w:r w:rsidR="00054B68">
        <w:t>resource</w:t>
      </w:r>
      <w:r w:rsidR="00690605">
        <w:t xml:space="preserve">. The </w:t>
      </w:r>
      <w:r w:rsidR="00054B68">
        <w:t xml:space="preserve">resource </w:t>
      </w:r>
      <w:r w:rsidR="00102BA7">
        <w:t>trus</w:t>
      </w:r>
      <w:r w:rsidR="004420A7">
        <w:t xml:space="preserve">ts the authorization server and therefore </w:t>
      </w:r>
      <w:r w:rsidR="00102BA7">
        <w:t>trust</w:t>
      </w:r>
      <w:r w:rsidR="004420A7">
        <w:t>s</w:t>
      </w:r>
      <w:r w:rsidR="00102BA7">
        <w:t xml:space="preserve"> whatever information it finds inside the access token. This allows the resource to </w:t>
      </w:r>
      <w:r w:rsidR="00690605">
        <w:t xml:space="preserve">inspect </w:t>
      </w:r>
      <w:r w:rsidR="004420A7">
        <w:t>an access token</w:t>
      </w:r>
      <w:r w:rsidR="00690605">
        <w:t xml:space="preserve"> to discover what permis</w:t>
      </w:r>
      <w:r w:rsidR="00054B68">
        <w:t>sions have been granted to the c</w:t>
      </w:r>
      <w:r w:rsidR="00690605">
        <w:t>lient.</w:t>
      </w:r>
    </w:p>
    <w:p w14:paraId="5CD53D6D" w14:textId="1749DC31" w:rsidR="002C2EA8" w:rsidRDefault="002C2EA8" w:rsidP="002C2EA8">
      <w:r>
        <w:t xml:space="preserve">A key principle </w:t>
      </w:r>
      <w:r w:rsidR="0084585C">
        <w:t xml:space="preserve">in </w:t>
      </w:r>
      <w:r>
        <w:t xml:space="preserve">OAuth 2.0 </w:t>
      </w:r>
      <w:r w:rsidR="0084585C">
        <w:t xml:space="preserve">is that of </w:t>
      </w:r>
      <w:r w:rsidR="0084585C" w:rsidRPr="0084585C">
        <w:rPr>
          <w:i/>
        </w:rPr>
        <w:t>delegated access</w:t>
      </w:r>
      <w:r w:rsidR="0084585C">
        <w:t xml:space="preserve">. </w:t>
      </w:r>
      <w:r w:rsidR="00F55271">
        <w:t>This is different than impersonation because y</w:t>
      </w:r>
      <w:r w:rsidR="0084585C">
        <w:t xml:space="preserve">our application will not call </w:t>
      </w:r>
      <w:r w:rsidR="00054B68">
        <w:t xml:space="preserve">to a resource </w:t>
      </w:r>
      <w:r w:rsidR="0084585C">
        <w:t xml:space="preserve">using </w:t>
      </w:r>
      <w:r>
        <w:t xml:space="preserve">the identity and permissions of the </w:t>
      </w:r>
      <w:r w:rsidR="0084585C">
        <w:t>user</w:t>
      </w:r>
      <w:r>
        <w:t xml:space="preserve">. Instead, </w:t>
      </w:r>
      <w:r w:rsidR="0084585C">
        <w:t xml:space="preserve">your application </w:t>
      </w:r>
      <w:r w:rsidR="00F55271">
        <w:t xml:space="preserve">gets </w:t>
      </w:r>
      <w:r>
        <w:t xml:space="preserve">its own separate identity </w:t>
      </w:r>
      <w:r w:rsidR="0084585C">
        <w:t xml:space="preserve">which is </w:t>
      </w:r>
      <w:r>
        <w:t xml:space="preserve">granted a subset of the user's permissions. </w:t>
      </w:r>
      <w:r w:rsidR="008A397D">
        <w:t>When using delegated access</w:t>
      </w:r>
      <w:r w:rsidR="00054B68">
        <w:t xml:space="preserve">, your application calls to a resource </w:t>
      </w:r>
      <w:r w:rsidR="00054B68" w:rsidRPr="00054B68">
        <w:rPr>
          <w:i/>
        </w:rPr>
        <w:t>on behalf of the user</w:t>
      </w:r>
      <w:r w:rsidR="008A397D">
        <w:t xml:space="preserve"> instead of </w:t>
      </w:r>
      <w:r w:rsidR="008B148F">
        <w:t xml:space="preserve">calling </w:t>
      </w:r>
      <w:r w:rsidR="008A397D" w:rsidRPr="00054B68">
        <w:rPr>
          <w:i/>
        </w:rPr>
        <w:t>as the user</w:t>
      </w:r>
      <w:r w:rsidR="00054B68">
        <w:t>.</w:t>
      </w:r>
    </w:p>
    <w:p w14:paraId="7FB37537" w14:textId="3A098049" w:rsidR="005B292E" w:rsidRDefault="005B292E" w:rsidP="008A621D">
      <w:r>
        <w:t>The authorization s</w:t>
      </w:r>
      <w:r w:rsidR="00B435CD">
        <w:t xml:space="preserve">erver </w:t>
      </w:r>
      <w:r>
        <w:t xml:space="preserve">generates access tokens </w:t>
      </w:r>
      <w:r w:rsidR="00A81205">
        <w:t xml:space="preserve">using a </w:t>
      </w:r>
      <w:r>
        <w:t xml:space="preserve">format defined by OAuth 2.0. An access token will always contain several IDs including </w:t>
      </w:r>
      <w:r w:rsidR="00A81205">
        <w:t>an</w:t>
      </w:r>
      <w:r>
        <w:t xml:space="preserve"> ID for the client, </w:t>
      </w:r>
      <w:r w:rsidR="00A81205">
        <w:t xml:space="preserve">an ID </w:t>
      </w:r>
      <w:r>
        <w:t xml:space="preserve">the authorization server and </w:t>
      </w:r>
      <w:r w:rsidR="00A81205">
        <w:t xml:space="preserve">an ID for </w:t>
      </w:r>
      <w:r>
        <w:t xml:space="preserve">the target resource server. </w:t>
      </w:r>
      <w:r w:rsidR="00120A8D">
        <w:t xml:space="preserve">In </w:t>
      </w:r>
      <w:r w:rsidR="00102BA7">
        <w:t xml:space="preserve">many </w:t>
      </w:r>
      <w:r w:rsidR="00120A8D">
        <w:t xml:space="preserve">cases, the access token also includes </w:t>
      </w:r>
      <w:r w:rsidR="00724A5A">
        <w:t xml:space="preserve">a user-specific </w:t>
      </w:r>
      <w:r w:rsidR="00120A8D">
        <w:t xml:space="preserve">ID </w:t>
      </w:r>
      <w:r w:rsidR="00724A5A">
        <w:t xml:space="preserve">for </w:t>
      </w:r>
      <w:r w:rsidR="00120A8D">
        <w:t xml:space="preserve">the resource owner. However, </w:t>
      </w:r>
      <w:r w:rsidR="00724A5A">
        <w:t xml:space="preserve">this is not always the case because </w:t>
      </w:r>
      <w:r w:rsidR="00120A8D">
        <w:t xml:space="preserve">you </w:t>
      </w:r>
      <w:r w:rsidR="00724A5A">
        <w:t xml:space="preserve">can also </w:t>
      </w:r>
      <w:r w:rsidR="00120A8D">
        <w:t xml:space="preserve">implement an authentication flow to acquire an app-only access token. Since app-only authentication does not involve </w:t>
      </w:r>
      <w:r w:rsidR="008566E7">
        <w:t xml:space="preserve">establishing </w:t>
      </w:r>
      <w:r w:rsidR="00120A8D">
        <w:t>user</w:t>
      </w:r>
      <w:r w:rsidR="008566E7">
        <w:t xml:space="preserve"> identity</w:t>
      </w:r>
      <w:r w:rsidR="00120A8D">
        <w:t xml:space="preserve">, the resulting access token will not contain </w:t>
      </w:r>
      <w:r w:rsidR="008566E7">
        <w:t xml:space="preserve">any </w:t>
      </w:r>
      <w:r w:rsidR="00A81205">
        <w:t xml:space="preserve">ID </w:t>
      </w:r>
      <w:r w:rsidR="00120A8D">
        <w:t xml:space="preserve">for a </w:t>
      </w:r>
      <w:r w:rsidR="008566E7">
        <w:t>user</w:t>
      </w:r>
      <w:r w:rsidR="00120A8D">
        <w:t>.</w:t>
      </w:r>
    </w:p>
    <w:p w14:paraId="585E8439" w14:textId="2E2926D6" w:rsidR="009C7268" w:rsidRDefault="00120A8D" w:rsidP="00120A8D">
      <w:r>
        <w:t xml:space="preserve">Keep in mind that </w:t>
      </w:r>
      <w:r w:rsidR="00102BA7">
        <w:t>every</w:t>
      </w:r>
      <w:r>
        <w:t xml:space="preserve"> access token is generated </w:t>
      </w:r>
      <w:r w:rsidR="008566E7">
        <w:t xml:space="preserve">to provide access to </w:t>
      </w:r>
      <w:r>
        <w:t xml:space="preserve">one specific resource. As an example, consider a scenario in which you are developing an application that needs to call both the Power BI Service API and the Microsoft Graph API. You will need acquire a separate access token for each API because they </w:t>
      </w:r>
      <w:r w:rsidR="009C7268">
        <w:t>are recognized as separate resource</w:t>
      </w:r>
      <w:r w:rsidR="00724A5A">
        <w:t>s</w:t>
      </w:r>
      <w:r w:rsidR="009C7268">
        <w:t>.</w:t>
      </w:r>
    </w:p>
    <w:p w14:paraId="4318A82F" w14:textId="4CDCA6E8" w:rsidR="00120A8D" w:rsidRDefault="009C7268" w:rsidP="00120A8D">
      <w:r>
        <w:t xml:space="preserve">When you implement an authentication flow to acquire an access token, you pass a </w:t>
      </w:r>
      <w:r w:rsidRPr="00F951FE">
        <w:rPr>
          <w:i/>
        </w:rPr>
        <w:t>resource identifier</w:t>
      </w:r>
      <w:r>
        <w:t xml:space="preserve"> to the authorization server to </w:t>
      </w:r>
      <w:r w:rsidR="00F951FE">
        <w:t>indicate</w:t>
      </w:r>
      <w:r>
        <w:t xml:space="preserve"> the target resource. A resource identifier is really just a unique string but it's formatted as a URI. The resource identifier for the Power BI Service API is </w:t>
      </w:r>
      <w:r w:rsidRPr="00F627B7">
        <w:rPr>
          <w:i/>
        </w:rPr>
        <w:t>https://analysis.windows.net/powerbi/api</w:t>
      </w:r>
      <w:r>
        <w:t xml:space="preserve">. The resource identifier for </w:t>
      </w:r>
      <w:r w:rsidR="00120A8D">
        <w:t xml:space="preserve">the Microsoft Graph API is </w:t>
      </w:r>
      <w:r w:rsidRPr="009C7268">
        <w:rPr>
          <w:i/>
        </w:rPr>
        <w:t>https://graph.microsoft.com</w:t>
      </w:r>
      <w:r>
        <w:t>.</w:t>
      </w:r>
    </w:p>
    <w:p w14:paraId="1F6DD08A" w14:textId="2AA44157" w:rsidR="00534E61" w:rsidRDefault="00B435CD" w:rsidP="002C2EA8">
      <w:r>
        <w:t xml:space="preserve">An access token is </w:t>
      </w:r>
      <w:r w:rsidR="004E550D">
        <w:t xml:space="preserve">often referred to as </w:t>
      </w:r>
      <w:r>
        <w:t xml:space="preserve">a </w:t>
      </w:r>
      <w:r>
        <w:rPr>
          <w:i/>
        </w:rPr>
        <w:t>b</w:t>
      </w:r>
      <w:r w:rsidR="00534E61">
        <w:rPr>
          <w:i/>
        </w:rPr>
        <w:t>earer token</w:t>
      </w:r>
      <w:r w:rsidR="00534E61" w:rsidRPr="00534E61">
        <w:t>.</w:t>
      </w:r>
      <w:r w:rsidRPr="00534E61">
        <w:t xml:space="preserve"> </w:t>
      </w:r>
      <w:r w:rsidR="00534E61">
        <w:t xml:space="preserve">The key point here is that any party that obtains an access token </w:t>
      </w:r>
      <w:r w:rsidR="000F45CB">
        <w:t>(</w:t>
      </w:r>
      <w:r w:rsidR="000F45CB" w:rsidRPr="000F45CB">
        <w:rPr>
          <w:i/>
        </w:rPr>
        <w:t>i.e. the bearer</w:t>
      </w:r>
      <w:r w:rsidR="000F45CB">
        <w:t xml:space="preserve">) </w:t>
      </w:r>
      <w:r w:rsidR="00534E61">
        <w:t xml:space="preserve">can take advantage of the permissions </w:t>
      </w:r>
      <w:r w:rsidR="000F45CB">
        <w:t xml:space="preserve">that have been granted </w:t>
      </w:r>
      <w:r w:rsidR="00534E61">
        <w:t xml:space="preserve">inside. You can make the analogy that an access token is like cash and not like your ATM card which requires you </w:t>
      </w:r>
      <w:r w:rsidR="004E550D">
        <w:t xml:space="preserve">to </w:t>
      </w:r>
      <w:r w:rsidR="00534E61">
        <w:t>know a PIN to use</w:t>
      </w:r>
      <w:r w:rsidR="004E550D">
        <w:t xml:space="preserve"> it</w:t>
      </w:r>
      <w:r w:rsidR="00534E61">
        <w:t xml:space="preserve">. </w:t>
      </w:r>
      <w:r w:rsidR="000F45CB">
        <w:t xml:space="preserve">An </w:t>
      </w:r>
      <w:r w:rsidR="00534E61">
        <w:t xml:space="preserve">attacker </w:t>
      </w:r>
      <w:r w:rsidR="008B148F">
        <w:t>who</w:t>
      </w:r>
      <w:r w:rsidR="00534E61">
        <w:t xml:space="preserve"> </w:t>
      </w:r>
      <w:r w:rsidR="000F45CB">
        <w:t xml:space="preserve">can </w:t>
      </w:r>
      <w:r w:rsidR="00534E61">
        <w:t xml:space="preserve">capture </w:t>
      </w:r>
      <w:r w:rsidR="008B148F">
        <w:t xml:space="preserve">your </w:t>
      </w:r>
      <w:r w:rsidR="00534E61">
        <w:t xml:space="preserve">access token </w:t>
      </w:r>
      <w:r w:rsidR="00395D25">
        <w:t xml:space="preserve">has the ability </w:t>
      </w:r>
      <w:r w:rsidR="004E550D">
        <w:t xml:space="preserve">to use it and </w:t>
      </w:r>
      <w:r w:rsidR="00395D25">
        <w:t xml:space="preserve">to </w:t>
      </w:r>
      <w:r w:rsidR="00534E61">
        <w:t xml:space="preserve">compromise </w:t>
      </w:r>
      <w:r w:rsidR="008B148F">
        <w:t xml:space="preserve">your </w:t>
      </w:r>
      <w:r w:rsidR="00395D25">
        <w:t xml:space="preserve">application's </w:t>
      </w:r>
      <w:r w:rsidR="00534E61">
        <w:t>security</w:t>
      </w:r>
      <w:r w:rsidR="00395D25">
        <w:t xml:space="preserve"> enforcement policies</w:t>
      </w:r>
      <w:r w:rsidR="00534E61">
        <w:t xml:space="preserve">. Therefore, </w:t>
      </w:r>
      <w:r w:rsidR="00DD5AD0">
        <w:t xml:space="preserve">access tokens </w:t>
      </w:r>
      <w:r w:rsidR="00395D25">
        <w:t xml:space="preserve">should </w:t>
      </w:r>
      <w:r w:rsidR="00DD5AD0">
        <w:t>always passed across the network in an encrypted form using SSL and HTTPS and never in clear text with just HTTP.</w:t>
      </w:r>
    </w:p>
    <w:p w14:paraId="6543EAB3" w14:textId="4A45D2BF" w:rsidR="00395D25" w:rsidRDefault="00395D25" w:rsidP="002C2EA8">
      <w:r>
        <w:t xml:space="preserve">An access token contains a </w:t>
      </w:r>
      <w:r w:rsidR="008D2C8B">
        <w:rPr>
          <w:i/>
        </w:rPr>
        <w:t xml:space="preserve">duration </w:t>
      </w:r>
      <w:r>
        <w:rPr>
          <w:i/>
        </w:rPr>
        <w:t xml:space="preserve">which </w:t>
      </w:r>
      <w:r w:rsidR="008D2C8B">
        <w:t xml:space="preserve">defines the lifetime </w:t>
      </w:r>
      <w:r>
        <w:t xml:space="preserve">for which </w:t>
      </w:r>
      <w:r w:rsidR="008D2C8B">
        <w:t>the access token</w:t>
      </w:r>
      <w:r>
        <w:t xml:space="preserve"> is valid. Access tokens are given a relatively short lifetime to decrease the surface area for </w:t>
      </w:r>
      <w:r w:rsidR="008B148F">
        <w:t>attackers</w:t>
      </w:r>
      <w:r>
        <w:t xml:space="preserve">. For example, Azure AD generates access tokens </w:t>
      </w:r>
      <w:r w:rsidR="000F45CB">
        <w:t>with a dura</w:t>
      </w:r>
      <w:r>
        <w:t xml:space="preserve">tion of </w:t>
      </w:r>
      <w:r w:rsidR="008D2C8B">
        <w:t>65 minutes</w:t>
      </w:r>
      <w:r>
        <w:t>.</w:t>
      </w:r>
      <w:r w:rsidR="008B148F">
        <w:t xml:space="preserve"> Once an access token expires, any attempt to use it with result in an access denied error.</w:t>
      </w:r>
    </w:p>
    <w:p w14:paraId="3053DCC2" w14:textId="084DF51B" w:rsidR="00FE157E" w:rsidRDefault="008B148F" w:rsidP="009B137C">
      <w:r>
        <w:t xml:space="preserve">The OAuth 2.0 framework provides </w:t>
      </w:r>
      <w:r w:rsidRPr="00ED58DC">
        <w:rPr>
          <w:i/>
        </w:rPr>
        <w:t>refresh tokens</w:t>
      </w:r>
      <w:r>
        <w:t xml:space="preserve"> to deal with the problem of expired access tokens. </w:t>
      </w:r>
      <w:r w:rsidR="00AA770F">
        <w:t xml:space="preserve">During </w:t>
      </w:r>
      <w:r w:rsidR="0098432A">
        <w:t xml:space="preserve">certain types of </w:t>
      </w:r>
      <w:r w:rsidR="00AA770F">
        <w:t>authentication flow</w:t>
      </w:r>
      <w:r w:rsidR="0098432A">
        <w:t>s</w:t>
      </w:r>
      <w:r w:rsidR="00AA770F">
        <w:t>, the authorization server pass</w:t>
      </w:r>
      <w:r w:rsidR="009B137C">
        <w:t>es</w:t>
      </w:r>
      <w:r w:rsidR="00AA770F">
        <w:t xml:space="preserve"> </w:t>
      </w:r>
      <w:r w:rsidR="009B137C">
        <w:t xml:space="preserve">a refresh token to </w:t>
      </w:r>
      <w:r w:rsidR="00AA770F">
        <w:t xml:space="preserve">the client </w:t>
      </w:r>
      <w:r w:rsidR="009B137C">
        <w:t xml:space="preserve">in addition to the </w:t>
      </w:r>
      <w:r w:rsidR="00AA770F">
        <w:t xml:space="preserve">access token. While an access token expires in about an hour, a refresh token </w:t>
      </w:r>
      <w:r w:rsidR="009B137C">
        <w:t xml:space="preserve">is valid for </w:t>
      </w:r>
      <w:r w:rsidR="00BC6845">
        <w:t xml:space="preserve">a much longer period (e.g. </w:t>
      </w:r>
      <w:r w:rsidR="00AA770F">
        <w:t>90 days</w:t>
      </w:r>
      <w:r w:rsidR="00BC6845">
        <w:t>)</w:t>
      </w:r>
      <w:r w:rsidR="00AA770F">
        <w:t xml:space="preserve">. </w:t>
      </w:r>
      <w:r w:rsidR="00A81205">
        <w:t xml:space="preserve">Once the original access token expires, the </w:t>
      </w:r>
      <w:r w:rsidR="00FE157E">
        <w:t xml:space="preserve">client </w:t>
      </w:r>
      <w:r w:rsidR="00BC6845">
        <w:t>can use</w:t>
      </w:r>
      <w:r w:rsidR="00FE157E">
        <w:t xml:space="preserve"> the </w:t>
      </w:r>
      <w:r w:rsidR="009B137C">
        <w:t xml:space="preserve">refresh token as </w:t>
      </w:r>
      <w:r w:rsidR="00ED58DC">
        <w:t xml:space="preserve">its credentials when it </w:t>
      </w:r>
      <w:r w:rsidR="009B137C">
        <w:t>call</w:t>
      </w:r>
      <w:r w:rsidR="00ED58DC">
        <w:t>s</w:t>
      </w:r>
      <w:r w:rsidR="009B137C">
        <w:t xml:space="preserve"> Azure AD </w:t>
      </w:r>
      <w:r w:rsidR="00ED58DC">
        <w:t xml:space="preserve">to acquire </w:t>
      </w:r>
      <w:r w:rsidR="009B137C">
        <w:t xml:space="preserve">a new access token. </w:t>
      </w:r>
      <w:r w:rsidR="00FE157E">
        <w:t xml:space="preserve">Given the long lifetime of a refresh token, it is common for the client to persist refresh tokens so they can be used across user sessions. </w:t>
      </w:r>
      <w:r w:rsidR="0098432A">
        <w:t xml:space="preserve">The use of refresh tokens </w:t>
      </w:r>
      <w:r w:rsidR="00FE157E">
        <w:t xml:space="preserve">makes it possible to reduce the number of times a user is prompted with an interactive login </w:t>
      </w:r>
      <w:r w:rsidR="00ED58DC">
        <w:t xml:space="preserve">and required to enter </w:t>
      </w:r>
      <w:r w:rsidR="00FE157E">
        <w:t>a user name and password.</w:t>
      </w:r>
    </w:p>
    <w:p w14:paraId="765C1C1F" w14:textId="5E024F33" w:rsidR="00613EF6" w:rsidRDefault="00B02BF0" w:rsidP="009B137C">
      <w:r>
        <w:t xml:space="preserve">As noted earlier, the OAuth 2.0 framework has a few shortcomings with respect to user authentication and identity. These shortcomings are addressed by OpenID Connect which adds a third type of security token known as an </w:t>
      </w:r>
      <w:r w:rsidRPr="00ED58DC">
        <w:rPr>
          <w:b/>
        </w:rPr>
        <w:t>ID token</w:t>
      </w:r>
      <w:r w:rsidR="00BC6845">
        <w:t>. An I</w:t>
      </w:r>
      <w:r w:rsidR="0098432A">
        <w:t xml:space="preserve">D token </w:t>
      </w:r>
      <w:r w:rsidR="00613EF6">
        <w:t xml:space="preserve">contains </w:t>
      </w:r>
      <w:r w:rsidR="0098432A">
        <w:t xml:space="preserve">additional </w:t>
      </w:r>
      <w:r w:rsidR="00613EF6">
        <w:t xml:space="preserve">data on the authenticated user and </w:t>
      </w:r>
      <w:r>
        <w:t xml:space="preserve">makes it possible for the client to validate the </w:t>
      </w:r>
      <w:r w:rsidR="00613EF6">
        <w:t xml:space="preserve">user's </w:t>
      </w:r>
      <w:r>
        <w:t>identity.</w:t>
      </w:r>
    </w:p>
    <w:p w14:paraId="182B8CCE" w14:textId="35517040" w:rsidR="00613EF6" w:rsidRDefault="00613EF6" w:rsidP="002C2EA8">
      <w:r>
        <w:t xml:space="preserve">There is one last </w:t>
      </w:r>
      <w:r w:rsidR="0098432A">
        <w:t xml:space="preserve">fundamental </w:t>
      </w:r>
      <w:r>
        <w:t xml:space="preserve">detail </w:t>
      </w:r>
      <w:r w:rsidR="0098432A">
        <w:t xml:space="preserve">you need to know </w:t>
      </w:r>
      <w:r>
        <w:t xml:space="preserve">about how OAuth 2.0 works. The </w:t>
      </w:r>
      <w:r w:rsidR="00DD5AD0">
        <w:t xml:space="preserve">OAuth 2.0 framework requires </w:t>
      </w:r>
      <w:r w:rsidR="005A79E2">
        <w:t xml:space="preserve">you to </w:t>
      </w:r>
      <w:r w:rsidR="00DD5AD0">
        <w:t xml:space="preserve">register </w:t>
      </w:r>
      <w:r w:rsidR="005A79E2">
        <w:t xml:space="preserve">the client application </w:t>
      </w:r>
      <w:r w:rsidR="00A93C13">
        <w:t>with the authorization s</w:t>
      </w:r>
      <w:r w:rsidR="00DD5AD0">
        <w:t>erver</w:t>
      </w:r>
      <w:r w:rsidR="0098432A">
        <w:t xml:space="preserve"> before it can be used</w:t>
      </w:r>
      <w:r w:rsidR="00A93C13">
        <w:t xml:space="preserve">. </w:t>
      </w:r>
      <w:r w:rsidR="005A79E2">
        <w:t>When an application is registered, it must be assigned an ID</w:t>
      </w:r>
      <w:r w:rsidR="00ED58DC">
        <w:t>, a friendly name</w:t>
      </w:r>
      <w:r w:rsidR="005A79E2">
        <w:t xml:space="preserve"> and a set of permissions as shown in Figure 3.2. Depending upon the type of application you are creating, you might also need to configure the registered application with reply URLs and credentials.</w:t>
      </w:r>
    </w:p>
    <w:p w14:paraId="502D815C" w14:textId="5665DAC6" w:rsidR="00613EF6" w:rsidRDefault="00F54524" w:rsidP="00613EF6">
      <w:pPr>
        <w:pStyle w:val="Figure"/>
      </w:pPr>
      <w:r>
        <w:object w:dxaOrig="6361" w:dyaOrig="2413" w14:anchorId="43207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25pt;height:2in" o:ole="">
            <v:imagedata r:id="rId9" o:title=""/>
          </v:shape>
          <o:OLEObject Type="Embed" ProgID="Visio.Drawing.15" ShapeID="_x0000_i1025" DrawAspect="Content" ObjectID="_1603533856" r:id="rId10"/>
        </w:object>
      </w:r>
    </w:p>
    <w:p w14:paraId="7CC88D4C" w14:textId="77777777" w:rsidR="00613EF6" w:rsidRPr="00887813" w:rsidRDefault="00613EF6" w:rsidP="00613EF6">
      <w:pPr>
        <w:pStyle w:val="FigureCaption"/>
      </w:pPr>
      <w:r w:rsidRPr="00887813">
        <w:t>Figure 3.2 provide a high-level view of the data tracked by azure AD when you register an application.</w:t>
      </w:r>
    </w:p>
    <w:p w14:paraId="217A7508" w14:textId="419F0572" w:rsidR="00A4378B" w:rsidRDefault="005A79E2" w:rsidP="002C2EA8">
      <w:r>
        <w:t>The process of r</w:t>
      </w:r>
      <w:r w:rsidR="00A93C13">
        <w:t xml:space="preserve">egistering an application </w:t>
      </w:r>
      <w:r w:rsidR="00DD5AD0">
        <w:t xml:space="preserve">is somewhat analogous to creating a new user account. </w:t>
      </w:r>
      <w:r>
        <w:t xml:space="preserve">A new user account is created with a </w:t>
      </w:r>
      <w:r w:rsidR="00DD5AD0">
        <w:t xml:space="preserve">login ID and a set of credentials </w:t>
      </w:r>
      <w:r w:rsidR="00A93C13">
        <w:t xml:space="preserve">allowing the </w:t>
      </w:r>
      <w:r w:rsidR="00DD5AD0">
        <w:t xml:space="preserve">user </w:t>
      </w:r>
      <w:r w:rsidR="00A93C13">
        <w:t xml:space="preserve">to </w:t>
      </w:r>
      <w:r w:rsidR="00DD5AD0">
        <w:t>successfully log</w:t>
      </w:r>
      <w:r w:rsidR="00A93C13">
        <w:t xml:space="preserve"> </w:t>
      </w:r>
      <w:r w:rsidR="00DD5AD0">
        <w:t xml:space="preserve">in and establish an identity. </w:t>
      </w:r>
      <w:r>
        <w:t xml:space="preserve">In a similar fashion, a registered application is created with an application ID and an optional set of credentials </w:t>
      </w:r>
      <w:r w:rsidR="00A4378B">
        <w:t>which allow</w:t>
      </w:r>
      <w:r>
        <w:t>s</w:t>
      </w:r>
      <w:r w:rsidR="00A4378B">
        <w:t xml:space="preserve"> the client </w:t>
      </w:r>
      <w:r>
        <w:t xml:space="preserve">application </w:t>
      </w:r>
      <w:r w:rsidR="00A4378B">
        <w:t xml:space="preserve">to authenticate with </w:t>
      </w:r>
      <w:r>
        <w:t xml:space="preserve">the authorization </w:t>
      </w:r>
      <w:r w:rsidR="00BF4FEB">
        <w:t xml:space="preserve">server </w:t>
      </w:r>
      <w:r>
        <w:t xml:space="preserve">to </w:t>
      </w:r>
      <w:r w:rsidR="00A4378B">
        <w:t xml:space="preserve">establish its </w:t>
      </w:r>
      <w:r w:rsidR="005D288F">
        <w:t>identity</w:t>
      </w:r>
      <w:r w:rsidR="00A4378B">
        <w:t>.</w:t>
      </w:r>
    </w:p>
    <w:p w14:paraId="0681C343" w14:textId="77777777" w:rsidR="00803027" w:rsidRDefault="00803027" w:rsidP="00803027">
      <w:pPr>
        <w:pStyle w:val="LabExerciseCallout"/>
      </w:pPr>
      <w:r>
        <w:t>Now that you have learned the fundamentals of OAuth 2.0 and OpenID Connect, it's time to put all this theory to work and begin discussing what needs to be done in Azure AD to register and use a custom application. It is important to know that Azure AD currently supports two different implementations of OAuth 2.0 and OpenID Connect. These two different implementation go by the names of the v1.0 endpoint and the v2.0 endpoint.</w:t>
      </w:r>
    </w:p>
    <w:p w14:paraId="3B2C8BD3" w14:textId="63A961E8" w:rsidR="00803027" w:rsidRDefault="00803027" w:rsidP="00803027">
      <w:pPr>
        <w:pStyle w:val="LabExerciseCallout"/>
      </w:pPr>
      <w:r>
        <w:t>The Azure AD v1.0 endpoint has been generally available for over 5 years and it is heavily used in production applications. You can register and configure Azure AD applications for the v1.0 endpoint using the Azure portal</w:t>
      </w:r>
      <w:r w:rsidR="0098432A">
        <w:t xml:space="preserve"> or a PowerShell script</w:t>
      </w:r>
      <w:r>
        <w:t xml:space="preserve">. The v2.0 endpoint and its user experience for registering applications is still in a preview program. Furthermore, the v2.0 endpoint only supports a subset of the features available through the v1.0 endpoint. Therefore, the section will focus on the Azure AD v1.0 endpoint and then briefly discuss the changes you can expect </w:t>
      </w:r>
      <w:r w:rsidR="00BF4FEB">
        <w:t xml:space="preserve">in the future if you decide to move </w:t>
      </w:r>
      <w:r>
        <w:t>to the v2.0 endpoint.</w:t>
      </w:r>
    </w:p>
    <w:p w14:paraId="2BD9C6B7" w14:textId="7619DFDB" w:rsidR="00163E32" w:rsidRDefault="00695A9A" w:rsidP="00163E32">
      <w:pPr>
        <w:pStyle w:val="Heading2"/>
      </w:pPr>
      <w:r>
        <w:t>Creating Azure AD Applications</w:t>
      </w:r>
    </w:p>
    <w:p w14:paraId="2D20649F" w14:textId="3A36682B" w:rsidR="00DA354D" w:rsidRDefault="00A236AE" w:rsidP="00E15DE1">
      <w:r>
        <w:t>The way to register a client application with Azure AD is to create a new Azure AD application.</w:t>
      </w:r>
      <w:r w:rsidR="00DA354D">
        <w:t xml:space="preserve"> </w:t>
      </w:r>
      <w:r w:rsidR="00127F8F">
        <w:t>For production scenarios you can create new Azure AD application</w:t>
      </w:r>
      <w:r w:rsidR="003E595B">
        <w:t>s</w:t>
      </w:r>
      <w:r w:rsidR="00127F8F">
        <w:t xml:space="preserve"> using a PowerShell script or by </w:t>
      </w:r>
      <w:r w:rsidR="003E595B">
        <w:t>using the Microsoft Graph API</w:t>
      </w:r>
      <w:r w:rsidR="00127F8F">
        <w:t>. When you are just getting started with Azure AD, t</w:t>
      </w:r>
      <w:r w:rsidR="007E534A">
        <w:t xml:space="preserve">he easiest way to </w:t>
      </w:r>
      <w:r w:rsidR="00127F8F">
        <w:t xml:space="preserve">create an Azure AD application is </w:t>
      </w:r>
      <w:r w:rsidR="007E534A">
        <w:t xml:space="preserve">to use the Azure portal. </w:t>
      </w:r>
      <w:r>
        <w:t xml:space="preserve">If you </w:t>
      </w:r>
      <w:r w:rsidR="00803027">
        <w:t>navigate</w:t>
      </w:r>
      <w:r>
        <w:t xml:space="preserve"> to the </w:t>
      </w:r>
      <w:r w:rsidRPr="00D445E7">
        <w:rPr>
          <w:b/>
        </w:rPr>
        <w:t>Azure Active Directory</w:t>
      </w:r>
      <w:r>
        <w:t xml:space="preserve"> </w:t>
      </w:r>
      <w:r w:rsidR="00803027">
        <w:t xml:space="preserve">link in </w:t>
      </w:r>
      <w:r>
        <w:t xml:space="preserve">the Azure portal </w:t>
      </w:r>
      <w:r w:rsidR="00803027">
        <w:t xml:space="preserve">and then click </w:t>
      </w:r>
      <w:r w:rsidR="00D445E7">
        <w:t xml:space="preserve">the </w:t>
      </w:r>
      <w:r w:rsidR="00D445E7" w:rsidRPr="00D445E7">
        <w:rPr>
          <w:b/>
        </w:rPr>
        <w:t>App registrations</w:t>
      </w:r>
      <w:r w:rsidR="00D445E7">
        <w:t xml:space="preserve">, you will see a view that allows </w:t>
      </w:r>
      <w:r w:rsidR="00DA354D">
        <w:t xml:space="preserve">you to </w:t>
      </w:r>
      <w:r w:rsidR="0068727A">
        <w:t>view</w:t>
      </w:r>
      <w:r w:rsidR="00DA354D">
        <w:t xml:space="preserve"> existing applications </w:t>
      </w:r>
      <w:r w:rsidR="00127F8F">
        <w:t xml:space="preserve">in the current Azure AD tenant </w:t>
      </w:r>
      <w:r w:rsidR="00DA354D">
        <w:t>as shown in figure 3.3.</w:t>
      </w:r>
    </w:p>
    <w:p w14:paraId="5C814CF6" w14:textId="4B3CA2F6" w:rsidR="00DA354D" w:rsidRDefault="00DA354D" w:rsidP="00DA354D">
      <w:pPr>
        <w:pStyle w:val="Figure"/>
      </w:pPr>
      <w:r>
        <w:drawing>
          <wp:inline distT="0" distB="0" distL="0" distR="0" wp14:anchorId="31E9D6B7" wp14:editId="0B828D0C">
            <wp:extent cx="6218775" cy="2180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5344" cy="2249415"/>
                    </a:xfrm>
                    <a:prstGeom prst="rect">
                      <a:avLst/>
                    </a:prstGeom>
                    <a:noFill/>
                    <a:ln>
                      <a:noFill/>
                    </a:ln>
                  </pic:spPr>
                </pic:pic>
              </a:graphicData>
            </a:graphic>
          </wp:inline>
        </w:drawing>
      </w:r>
    </w:p>
    <w:p w14:paraId="7044A489" w14:textId="4F9B290E" w:rsidR="00DA354D" w:rsidRDefault="00DA354D" w:rsidP="00DA354D">
      <w:pPr>
        <w:pStyle w:val="FigureCaption"/>
      </w:pPr>
      <w:r>
        <w:t>Figure 3.3: The Azure portal makes it possible to view and manage</w:t>
      </w:r>
    </w:p>
    <w:p w14:paraId="27A76673" w14:textId="77777777" w:rsidR="00BC6845" w:rsidRDefault="0041058B" w:rsidP="007E534A">
      <w:r>
        <w:t xml:space="preserve">The </w:t>
      </w:r>
      <w:r w:rsidRPr="0041058B">
        <w:rPr>
          <w:i/>
        </w:rPr>
        <w:t>App</w:t>
      </w:r>
      <w:r w:rsidR="007E534A" w:rsidRPr="0041058B">
        <w:rPr>
          <w:i/>
        </w:rPr>
        <w:t xml:space="preserve"> registrations</w:t>
      </w:r>
      <w:r w:rsidR="007E534A">
        <w:t xml:space="preserve"> view in the Azure portal shown in Figure 3.3 provides a </w:t>
      </w:r>
      <w:r w:rsidR="00D445E7" w:rsidRPr="00D445E7">
        <w:rPr>
          <w:b/>
        </w:rPr>
        <w:t>New application registration</w:t>
      </w:r>
      <w:r w:rsidR="00D445E7">
        <w:t xml:space="preserve"> </w:t>
      </w:r>
      <w:r w:rsidR="007E534A">
        <w:t xml:space="preserve">button </w:t>
      </w:r>
      <w:r w:rsidR="00D445E7">
        <w:t xml:space="preserve">which you can click to </w:t>
      </w:r>
      <w:r w:rsidR="007E534A">
        <w:t xml:space="preserve">navigate to the </w:t>
      </w:r>
      <w:r w:rsidR="007E534A" w:rsidRPr="007E534A">
        <w:rPr>
          <w:b/>
        </w:rPr>
        <w:t>Create</w:t>
      </w:r>
      <w:r w:rsidR="007E534A">
        <w:t xml:space="preserve"> blade where you can </w:t>
      </w:r>
      <w:r w:rsidR="00D445E7">
        <w:t xml:space="preserve">create new a new </w:t>
      </w:r>
      <w:r w:rsidR="0068727A">
        <w:t xml:space="preserve">Azure AD </w:t>
      </w:r>
      <w:r w:rsidR="00D445E7">
        <w:t xml:space="preserve">application </w:t>
      </w:r>
      <w:r w:rsidR="00E15DE1">
        <w:t>by hand</w:t>
      </w:r>
      <w:r w:rsidR="007E534A">
        <w:t>. The screenshot shown in Figure 3.4 demonstrates enter</w:t>
      </w:r>
      <w:r w:rsidR="0068727A">
        <w:t>ing</w:t>
      </w:r>
      <w:r w:rsidR="007E534A">
        <w:t xml:space="preserve"> the data required to create a new </w:t>
      </w:r>
      <w:r w:rsidR="00BC6845">
        <w:t>Azure AD application.</w:t>
      </w:r>
    </w:p>
    <w:p w14:paraId="7227045D" w14:textId="34E2B87E" w:rsidR="007E534A" w:rsidRDefault="00BC6845" w:rsidP="007E534A">
      <w:r>
        <w:lastRenderedPageBreak/>
        <w:t xml:space="preserve">When </w:t>
      </w:r>
      <w:r w:rsidR="007E534A">
        <w:t xml:space="preserve">creating a new </w:t>
      </w:r>
      <w:r>
        <w:t xml:space="preserve">Azure AD </w:t>
      </w:r>
      <w:r w:rsidR="007E534A">
        <w:t xml:space="preserve">application, </w:t>
      </w:r>
      <w:r>
        <w:t xml:space="preserve">you must select an </w:t>
      </w:r>
      <w:r w:rsidRPr="00BC6845">
        <w:rPr>
          <w:i/>
        </w:rPr>
        <w:t>Application t</w:t>
      </w:r>
      <w:r w:rsidR="007E534A" w:rsidRPr="00BC6845">
        <w:rPr>
          <w:i/>
        </w:rPr>
        <w:t>ype</w:t>
      </w:r>
      <w:r w:rsidR="007E534A">
        <w:t xml:space="preserve"> of either </w:t>
      </w:r>
      <w:r w:rsidR="007E534A" w:rsidRPr="00BC6845">
        <w:rPr>
          <w:i/>
        </w:rPr>
        <w:t>Web app / API</w:t>
      </w:r>
      <w:r>
        <w:t xml:space="preserve"> or </w:t>
      </w:r>
      <w:r w:rsidRPr="007E534A">
        <w:rPr>
          <w:i/>
        </w:rPr>
        <w:t>Native</w:t>
      </w:r>
      <w:r w:rsidR="00D445E7">
        <w:t>.</w:t>
      </w:r>
      <w:r w:rsidR="007E534A">
        <w:t xml:space="preserve"> As you will learn</w:t>
      </w:r>
      <w:r>
        <w:t xml:space="preserve"> throughout this chapter</w:t>
      </w:r>
      <w:r w:rsidR="007E534A">
        <w:t xml:space="preserve">, some development scenarios call for you to create a Native application while other </w:t>
      </w:r>
      <w:r>
        <w:t xml:space="preserve">scenarios </w:t>
      </w:r>
      <w:r w:rsidR="007E534A">
        <w:t>call for you to register your application as a Web app / API.</w:t>
      </w:r>
    </w:p>
    <w:p w14:paraId="7533E87B" w14:textId="0969E8AE" w:rsidR="00483215" w:rsidRDefault="00AA588E" w:rsidP="00483215">
      <w:pPr>
        <w:pStyle w:val="Figure"/>
      </w:pPr>
      <w:r>
        <w:drawing>
          <wp:inline distT="0" distB="0" distL="0" distR="0" wp14:anchorId="5FA21198" wp14:editId="32C57F23">
            <wp:extent cx="3578317" cy="1457834"/>
            <wp:effectExtent l="0" t="0" r="317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3948" cy="1488647"/>
                    </a:xfrm>
                    <a:prstGeom prst="rect">
                      <a:avLst/>
                    </a:prstGeom>
                    <a:noFill/>
                    <a:ln>
                      <a:noFill/>
                    </a:ln>
                  </pic:spPr>
                </pic:pic>
              </a:graphicData>
            </a:graphic>
          </wp:inline>
        </w:drawing>
      </w:r>
    </w:p>
    <w:p w14:paraId="60D061CB" w14:textId="7C1E9971" w:rsidR="00483215" w:rsidRPr="00483215" w:rsidRDefault="00127F8F" w:rsidP="00E15DE1">
      <w:pPr>
        <w:pStyle w:val="FigureCaption"/>
      </w:pPr>
      <w:r>
        <w:t>Figure 3.4</w:t>
      </w:r>
      <w:r w:rsidR="00483215">
        <w:t xml:space="preserve">: When creating an Azure </w:t>
      </w:r>
      <w:r w:rsidR="00E15DE1">
        <w:t>AD application, you must select an Application Type of Native</w:t>
      </w:r>
      <w:r w:rsidR="00E15DE1" w:rsidRPr="00E15DE1">
        <w:rPr>
          <w:i w:val="0"/>
        </w:rPr>
        <w:t xml:space="preserve"> </w:t>
      </w:r>
      <w:r w:rsidR="00E15DE1">
        <w:t>or Web app / API.</w:t>
      </w:r>
    </w:p>
    <w:p w14:paraId="43964452" w14:textId="04AA42B7" w:rsidR="00E15DE1" w:rsidRDefault="00E15DE1" w:rsidP="00163E32">
      <w:r>
        <w:t xml:space="preserve">When you click the </w:t>
      </w:r>
      <w:r w:rsidRPr="00D445E7">
        <w:rPr>
          <w:b/>
        </w:rPr>
        <w:t>Create</w:t>
      </w:r>
      <w:r>
        <w:t xml:space="preserve"> button to create </w:t>
      </w:r>
      <w:r w:rsidR="00D445E7">
        <w:t xml:space="preserve">a </w:t>
      </w:r>
      <w:r>
        <w:t xml:space="preserve">new application, Azure AD will </w:t>
      </w:r>
      <w:r w:rsidR="007E534A">
        <w:t xml:space="preserve">generate </w:t>
      </w:r>
      <w:r>
        <w:t xml:space="preserve">a new GUID </w:t>
      </w:r>
      <w:r w:rsidR="0068727A">
        <w:t xml:space="preserve">to serve </w:t>
      </w:r>
      <w:r>
        <w:t>as the Application ID</w:t>
      </w:r>
      <w:r w:rsidR="00D445E7">
        <w:t xml:space="preserve"> as shown in Figure 3.4</w:t>
      </w:r>
      <w:r>
        <w:t>.</w:t>
      </w:r>
      <w:r w:rsidR="004B5AAA">
        <w:t xml:space="preserve"> </w:t>
      </w:r>
      <w:r w:rsidR="0068727A">
        <w:t xml:space="preserve">The Application ID is similar to the user principle name for a Azure AD user account in that it </w:t>
      </w:r>
      <w:r w:rsidR="00BC6845">
        <w:t>references</w:t>
      </w:r>
      <w:r w:rsidR="0068727A">
        <w:t xml:space="preserve"> a</w:t>
      </w:r>
      <w:r w:rsidR="00BC6845">
        <w:t>n</w:t>
      </w:r>
      <w:r w:rsidR="0068727A">
        <w:t xml:space="preserve"> </w:t>
      </w:r>
      <w:r w:rsidR="00BC6845">
        <w:t xml:space="preserve">identity </w:t>
      </w:r>
      <w:r w:rsidR="0068727A">
        <w:t xml:space="preserve">that can be authenticated. </w:t>
      </w:r>
      <w:r w:rsidR="004B5AAA">
        <w:t xml:space="preserve">Your application </w:t>
      </w:r>
      <w:r w:rsidR="00D445E7">
        <w:t xml:space="preserve">will be required to </w:t>
      </w:r>
      <w:r w:rsidR="00BC6845">
        <w:t xml:space="preserve">pass </w:t>
      </w:r>
      <w:r w:rsidR="004B5AAA">
        <w:t xml:space="preserve">its Application ID to </w:t>
      </w:r>
      <w:r w:rsidR="00BC6845">
        <w:t xml:space="preserve">Azure AD to </w:t>
      </w:r>
      <w:r w:rsidR="004B5AAA">
        <w:t xml:space="preserve">identify itself when </w:t>
      </w:r>
      <w:r w:rsidR="0068727A">
        <w:t xml:space="preserve">it </w:t>
      </w:r>
      <w:r w:rsidR="00BC6845">
        <w:t>implements an authentication flow to acquire an access token</w:t>
      </w:r>
      <w:r w:rsidR="0068727A">
        <w:t>.</w:t>
      </w:r>
    </w:p>
    <w:p w14:paraId="609BD7D9" w14:textId="5CD47082" w:rsidR="00E15DE1" w:rsidRDefault="004B5AAA" w:rsidP="00E15DE1">
      <w:pPr>
        <w:pStyle w:val="Figure"/>
      </w:pPr>
      <w:r>
        <w:drawing>
          <wp:inline distT="0" distB="0" distL="0" distR="0" wp14:anchorId="7D9061A7" wp14:editId="6B4C6074">
            <wp:extent cx="3847880" cy="1617649"/>
            <wp:effectExtent l="0" t="0" r="63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1324" cy="1665341"/>
                    </a:xfrm>
                    <a:prstGeom prst="rect">
                      <a:avLst/>
                    </a:prstGeom>
                    <a:noFill/>
                    <a:ln>
                      <a:noFill/>
                    </a:ln>
                  </pic:spPr>
                </pic:pic>
              </a:graphicData>
            </a:graphic>
          </wp:inline>
        </w:drawing>
      </w:r>
    </w:p>
    <w:p w14:paraId="56D679F8" w14:textId="0FA0DC11" w:rsidR="00E15DE1" w:rsidRPr="00E15DE1" w:rsidRDefault="00127F8F" w:rsidP="00E15DE1">
      <w:pPr>
        <w:pStyle w:val="FigureCaption"/>
      </w:pPr>
      <w:r>
        <w:t>Figure 3.5</w:t>
      </w:r>
      <w:r w:rsidR="00AA588E">
        <w:t>: Whenever you create a new application, Azure AD will assign it a unique Application ID.</w:t>
      </w:r>
    </w:p>
    <w:p w14:paraId="662E408B" w14:textId="0DCBD64F" w:rsidR="00695A9A" w:rsidRDefault="00695A9A" w:rsidP="00A1005D">
      <w:pPr>
        <w:pStyle w:val="LabExerciseCallout"/>
      </w:pPr>
      <w:r>
        <w:t xml:space="preserve">There is </w:t>
      </w:r>
      <w:r w:rsidR="00BC6845">
        <w:t xml:space="preserve">an unfortunate </w:t>
      </w:r>
      <w:r w:rsidR="00BC72FB">
        <w:t xml:space="preserve">terminology </w:t>
      </w:r>
      <w:r w:rsidR="00BC6845">
        <w:t xml:space="preserve">issue </w:t>
      </w:r>
      <w:r w:rsidR="00BC72FB">
        <w:t xml:space="preserve">and potential confusion </w:t>
      </w:r>
      <w:r>
        <w:t xml:space="preserve">surrounding </w:t>
      </w:r>
      <w:r w:rsidR="004B5AAA">
        <w:t xml:space="preserve">the </w:t>
      </w:r>
      <w:r w:rsidR="00E37770">
        <w:t>ID</w:t>
      </w:r>
      <w:r w:rsidR="004B5AAA">
        <w:t xml:space="preserve"> </w:t>
      </w:r>
      <w:r>
        <w:t xml:space="preserve">for </w:t>
      </w:r>
      <w:r w:rsidR="00E37770">
        <w:t>an Azure AD applicatio</w:t>
      </w:r>
      <w:r w:rsidR="00F569D7">
        <w:t>n</w:t>
      </w:r>
      <w:r w:rsidR="004B5AAA">
        <w:t>.</w:t>
      </w:r>
      <w:r w:rsidR="00E37770">
        <w:t xml:space="preserve"> In the Azure portal, the ID is referred to as an </w:t>
      </w:r>
      <w:r w:rsidR="00E37770" w:rsidRPr="00E37770">
        <w:rPr>
          <w:b/>
        </w:rPr>
        <w:t>Application ID</w:t>
      </w:r>
      <w:r w:rsidR="00E37770">
        <w:t>. However, m</w:t>
      </w:r>
      <w:r>
        <w:t>any other developers</w:t>
      </w:r>
      <w:r w:rsidR="00BC72FB">
        <w:t xml:space="preserve">, libraries and SDKs </w:t>
      </w:r>
      <w:r w:rsidR="00E37770">
        <w:t xml:space="preserve">refer </w:t>
      </w:r>
      <w:r w:rsidR="00BC72FB">
        <w:t xml:space="preserve">this ID </w:t>
      </w:r>
      <w:r w:rsidR="00E37770">
        <w:t xml:space="preserve">as </w:t>
      </w:r>
      <w:r w:rsidR="00BC72FB">
        <w:t xml:space="preserve">the </w:t>
      </w:r>
      <w:r w:rsidRPr="00695A9A">
        <w:rPr>
          <w:b/>
        </w:rPr>
        <w:t>Client ID</w:t>
      </w:r>
      <w:r>
        <w:t xml:space="preserve"> instead. </w:t>
      </w:r>
      <w:r w:rsidR="00BC72FB">
        <w:t xml:space="preserve">This </w:t>
      </w:r>
      <w:r w:rsidR="00A1005D">
        <w:t xml:space="preserve">might lead you to </w:t>
      </w:r>
      <w:r w:rsidR="00BC72FB">
        <w:t xml:space="preserve">the obvious </w:t>
      </w:r>
      <w:r w:rsidR="00A1005D">
        <w:t>questions "w</w:t>
      </w:r>
      <w:r w:rsidR="00BC72FB">
        <w:t>hat's the difference between an</w:t>
      </w:r>
      <w:r w:rsidR="00A1005D">
        <w:t xml:space="preserve"> Application ID and a Client ID?". The answer is </w:t>
      </w:r>
      <w:r>
        <w:t>there is no difference. The</w:t>
      </w:r>
      <w:r w:rsidR="00E37770">
        <w:t>y'</w:t>
      </w:r>
      <w:r>
        <w:t xml:space="preserve">re just two different names for the same thing. </w:t>
      </w:r>
      <w:r w:rsidR="0041058B">
        <w:t xml:space="preserve">The world would be a much better place if everyone </w:t>
      </w:r>
      <w:r w:rsidR="00BC72FB">
        <w:t xml:space="preserve">had </w:t>
      </w:r>
      <w:r w:rsidR="0041058B">
        <w:t>agreed to just use one of these</w:t>
      </w:r>
      <w:r w:rsidR="00BC72FB">
        <w:t xml:space="preserve"> names. But sadly</w:t>
      </w:r>
      <w:r w:rsidR="0041058B">
        <w:t>, it's too late for that.</w:t>
      </w:r>
      <w:r w:rsidR="00BC72FB">
        <w:t xml:space="preserve"> Think of it as having an uncle that goes by the names of Bob and Robert.</w:t>
      </w:r>
    </w:p>
    <w:p w14:paraId="20EC0700" w14:textId="0EB26150" w:rsidR="00A1005D" w:rsidRDefault="00A1005D" w:rsidP="00127F8F">
      <w:r>
        <w:t xml:space="preserve">Once you have </w:t>
      </w:r>
      <w:r w:rsidR="0041058B">
        <w:t xml:space="preserve">initially </w:t>
      </w:r>
      <w:r>
        <w:t xml:space="preserve">created a new Azure AD application in the Azure portal, </w:t>
      </w:r>
      <w:r w:rsidR="002D1008">
        <w:t xml:space="preserve">there is usually </w:t>
      </w:r>
      <w:r w:rsidR="0041058B">
        <w:t>additional configuration</w:t>
      </w:r>
      <w:r w:rsidR="003E595B">
        <w:t xml:space="preserve"> </w:t>
      </w:r>
      <w:r w:rsidR="0041058B">
        <w:t xml:space="preserve">that needs to be completed before you can actually use </w:t>
      </w:r>
      <w:r w:rsidR="003E595B">
        <w:t>the application</w:t>
      </w:r>
      <w:r w:rsidR="00B83990">
        <w:t xml:space="preserve">. If you click the </w:t>
      </w:r>
      <w:r w:rsidR="00B83990" w:rsidRPr="003A04A1">
        <w:rPr>
          <w:b/>
        </w:rPr>
        <w:t>Setting</w:t>
      </w:r>
      <w:r w:rsidR="00B83990">
        <w:t xml:space="preserve"> button</w:t>
      </w:r>
      <w:r w:rsidR="003A04A1">
        <w:t xml:space="preserve"> as shown in Figure 3.6</w:t>
      </w:r>
      <w:r w:rsidR="00B83990">
        <w:t xml:space="preserve">, you can navigate to the blades that make it </w:t>
      </w:r>
      <w:r w:rsidR="001649A6">
        <w:t xml:space="preserve">possible to configure a new Azure AD </w:t>
      </w:r>
      <w:r w:rsidR="00B83990">
        <w:t>application</w:t>
      </w:r>
      <w:r w:rsidR="003E595B">
        <w:t xml:space="preserve"> with </w:t>
      </w:r>
      <w:r w:rsidR="002D1008">
        <w:t xml:space="preserve">reply </w:t>
      </w:r>
      <w:r>
        <w:t xml:space="preserve">URLs, permissions and </w:t>
      </w:r>
      <w:r w:rsidR="0041058B">
        <w:t>security keys which act</w:t>
      </w:r>
      <w:r w:rsidR="00B83990">
        <w:t xml:space="preserve"> as credentials.</w:t>
      </w:r>
      <w:r w:rsidR="001649A6">
        <w:t xml:space="preserve"> You will see several examples of this throughout this section as you begin to implement each of the four authentication flows.</w:t>
      </w:r>
    </w:p>
    <w:p w14:paraId="6BE84B5A" w14:textId="5100B736" w:rsidR="00F569D7" w:rsidRDefault="00BC72FB" w:rsidP="00F569D7">
      <w:pPr>
        <w:pStyle w:val="Figure"/>
      </w:pPr>
      <w:r>
        <w:object w:dxaOrig="7345" w:dyaOrig="3277" w14:anchorId="1376203F">
          <v:shape id="_x0000_i1026" type="#_x0000_t75" style="width:305.25pt;height:136.5pt" o:ole="">
            <v:imagedata r:id="rId14" o:title=""/>
          </v:shape>
          <o:OLEObject Type="Embed" ProgID="Visio.Drawing.15" ShapeID="_x0000_i1026" DrawAspect="Content" ObjectID="_1603533857" r:id="rId15"/>
        </w:object>
      </w:r>
    </w:p>
    <w:p w14:paraId="17A9A5A1" w14:textId="6FE50FEE" w:rsidR="00F569D7" w:rsidRPr="00F569D7" w:rsidRDefault="00B83990" w:rsidP="00F569D7">
      <w:pPr>
        <w:pStyle w:val="FigureCaption"/>
      </w:pPr>
      <w:r>
        <w:t>Figure 3.6: In the Azure portal, you can configure application settings such as Reply URLs, Permissions and Keys.</w:t>
      </w:r>
    </w:p>
    <w:p w14:paraId="399FF1E1" w14:textId="43435752" w:rsidR="00127F8F" w:rsidRDefault="00BA5551" w:rsidP="00127F8F">
      <w:pPr>
        <w:pStyle w:val="Heading2"/>
      </w:pPr>
      <w:r>
        <w:lastRenderedPageBreak/>
        <w:t>Configuring and Granting Permissions</w:t>
      </w:r>
    </w:p>
    <w:p w14:paraId="11C50FF3" w14:textId="7BC7D33E" w:rsidR="00EF1DE5" w:rsidRDefault="0041058B" w:rsidP="007421CF">
      <w:r>
        <w:t xml:space="preserve">An essential aspect of creating the </w:t>
      </w:r>
      <w:r w:rsidR="00127F8F">
        <w:t>Azure AD application for a custom application</w:t>
      </w:r>
      <w:r>
        <w:t xml:space="preserve"> is configuring the required permissions. </w:t>
      </w:r>
      <w:r w:rsidR="009813EE">
        <w:t xml:space="preserve">Configuring an Azure AD application with required permissions </w:t>
      </w:r>
      <w:r>
        <w:t xml:space="preserve">is what makes it possible for your application </w:t>
      </w:r>
      <w:r w:rsidR="00127F8F">
        <w:t xml:space="preserve">to call </w:t>
      </w:r>
      <w:r>
        <w:t xml:space="preserve">Azure AD-secured </w:t>
      </w:r>
      <w:r w:rsidR="00BC72FB">
        <w:t>resources</w:t>
      </w:r>
      <w:r w:rsidR="00127F8F">
        <w:t xml:space="preserve"> such as the </w:t>
      </w:r>
      <w:r w:rsidR="00B83990">
        <w:t xml:space="preserve">Power BI Service API and </w:t>
      </w:r>
      <w:r w:rsidR="00127F8F">
        <w:t>the Microsoft Graph API</w:t>
      </w:r>
      <w:r w:rsidR="00EF1DE5">
        <w:t>.</w:t>
      </w:r>
    </w:p>
    <w:p w14:paraId="18EA28D7" w14:textId="3B307141" w:rsidR="007421CF" w:rsidRDefault="00127F8F" w:rsidP="007421CF">
      <w:r>
        <w:t xml:space="preserve">Each </w:t>
      </w:r>
      <w:r w:rsidR="009813EE">
        <w:t xml:space="preserve">resource </w:t>
      </w:r>
      <w:r w:rsidR="001649A6">
        <w:t xml:space="preserve">that </w:t>
      </w:r>
      <w:r w:rsidR="00B83990">
        <w:t xml:space="preserve">is secured by Azure AD </w:t>
      </w:r>
      <w:r>
        <w:t xml:space="preserve">defines its own </w:t>
      </w:r>
      <w:r w:rsidR="0041058B">
        <w:t xml:space="preserve">custom </w:t>
      </w:r>
      <w:r>
        <w:t xml:space="preserve">set of permissions. This means that the set of permissions for </w:t>
      </w:r>
      <w:r w:rsidR="00B83990">
        <w:t xml:space="preserve">the Power BI Service API </w:t>
      </w:r>
      <w:r>
        <w:t>will be different from the set of permissions for</w:t>
      </w:r>
      <w:r w:rsidR="00B83990">
        <w:t xml:space="preserve"> the Microsoft Graph API</w:t>
      </w:r>
      <w:r>
        <w:t>.</w:t>
      </w:r>
      <w:r w:rsidR="00EF1DE5" w:rsidRPr="00EF1DE5">
        <w:rPr>
          <w:szCs w:val="20"/>
        </w:rPr>
        <w:t xml:space="preserve"> </w:t>
      </w:r>
      <w:r w:rsidR="00EF1DE5" w:rsidRPr="009B137C">
        <w:rPr>
          <w:szCs w:val="20"/>
        </w:rPr>
        <w:t xml:space="preserve">For example, the Power BI Service API defines permissions such as </w:t>
      </w:r>
      <w:proofErr w:type="spellStart"/>
      <w:r w:rsidR="00EF1DE5" w:rsidRPr="009B137C">
        <w:rPr>
          <w:rFonts w:ascii="Segoe UI" w:hAnsi="Segoe UI" w:cs="Segoe UI"/>
          <w:i/>
          <w:color w:val="000000"/>
          <w:szCs w:val="20"/>
          <w:shd w:val="clear" w:color="auto" w:fill="FFFFFF"/>
        </w:rPr>
        <w:t>Dashboard.Read.All</w:t>
      </w:r>
      <w:proofErr w:type="spellEnd"/>
      <w:r w:rsidR="00EF1DE5" w:rsidRPr="009B137C">
        <w:rPr>
          <w:rFonts w:ascii="Segoe UI" w:hAnsi="Segoe UI" w:cs="Segoe UI"/>
          <w:color w:val="000000"/>
          <w:szCs w:val="20"/>
          <w:shd w:val="clear" w:color="auto" w:fill="FFFFFF"/>
        </w:rPr>
        <w:t xml:space="preserve">, </w:t>
      </w:r>
      <w:proofErr w:type="spellStart"/>
      <w:r w:rsidR="00EF1DE5" w:rsidRPr="009B137C">
        <w:rPr>
          <w:rFonts w:ascii="Segoe UI" w:hAnsi="Segoe UI" w:cs="Segoe UI"/>
          <w:i/>
          <w:color w:val="000000"/>
          <w:szCs w:val="20"/>
          <w:shd w:val="clear" w:color="auto" w:fill="FFFFFF"/>
        </w:rPr>
        <w:t>Report.ReadWrite.All</w:t>
      </w:r>
      <w:proofErr w:type="spellEnd"/>
      <w:r w:rsidR="00EF1DE5" w:rsidRPr="009B137C">
        <w:rPr>
          <w:rFonts w:ascii="Segoe UI" w:hAnsi="Segoe UI" w:cs="Segoe UI"/>
          <w:color w:val="000000"/>
          <w:szCs w:val="20"/>
          <w:shd w:val="clear" w:color="auto" w:fill="FFFFFF"/>
        </w:rPr>
        <w:t xml:space="preserve"> and </w:t>
      </w:r>
      <w:proofErr w:type="spellStart"/>
      <w:r w:rsidR="00EF1DE5" w:rsidRPr="009B137C">
        <w:rPr>
          <w:rFonts w:ascii="Segoe UI" w:hAnsi="Segoe UI" w:cs="Segoe UI"/>
          <w:i/>
          <w:color w:val="000000"/>
          <w:szCs w:val="20"/>
          <w:shd w:val="clear" w:color="auto" w:fill="FFFFFF"/>
        </w:rPr>
        <w:t>Content.Create</w:t>
      </w:r>
      <w:proofErr w:type="spellEnd"/>
      <w:r w:rsidR="00EF1DE5" w:rsidRPr="009B137C">
        <w:rPr>
          <w:rFonts w:ascii="Segoe UI" w:hAnsi="Segoe UI" w:cs="Segoe UI"/>
          <w:color w:val="000000"/>
          <w:szCs w:val="20"/>
          <w:shd w:val="clear" w:color="auto" w:fill="FFFFFF"/>
        </w:rPr>
        <w:t xml:space="preserve">. The Microsoft Graph API defines </w:t>
      </w:r>
      <w:r w:rsidR="009813EE">
        <w:rPr>
          <w:rFonts w:ascii="Segoe UI" w:hAnsi="Segoe UI" w:cs="Segoe UI"/>
          <w:color w:val="000000"/>
          <w:szCs w:val="20"/>
          <w:shd w:val="clear" w:color="auto" w:fill="FFFFFF"/>
        </w:rPr>
        <w:t xml:space="preserve">different </w:t>
      </w:r>
      <w:r w:rsidR="00EF1DE5" w:rsidRPr="009B137C">
        <w:rPr>
          <w:rFonts w:ascii="Segoe UI" w:hAnsi="Segoe UI" w:cs="Segoe UI"/>
          <w:color w:val="000000"/>
          <w:szCs w:val="20"/>
          <w:shd w:val="clear" w:color="auto" w:fill="FFFFFF"/>
        </w:rPr>
        <w:t xml:space="preserve">permissions such as </w:t>
      </w:r>
      <w:proofErr w:type="spellStart"/>
      <w:r w:rsidR="00EF1DE5" w:rsidRPr="009B137C">
        <w:rPr>
          <w:rFonts w:ascii="Segoe UI" w:hAnsi="Segoe UI" w:cs="Segoe UI"/>
          <w:i/>
          <w:color w:val="000000"/>
          <w:szCs w:val="20"/>
          <w:shd w:val="clear" w:color="auto" w:fill="FFFFFF"/>
        </w:rPr>
        <w:t>Calendars.Read</w:t>
      </w:r>
      <w:proofErr w:type="spellEnd"/>
      <w:r w:rsidR="00EF1DE5" w:rsidRPr="009B137C">
        <w:rPr>
          <w:rFonts w:ascii="Segoe UI" w:hAnsi="Segoe UI" w:cs="Segoe UI"/>
          <w:color w:val="000000"/>
          <w:szCs w:val="20"/>
          <w:shd w:val="clear" w:color="auto" w:fill="FFFFFF"/>
        </w:rPr>
        <w:t xml:space="preserve">, </w:t>
      </w:r>
      <w:proofErr w:type="spellStart"/>
      <w:r w:rsidR="00EF1DE5" w:rsidRPr="009B137C">
        <w:rPr>
          <w:rFonts w:ascii="Segoe UI" w:hAnsi="Segoe UI" w:cs="Segoe UI"/>
          <w:i/>
          <w:color w:val="000000"/>
          <w:szCs w:val="20"/>
          <w:shd w:val="clear" w:color="auto" w:fill="FFFFFF"/>
        </w:rPr>
        <w:t>Contacts.ReadWrite</w:t>
      </w:r>
      <w:proofErr w:type="spellEnd"/>
      <w:r w:rsidR="00EF1DE5" w:rsidRPr="009B137C">
        <w:rPr>
          <w:rFonts w:ascii="Segoe UI" w:hAnsi="Segoe UI" w:cs="Segoe UI"/>
          <w:color w:val="000000"/>
          <w:szCs w:val="20"/>
          <w:shd w:val="clear" w:color="auto" w:fill="FFFFFF"/>
        </w:rPr>
        <w:t xml:space="preserve"> and </w:t>
      </w:r>
      <w:proofErr w:type="spellStart"/>
      <w:r w:rsidR="00EF1DE5" w:rsidRPr="009B137C">
        <w:rPr>
          <w:rFonts w:ascii="Segoe UI" w:hAnsi="Segoe UI" w:cs="Segoe UI"/>
          <w:i/>
          <w:color w:val="000000"/>
          <w:szCs w:val="20"/>
          <w:shd w:val="clear" w:color="auto" w:fill="FFFFFF"/>
        </w:rPr>
        <w:t>Files.ReadWrite</w:t>
      </w:r>
      <w:proofErr w:type="spellEnd"/>
      <w:r w:rsidR="00EF1DE5" w:rsidRPr="009B137C">
        <w:rPr>
          <w:rFonts w:ascii="Segoe UI" w:hAnsi="Segoe UI" w:cs="Segoe UI"/>
          <w:color w:val="000000"/>
          <w:szCs w:val="20"/>
          <w:shd w:val="clear" w:color="auto" w:fill="FFFFFF"/>
        </w:rPr>
        <w:t>.</w:t>
      </w:r>
    </w:p>
    <w:p w14:paraId="169D052E" w14:textId="725485B2" w:rsidR="007421CF" w:rsidRDefault="007421CF" w:rsidP="007421CF">
      <w:r>
        <w:t xml:space="preserve">Let's say you want to configure permissions for your new Azure AD application by in the Azure portal. </w:t>
      </w:r>
      <w:r w:rsidR="001649A6">
        <w:t xml:space="preserve">Figure 3.7 </w:t>
      </w:r>
      <w:r>
        <w:t xml:space="preserve">shows the </w:t>
      </w:r>
      <w:r w:rsidRPr="007421CF">
        <w:rPr>
          <w:i/>
        </w:rPr>
        <w:t>Add API access</w:t>
      </w:r>
      <w:r>
        <w:t xml:space="preserve"> blade and the </w:t>
      </w:r>
      <w:r w:rsidRPr="007421CF">
        <w:rPr>
          <w:i/>
        </w:rPr>
        <w:t>Enable Access</w:t>
      </w:r>
      <w:r>
        <w:t xml:space="preserve"> blade in the Azure portal which make it possible to configure</w:t>
      </w:r>
      <w:r w:rsidR="001649A6">
        <w:t xml:space="preserve"> </w:t>
      </w:r>
      <w:r>
        <w:t xml:space="preserve">Power BI Service </w:t>
      </w:r>
      <w:r w:rsidR="001649A6">
        <w:t xml:space="preserve">permissions </w:t>
      </w:r>
      <w:r>
        <w:t>for you application</w:t>
      </w:r>
      <w:r w:rsidR="00033C08">
        <w:t>.</w:t>
      </w:r>
      <w:r>
        <w:t xml:space="preserve"> As you can see in the </w:t>
      </w:r>
      <w:r w:rsidRPr="007421CF">
        <w:rPr>
          <w:i/>
        </w:rPr>
        <w:t>Enable Access</w:t>
      </w:r>
      <w:r>
        <w:t xml:space="preserve"> blade, there are two different types of permissions which include delegated permissions and application permissions. It's important that you understand the differences between these </w:t>
      </w:r>
      <w:r w:rsidR="009813EE">
        <w:t xml:space="preserve">two </w:t>
      </w:r>
      <w:r>
        <w:t>different types of permissions.</w:t>
      </w:r>
    </w:p>
    <w:p w14:paraId="4A0EBCD7" w14:textId="77777777" w:rsidR="001649A6" w:rsidRDefault="001649A6" w:rsidP="001649A6">
      <w:r>
        <w:rPr>
          <w:noProof/>
        </w:rPr>
        <w:drawing>
          <wp:inline distT="0" distB="0" distL="0" distR="0" wp14:anchorId="76CFAEEF" wp14:editId="187706A8">
            <wp:extent cx="4983829" cy="2155942"/>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132" cy="2157371"/>
                    </a:xfrm>
                    <a:prstGeom prst="rect">
                      <a:avLst/>
                    </a:prstGeom>
                    <a:noFill/>
                    <a:ln>
                      <a:solidFill>
                        <a:schemeClr val="tx1">
                          <a:lumMod val="50000"/>
                          <a:lumOff val="50000"/>
                        </a:schemeClr>
                      </a:solidFill>
                    </a:ln>
                  </pic:spPr>
                </pic:pic>
              </a:graphicData>
            </a:graphic>
          </wp:inline>
        </w:drawing>
      </w:r>
    </w:p>
    <w:p w14:paraId="326F6703" w14:textId="224F91A6" w:rsidR="001649A6" w:rsidRDefault="001649A6" w:rsidP="001649A6">
      <w:pPr>
        <w:pStyle w:val="FigureCaption"/>
      </w:pPr>
      <w:r>
        <w:t>Figure 3.7: The Power BI Service API provides application permissions and delegated permissions.</w:t>
      </w:r>
    </w:p>
    <w:p w14:paraId="41654FB0" w14:textId="62BD7FAB" w:rsidR="00EF1DE5" w:rsidRDefault="007421CF" w:rsidP="00127F8F">
      <w:r w:rsidRPr="001E659C">
        <w:rPr>
          <w:i/>
        </w:rPr>
        <w:t>Delegated permissions</w:t>
      </w:r>
      <w:r>
        <w:t xml:space="preserve"> </w:t>
      </w:r>
      <w:r w:rsidR="00EF1DE5">
        <w:t xml:space="preserve">are used to call into an API with delegated access on behalf of a specific user. Delegated permissions are based on the principle that users can grant an application a subset of their own permissions. </w:t>
      </w:r>
      <w:r>
        <w:t xml:space="preserve">Delegated permissions are </w:t>
      </w:r>
      <w:r w:rsidR="009813EE">
        <w:t xml:space="preserve">more </w:t>
      </w:r>
      <w:r>
        <w:t xml:space="preserve">restrictive </w:t>
      </w:r>
      <w:r w:rsidR="009813EE">
        <w:t xml:space="preserve">than application permissions </w:t>
      </w:r>
      <w:r>
        <w:t xml:space="preserve">because they can never grant a level of permissions greater than the permissions of the </w:t>
      </w:r>
      <w:r w:rsidR="00EF1DE5">
        <w:t>current user.</w:t>
      </w:r>
    </w:p>
    <w:p w14:paraId="2AC98F62" w14:textId="68A2FDA3" w:rsidR="00766EE8" w:rsidRDefault="007421CF" w:rsidP="001649A6">
      <w:r>
        <w:t xml:space="preserve">Application permissions </w:t>
      </w:r>
      <w:r w:rsidR="00EF1DE5">
        <w:t xml:space="preserve">are used when your application </w:t>
      </w:r>
      <w:r w:rsidR="00766EE8">
        <w:t>makes calls to a resource with an app-onl</w:t>
      </w:r>
      <w:r w:rsidR="00EF1DE5">
        <w:t xml:space="preserve">y </w:t>
      </w:r>
      <w:r w:rsidR="00766EE8">
        <w:t xml:space="preserve">identity. An important observation is that application permissions </w:t>
      </w:r>
      <w:r w:rsidR="00EF1DE5">
        <w:t xml:space="preserve">can be far </w:t>
      </w:r>
      <w:r>
        <w:t>more powerful than delegated permissions</w:t>
      </w:r>
      <w:r w:rsidR="00EF1DE5">
        <w:t xml:space="preserve">. That's because </w:t>
      </w:r>
      <w:r w:rsidR="00766EE8">
        <w:t xml:space="preserve">application permissions </w:t>
      </w:r>
      <w:r>
        <w:t xml:space="preserve">are </w:t>
      </w:r>
      <w:r w:rsidR="00766EE8">
        <w:t xml:space="preserve">never </w:t>
      </w:r>
      <w:r>
        <w:t xml:space="preserve">restricted by the permissions of any </w:t>
      </w:r>
      <w:r w:rsidR="009813EE">
        <w:t xml:space="preserve">particular </w:t>
      </w:r>
      <w:r>
        <w:t>user.</w:t>
      </w:r>
      <w:r w:rsidR="00766EE8">
        <w:t xml:space="preserve"> </w:t>
      </w:r>
      <w:r w:rsidR="00127F8F">
        <w:t xml:space="preserve">Let’s look at an example of delegated permissions and application permissions using the </w:t>
      </w:r>
      <w:r w:rsidR="00B83990">
        <w:t xml:space="preserve">Power BI Service </w:t>
      </w:r>
      <w:r w:rsidR="00766EE8">
        <w:t>API.</w:t>
      </w:r>
    </w:p>
    <w:p w14:paraId="2206534A" w14:textId="697A3F5B" w:rsidR="00033C08" w:rsidRDefault="00127F8F" w:rsidP="001649A6">
      <w:r>
        <w:t xml:space="preserve">The </w:t>
      </w:r>
      <w:r w:rsidR="00766EE8">
        <w:t xml:space="preserve">Power BI Service </w:t>
      </w:r>
      <w:r>
        <w:t xml:space="preserve">API provides a delegated permission named </w:t>
      </w:r>
      <w:r w:rsidR="00B83990">
        <w:rPr>
          <w:i/>
        </w:rPr>
        <w:t>View all reports</w:t>
      </w:r>
      <w:r>
        <w:t xml:space="preserve">. If your application </w:t>
      </w:r>
      <w:r w:rsidR="001649A6">
        <w:t xml:space="preserve">is granted </w:t>
      </w:r>
      <w:r>
        <w:t xml:space="preserve">that permission, </w:t>
      </w:r>
      <w:r w:rsidR="001649A6">
        <w:t xml:space="preserve">you </w:t>
      </w:r>
      <w:r>
        <w:t xml:space="preserve">can access </w:t>
      </w:r>
      <w:r w:rsidR="001649A6">
        <w:t xml:space="preserve">all </w:t>
      </w:r>
      <w:r>
        <w:t>the</w:t>
      </w:r>
      <w:r w:rsidR="00B83990">
        <w:t xml:space="preserve"> reports that </w:t>
      </w:r>
      <w:r w:rsidR="001649A6">
        <w:t xml:space="preserve">the </w:t>
      </w:r>
      <w:r w:rsidR="00B83990">
        <w:t>current user is allowed to view</w:t>
      </w:r>
      <w:r>
        <w:t xml:space="preserve">. </w:t>
      </w:r>
      <w:r w:rsidR="001649A6">
        <w:t xml:space="preserve">However, you will not be able to access any report </w:t>
      </w:r>
      <w:r w:rsidR="00766EE8">
        <w:t xml:space="preserve">to which </w:t>
      </w:r>
      <w:r w:rsidR="001649A6">
        <w:t>the current user does not have access.</w:t>
      </w:r>
      <w:r w:rsidR="00033C08">
        <w:t xml:space="preserve"> </w:t>
      </w:r>
    </w:p>
    <w:p w14:paraId="1E0E863E" w14:textId="67B603DD" w:rsidR="00127F8F" w:rsidRDefault="001649A6" w:rsidP="001649A6">
      <w:r>
        <w:t xml:space="preserve">Now let's compare this delegated permission to an application permission. </w:t>
      </w:r>
      <w:r w:rsidR="00127F8F">
        <w:t xml:space="preserve">The </w:t>
      </w:r>
      <w:r w:rsidR="00B83990">
        <w:t xml:space="preserve">Power BI Service API </w:t>
      </w:r>
      <w:r w:rsidR="00127F8F">
        <w:t xml:space="preserve">provides an application permission named </w:t>
      </w:r>
      <w:r w:rsidR="00B83990">
        <w:rPr>
          <w:i/>
        </w:rPr>
        <w:t>View all content in tenant</w:t>
      </w:r>
      <w:r>
        <w:t xml:space="preserve">. Obviously, this application permission </w:t>
      </w:r>
      <w:r w:rsidR="00127F8F">
        <w:t>i</w:t>
      </w:r>
      <w:r>
        <w:t xml:space="preserve">s far more powerful because it </w:t>
      </w:r>
      <w:r w:rsidR="00127F8F">
        <w:t xml:space="preserve">allows your application to access </w:t>
      </w:r>
      <w:r w:rsidR="008846B9">
        <w:t xml:space="preserve">any Power BI content in all workspaces across the current </w:t>
      </w:r>
      <w:r w:rsidR="00127F8F">
        <w:t>Azure AD tenant.</w:t>
      </w:r>
    </w:p>
    <w:p w14:paraId="4CBF2826" w14:textId="2467559B" w:rsidR="00033C08" w:rsidRDefault="00766EE8" w:rsidP="001649A6">
      <w:r>
        <w:t xml:space="preserve">Remember that the </w:t>
      </w:r>
      <w:r w:rsidR="00033C08">
        <w:t xml:space="preserve">type of authentication flow you </w:t>
      </w:r>
      <w:r>
        <w:t xml:space="preserve">choose to </w:t>
      </w:r>
      <w:r w:rsidR="00033C08">
        <w:t xml:space="preserve">implement </w:t>
      </w:r>
      <w:r w:rsidR="00BC72FB">
        <w:t xml:space="preserve">in a custom application </w:t>
      </w:r>
      <w:r>
        <w:t xml:space="preserve">determines the </w:t>
      </w:r>
      <w:r w:rsidR="00033C08">
        <w:t xml:space="preserve">type of permissions </w:t>
      </w:r>
      <w:r>
        <w:t>you can use</w:t>
      </w:r>
      <w:r w:rsidR="00033C08">
        <w:t xml:space="preserve">. In order to take advantage of application permissions, you must authenticate the application </w:t>
      </w:r>
      <w:r w:rsidR="00BC72FB">
        <w:t xml:space="preserve">without any user identity </w:t>
      </w:r>
      <w:r w:rsidR="00033C08">
        <w:t xml:space="preserve">using the Client Credentials flow which will generate an app-only access token. The other three types of authentication flows will generate access tokens that contain a user identity in addition to the app identity. When an access token contains the user identity, </w:t>
      </w:r>
      <w:r>
        <w:t xml:space="preserve">your code will always rely on </w:t>
      </w:r>
      <w:r w:rsidR="00033C08">
        <w:t>delegated permissions instead of application permissions.</w:t>
      </w:r>
    </w:p>
    <w:p w14:paraId="121030D6" w14:textId="14106AC6" w:rsidR="00E622B6" w:rsidRDefault="00E622B6" w:rsidP="009813EE">
      <w:r>
        <w:lastRenderedPageBreak/>
        <w:t xml:space="preserve">As you can see from Figure 3.7, some delegated permissions have their </w:t>
      </w:r>
      <w:r w:rsidRPr="00E622B6">
        <w:rPr>
          <w:i/>
        </w:rPr>
        <w:t>REQUIRES ADMIN</w:t>
      </w:r>
      <w:r>
        <w:t xml:space="preserve"> property set to true. This means that a user requires Power BI administrative permissions in order to </w:t>
      </w:r>
      <w:r w:rsidR="00BC72FB">
        <w:t xml:space="preserve">grant those permissions </w:t>
      </w:r>
      <w:r w:rsidR="00F779AF">
        <w:t>to your application</w:t>
      </w:r>
      <w:r>
        <w:t xml:space="preserve">. It also means that a user requires Power BI administrative permissions just to log into the application. Therefore, it is important to use </w:t>
      </w:r>
      <w:r w:rsidR="00F779AF">
        <w:t xml:space="preserve">these </w:t>
      </w:r>
      <w:r w:rsidR="00F779AF" w:rsidRPr="00E622B6">
        <w:rPr>
          <w:i/>
        </w:rPr>
        <w:t>REQUIRES ADMIN</w:t>
      </w:r>
      <w:r w:rsidR="00F779AF">
        <w:t xml:space="preserve"> </w:t>
      </w:r>
      <w:r>
        <w:t xml:space="preserve">permissions sparingly because they prevent any user </w:t>
      </w:r>
      <w:r w:rsidR="00F779AF">
        <w:t xml:space="preserve">without </w:t>
      </w:r>
      <w:r>
        <w:t xml:space="preserve">administrative permissions from </w:t>
      </w:r>
      <w:r w:rsidR="00F779AF">
        <w:t xml:space="preserve">logging in or </w:t>
      </w:r>
      <w:r>
        <w:t xml:space="preserve">using the application </w:t>
      </w:r>
      <w:r w:rsidR="00F779AF">
        <w:t>in any way</w:t>
      </w:r>
      <w:r>
        <w:t>.</w:t>
      </w:r>
    </w:p>
    <w:p w14:paraId="5A8B293F" w14:textId="0FC05DBD" w:rsidR="006927D7" w:rsidRDefault="00E530A6" w:rsidP="009813EE">
      <w:r>
        <w:t xml:space="preserve">An important aspect of using delegated permissions </w:t>
      </w:r>
      <w:r w:rsidR="006927D7">
        <w:t xml:space="preserve">has to do with </w:t>
      </w:r>
      <w:r>
        <w:t xml:space="preserve">obtaining user consent. </w:t>
      </w:r>
      <w:r w:rsidR="009813EE">
        <w:t xml:space="preserve">The central idea is that a user needs to grant </w:t>
      </w:r>
      <w:r w:rsidR="00F779AF">
        <w:t xml:space="preserve">delegated </w:t>
      </w:r>
      <w:r w:rsidR="009813EE">
        <w:t xml:space="preserve">permissions to </w:t>
      </w:r>
      <w:r w:rsidR="00F779AF">
        <w:t xml:space="preserve">an </w:t>
      </w:r>
      <w:r w:rsidR="009813EE">
        <w:t xml:space="preserve">application </w:t>
      </w:r>
      <w:r w:rsidR="00F779AF">
        <w:t xml:space="preserve">by consenting </w:t>
      </w:r>
      <w:r w:rsidR="009813EE">
        <w:t xml:space="preserve">before that application can make calls on behalf of that user. </w:t>
      </w:r>
      <w:r w:rsidR="006927D7">
        <w:t xml:space="preserve">The act of the user consenting </w:t>
      </w:r>
      <w:r w:rsidR="00F779AF">
        <w:t xml:space="preserve">to your </w:t>
      </w:r>
      <w:r w:rsidR="009813EE">
        <w:t xml:space="preserve">application </w:t>
      </w:r>
      <w:r w:rsidR="006927D7">
        <w:t xml:space="preserve">is what actually grants the delegated permissions </w:t>
      </w:r>
      <w:r w:rsidR="00F779AF">
        <w:t>you’re your application requires</w:t>
      </w:r>
      <w:r w:rsidR="006927D7">
        <w:t>.</w:t>
      </w:r>
    </w:p>
    <w:p w14:paraId="3029258A" w14:textId="0323C285" w:rsidR="00127F8F" w:rsidRDefault="00127F8F" w:rsidP="00127F8F">
      <w:r>
        <w:t xml:space="preserve">Consider a simple example that illustrates how user consent works. Imagine you are developing a custom application using first party embedding application where users must authenticate using their Azure AD user accounts. </w:t>
      </w:r>
      <w:r w:rsidR="003558AA">
        <w:t xml:space="preserve">Azure AD provides a </w:t>
      </w:r>
      <w:r w:rsidR="003558AA" w:rsidRPr="006927D7">
        <w:rPr>
          <w:b/>
        </w:rPr>
        <w:t>common consent framework</w:t>
      </w:r>
      <w:r w:rsidR="003558AA">
        <w:t xml:space="preserve"> which provides built-in interactive behavior when a user logs into an application with delegated permissions for the first time. </w:t>
      </w:r>
      <w:r w:rsidR="009813EE">
        <w:t xml:space="preserve">After each user successfully </w:t>
      </w:r>
      <w:r w:rsidR="003558AA">
        <w:t>authenticate</w:t>
      </w:r>
      <w:r w:rsidR="009813EE">
        <w:t>s</w:t>
      </w:r>
      <w:r w:rsidR="003558AA">
        <w:t xml:space="preserve"> </w:t>
      </w:r>
      <w:r>
        <w:t xml:space="preserve">for the first time, Azure AD will prompt </w:t>
      </w:r>
      <w:r w:rsidR="009813EE">
        <w:t xml:space="preserve">the user </w:t>
      </w:r>
      <w:r>
        <w:t xml:space="preserve">with </w:t>
      </w:r>
      <w:r w:rsidR="003558AA">
        <w:t xml:space="preserve">an interactive </w:t>
      </w:r>
      <w:r w:rsidR="009813EE" w:rsidRPr="009813EE">
        <w:rPr>
          <w:i/>
        </w:rPr>
        <w:t>Permissions requested</w:t>
      </w:r>
      <w:r w:rsidR="009813EE">
        <w:t xml:space="preserve"> </w:t>
      </w:r>
      <w:r w:rsidR="003558AA">
        <w:t xml:space="preserve">dialog </w:t>
      </w:r>
      <w:r>
        <w:t xml:space="preserve">like the one shown in </w:t>
      </w:r>
      <w:r w:rsidR="003558AA">
        <w:t>Figure 3.8</w:t>
      </w:r>
      <w:r>
        <w:t>.</w:t>
      </w:r>
    </w:p>
    <w:p w14:paraId="3591DC80" w14:textId="569862B9" w:rsidR="00127F8F" w:rsidRDefault="00127F8F" w:rsidP="008416CE">
      <w:pPr>
        <w:pStyle w:val="Figure"/>
      </w:pPr>
      <w:r>
        <w:drawing>
          <wp:inline distT="0" distB="0" distL="0" distR="0" wp14:anchorId="687D9369" wp14:editId="348A6BAD">
            <wp:extent cx="1742340" cy="2336213"/>
            <wp:effectExtent l="19050" t="19050" r="1079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2883" cy="2363758"/>
                    </a:xfrm>
                    <a:prstGeom prst="rect">
                      <a:avLst/>
                    </a:prstGeom>
                    <a:noFill/>
                    <a:ln>
                      <a:solidFill>
                        <a:schemeClr val="tx1">
                          <a:lumMod val="50000"/>
                          <a:lumOff val="50000"/>
                        </a:schemeClr>
                      </a:solidFill>
                    </a:ln>
                  </pic:spPr>
                </pic:pic>
              </a:graphicData>
            </a:graphic>
          </wp:inline>
        </w:drawing>
      </w:r>
    </w:p>
    <w:p w14:paraId="2F103344" w14:textId="4E619EC0" w:rsidR="008846B9" w:rsidRDefault="008846B9" w:rsidP="008416CE">
      <w:pPr>
        <w:pStyle w:val="FigureCaption"/>
      </w:pPr>
      <w:r>
        <w:t>Figure 3.8</w:t>
      </w:r>
      <w:r w:rsidR="006927D7">
        <w:t xml:space="preserve">: Azure AD provides a Common Consent framework </w:t>
      </w:r>
      <w:r w:rsidR="00F779AF">
        <w:t>which allows user to grant</w:t>
      </w:r>
      <w:r w:rsidR="003558AA">
        <w:t xml:space="preserve"> delegated permissions.</w:t>
      </w:r>
    </w:p>
    <w:p w14:paraId="0CD3A46F" w14:textId="33857702" w:rsidR="003558AA" w:rsidRDefault="0057720F" w:rsidP="00127F8F">
      <w:r>
        <w:t xml:space="preserve">The </w:t>
      </w:r>
      <w:r w:rsidR="003558AA" w:rsidRPr="003558AA">
        <w:rPr>
          <w:i/>
        </w:rPr>
        <w:t>Permissions requested</w:t>
      </w:r>
      <w:r w:rsidR="003558AA">
        <w:t xml:space="preserve"> dialog shown in Figure 3.8 list</w:t>
      </w:r>
      <w:r>
        <w:t>s</w:t>
      </w:r>
      <w:r w:rsidR="003558AA">
        <w:t xml:space="preserve"> all the delegated permissions </w:t>
      </w:r>
      <w:r w:rsidR="00F651A9">
        <w:t>required by the application</w:t>
      </w:r>
      <w:r w:rsidR="003558AA">
        <w:t xml:space="preserve">. If the user clicks the </w:t>
      </w:r>
      <w:r w:rsidR="003558AA" w:rsidRPr="0057720F">
        <w:rPr>
          <w:i/>
        </w:rPr>
        <w:t>Accept</w:t>
      </w:r>
      <w:r w:rsidR="003558AA">
        <w:t xml:space="preserve"> button, it will effectively grant </w:t>
      </w:r>
      <w:r w:rsidR="00F779AF">
        <w:t>the</w:t>
      </w:r>
      <w:r>
        <w:t xml:space="preserve"> </w:t>
      </w:r>
      <w:r w:rsidR="00F779AF">
        <w:t xml:space="preserve">application the </w:t>
      </w:r>
      <w:r>
        <w:t xml:space="preserve">delegated permissions </w:t>
      </w:r>
      <w:r w:rsidR="00001035">
        <w:t xml:space="preserve">it requires </w:t>
      </w:r>
      <w:r w:rsidR="00F779AF">
        <w:t xml:space="preserve">to </w:t>
      </w:r>
      <w:r w:rsidR="00001035">
        <w:t xml:space="preserve">execute calls to Azure AD-secured resources </w:t>
      </w:r>
      <w:r w:rsidR="00F779AF">
        <w:t xml:space="preserve">on behalf of the </w:t>
      </w:r>
      <w:r w:rsidR="003558AA">
        <w:t xml:space="preserve">current user. </w:t>
      </w:r>
      <w:r>
        <w:t xml:space="preserve">Once a user clicks the </w:t>
      </w:r>
      <w:r w:rsidRPr="0057720F">
        <w:rPr>
          <w:i/>
        </w:rPr>
        <w:t>Accept</w:t>
      </w:r>
      <w:r>
        <w:t xml:space="preserve"> button, Azure AD remembers that this user has consented and it does not need to interact with the user in future authentication requests. </w:t>
      </w:r>
      <w:r w:rsidR="003558AA">
        <w:t>Azure AD is able to track which users have already consented and which users still need to provide their consent when they first log into the application.</w:t>
      </w:r>
    </w:p>
    <w:p w14:paraId="6535C713" w14:textId="5B9CCEB7" w:rsidR="0057720F" w:rsidRDefault="0057720F" w:rsidP="00127F8F">
      <w:r>
        <w:t xml:space="preserve">The </w:t>
      </w:r>
      <w:r w:rsidRPr="003558AA">
        <w:rPr>
          <w:i/>
        </w:rPr>
        <w:t>Permissions requested</w:t>
      </w:r>
      <w:r>
        <w:t xml:space="preserve"> dialog shown in Figure 3.8 displays a checkbox with the caption </w:t>
      </w:r>
      <w:r w:rsidRPr="0057720F">
        <w:rPr>
          <w:i/>
        </w:rPr>
        <w:t>Consent on behalf of your organization</w:t>
      </w:r>
      <w:r>
        <w:t>. This option is made available to administrators who have the abil</w:t>
      </w:r>
      <w:r w:rsidR="00F651A9">
        <w:t>ity to consent for all user</w:t>
      </w:r>
      <w:r>
        <w:t xml:space="preserve">s in the organization at once making it unnecessary for individuals users to go through the consent process themselves. The </w:t>
      </w:r>
      <w:r w:rsidRPr="0057720F">
        <w:rPr>
          <w:i/>
        </w:rPr>
        <w:t>Required permissions</w:t>
      </w:r>
      <w:r>
        <w:t xml:space="preserve"> blade in the Azure portal as sown in Figure 3.9 provides the </w:t>
      </w:r>
      <w:r w:rsidRPr="0057720F">
        <w:rPr>
          <w:i/>
        </w:rPr>
        <w:t>Grant permissions</w:t>
      </w:r>
      <w:r>
        <w:t xml:space="preserve"> button which accomplishes the same goal. When you click the </w:t>
      </w:r>
      <w:r w:rsidRPr="0057720F">
        <w:rPr>
          <w:i/>
        </w:rPr>
        <w:t>Grant permissions</w:t>
      </w:r>
      <w:r>
        <w:t xml:space="preserve"> button, it automatically grants all delegated permissions to </w:t>
      </w:r>
      <w:r w:rsidR="00BF4EEE">
        <w:t xml:space="preserve">your application for </w:t>
      </w:r>
      <w:r>
        <w:t>all users at once.</w:t>
      </w:r>
    </w:p>
    <w:p w14:paraId="000547CB" w14:textId="7EF77DAB" w:rsidR="008846B9" w:rsidRDefault="008846B9" w:rsidP="008416CE">
      <w:pPr>
        <w:pStyle w:val="Figure"/>
      </w:pPr>
      <w:r>
        <w:drawing>
          <wp:inline distT="0" distB="0" distL="0" distR="0" wp14:anchorId="310CC30E" wp14:editId="6ADFDF41">
            <wp:extent cx="3099187" cy="1283578"/>
            <wp:effectExtent l="19050" t="19050" r="254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8724" cy="1295811"/>
                    </a:xfrm>
                    <a:prstGeom prst="rect">
                      <a:avLst/>
                    </a:prstGeom>
                    <a:noFill/>
                    <a:ln>
                      <a:solidFill>
                        <a:schemeClr val="tx1">
                          <a:lumMod val="50000"/>
                          <a:lumOff val="50000"/>
                        </a:schemeClr>
                      </a:solidFill>
                    </a:ln>
                  </pic:spPr>
                </pic:pic>
              </a:graphicData>
            </a:graphic>
          </wp:inline>
        </w:drawing>
      </w:r>
    </w:p>
    <w:p w14:paraId="779D0F04" w14:textId="2BC37773" w:rsidR="008416CE" w:rsidRDefault="008416CE" w:rsidP="008416CE">
      <w:pPr>
        <w:pStyle w:val="FigureCaption"/>
      </w:pPr>
      <w:r>
        <w:t xml:space="preserve">Figure 3.9: </w:t>
      </w:r>
      <w:r w:rsidR="00F651A9">
        <w:t>You can click the Grant permissions button in the Azure portal to consent for all users at once.</w:t>
      </w:r>
    </w:p>
    <w:p w14:paraId="5D0B6E8A" w14:textId="7F2A3651" w:rsidR="00F651A9" w:rsidRDefault="00F651A9" w:rsidP="00F651A9">
      <w:r>
        <w:lastRenderedPageBreak/>
        <w:t xml:space="preserve">The one last </w:t>
      </w:r>
      <w:r w:rsidR="00001035">
        <w:t xml:space="preserve">technical detail </w:t>
      </w:r>
      <w:r>
        <w:t>to note about user consent with the Azure AD v1.0 endpoint</w:t>
      </w:r>
      <w:r w:rsidR="00001035">
        <w:t>. That is the Azure AD v1.0 endpoint</w:t>
      </w:r>
      <w:r>
        <w:t xml:space="preserve"> does not support dynamically updating the </w:t>
      </w:r>
      <w:r w:rsidR="00001035">
        <w:t>list of permission grants</w:t>
      </w:r>
      <w:r>
        <w:t xml:space="preserve"> over time. Instead, when a user consents to </w:t>
      </w:r>
      <w:r w:rsidR="00001035">
        <w:t xml:space="preserve">an application's </w:t>
      </w:r>
      <w:r>
        <w:t>required permissions, the permission list for that user is created as a static list that cannot be updated.</w:t>
      </w:r>
    </w:p>
    <w:p w14:paraId="2456E8DC" w14:textId="77777777" w:rsidR="005736E5" w:rsidRDefault="00F651A9" w:rsidP="00F651A9">
      <w:r>
        <w:t xml:space="preserve">Consider a scenario </w:t>
      </w:r>
      <w:r w:rsidR="005736E5">
        <w:t xml:space="preserve">in which </w:t>
      </w:r>
      <w:r>
        <w:t xml:space="preserve">you have configured </w:t>
      </w:r>
      <w:r w:rsidR="005736E5">
        <w:t xml:space="preserve">an Azure AD </w:t>
      </w:r>
      <w:r>
        <w:t xml:space="preserve">application with four requested permissions and </w:t>
      </w:r>
      <w:r w:rsidR="005736E5">
        <w:t>you have also d</w:t>
      </w:r>
      <w:r>
        <w:t xml:space="preserve">eployed </w:t>
      </w:r>
      <w:r w:rsidR="005736E5">
        <w:t xml:space="preserve">the </w:t>
      </w:r>
      <w:r>
        <w:t xml:space="preserve">application into production. </w:t>
      </w:r>
      <w:r w:rsidR="005736E5">
        <w:t>Each user that logs into the application and consents to the requested permissions will have a permissions list with these four granted permissions.</w:t>
      </w:r>
    </w:p>
    <w:p w14:paraId="04CA3A97" w14:textId="708759FA" w:rsidR="00F651A9" w:rsidRPr="00F651A9" w:rsidRDefault="005736E5" w:rsidP="00F651A9">
      <w:r>
        <w:t xml:space="preserve">Now imagine the business requirements for the application change forcing you to add two more required permission to the application. While you can update the Azure AD application by adding these two new permissions, there is no elegant way to propagate these new permissions into the existing </w:t>
      </w:r>
      <w:r w:rsidR="00001035">
        <w:t xml:space="preserve">list of permission grants </w:t>
      </w:r>
      <w:r>
        <w:t>for user who have already consented. The only way to ac</w:t>
      </w:r>
      <w:r w:rsidR="00001035">
        <w:t>complish this goal is to delete</w:t>
      </w:r>
      <w:r>
        <w:t xml:space="preserve"> </w:t>
      </w:r>
      <w:r w:rsidR="00001035">
        <w:t>the granted permission</w:t>
      </w:r>
      <w:r>
        <w:t xml:space="preserve"> </w:t>
      </w:r>
      <w:r w:rsidR="00001035">
        <w:t xml:space="preserve">list for all users so you can begin </w:t>
      </w:r>
      <w:r>
        <w:t xml:space="preserve">the consent process </w:t>
      </w:r>
      <w:r w:rsidR="00001035">
        <w:t xml:space="preserve">for each user </w:t>
      </w:r>
      <w:r w:rsidR="00B613FD">
        <w:t>with a fresh start</w:t>
      </w:r>
      <w:r>
        <w:t>.</w:t>
      </w:r>
    </w:p>
    <w:p w14:paraId="0FF47552" w14:textId="6660D1E2" w:rsidR="00F07D19" w:rsidRDefault="00F07D19" w:rsidP="004C031C">
      <w:pPr>
        <w:pStyle w:val="Heading2"/>
      </w:pPr>
      <w:r>
        <w:t>Creating Azure AD Applications using PowerShell</w:t>
      </w:r>
    </w:p>
    <w:p w14:paraId="2B60A697" w14:textId="00D4C9B4" w:rsidR="00F07D19" w:rsidRDefault="00514D6E" w:rsidP="00514D6E">
      <w:r>
        <w:t xml:space="preserve">While you can create and configure Azure AD application by hand in the Azure portal, that can become tedious and error prone. As a developer, you should become familiar with PowerShell scripting with the </w:t>
      </w:r>
      <w:hyperlink r:id="rId19" w:history="1">
        <w:r w:rsidRPr="001D68FA">
          <w:rPr>
            <w:rStyle w:val="Hyperlink"/>
          </w:rPr>
          <w:t xml:space="preserve">Azure AD </w:t>
        </w:r>
        <w:r w:rsidR="001D68FA" w:rsidRPr="001D68FA">
          <w:rPr>
            <w:rStyle w:val="Hyperlink"/>
          </w:rPr>
          <w:t>PowerShell module</w:t>
        </w:r>
      </w:hyperlink>
      <w:r w:rsidR="001D68FA">
        <w:t xml:space="preserve">. This module provides administrative cmdlets that allow you to create and configure Azure AD applications. If you are running on Windows 10 you can install this </w:t>
      </w:r>
      <w:r w:rsidR="00001035">
        <w:t xml:space="preserve">essential </w:t>
      </w:r>
      <w:r w:rsidR="001D68FA">
        <w:t>PowerShell module by running the following PowerShell command from an administrative command prompt.</w:t>
      </w:r>
    </w:p>
    <w:p w14:paraId="7C461824" w14:textId="64614945" w:rsidR="00514D6E" w:rsidRDefault="00514D6E" w:rsidP="00514D6E">
      <w:pPr>
        <w:pStyle w:val="MainCodeBlock"/>
      </w:pPr>
      <w:r w:rsidRPr="00514D6E">
        <w:t>Install-Module AzureAD</w:t>
      </w:r>
    </w:p>
    <w:p w14:paraId="3A2DF5C4" w14:textId="117CA567" w:rsidR="00514D6E" w:rsidRDefault="001D68FA" w:rsidP="00514D6E">
      <w:r>
        <w:t xml:space="preserve">Once you have installed the </w:t>
      </w:r>
      <w:proofErr w:type="spellStart"/>
      <w:r>
        <w:t>AzureAD</w:t>
      </w:r>
      <w:proofErr w:type="spellEnd"/>
      <w:r>
        <w:t xml:space="preserve"> PowerShell module, you can login interactively and create a session by executing the cmdlet named </w:t>
      </w:r>
      <w:r w:rsidRPr="001D68FA">
        <w:rPr>
          <w:i/>
        </w:rPr>
        <w:t>Connect-</w:t>
      </w:r>
      <w:proofErr w:type="spellStart"/>
      <w:r w:rsidRPr="001D68FA">
        <w:rPr>
          <w:i/>
        </w:rPr>
        <w:t>AzureAD</w:t>
      </w:r>
      <w:proofErr w:type="spellEnd"/>
      <w:r>
        <w:t>.</w:t>
      </w:r>
    </w:p>
    <w:p w14:paraId="357A743C" w14:textId="0150D940" w:rsidR="001D68FA" w:rsidRDefault="001D68FA" w:rsidP="001D68FA">
      <w:pPr>
        <w:pStyle w:val="MainCodeBlock"/>
      </w:pPr>
      <w:r>
        <w:t>Connect-AzureAD</w:t>
      </w:r>
    </w:p>
    <w:p w14:paraId="5208F901" w14:textId="61997DA5" w:rsidR="00B613FD" w:rsidRDefault="001D68FA" w:rsidP="00514D6E">
      <w:r>
        <w:t xml:space="preserve">If you call </w:t>
      </w:r>
      <w:r w:rsidRPr="001D68FA">
        <w:rPr>
          <w:i/>
        </w:rPr>
        <w:t>Connect-</w:t>
      </w:r>
      <w:proofErr w:type="spellStart"/>
      <w:r w:rsidRPr="001D68FA">
        <w:rPr>
          <w:i/>
        </w:rPr>
        <w:t>AzureAD</w:t>
      </w:r>
      <w:proofErr w:type="spellEnd"/>
      <w:r>
        <w:t xml:space="preserve"> without passing any parameters, you will be prompted with </w:t>
      </w:r>
      <w:r w:rsidR="00714C03">
        <w:t xml:space="preserve">a browser-based dialog to login using your organizational user account and password. Once you have logged in, you can execute other cmdlets </w:t>
      </w:r>
      <w:r w:rsidR="00B613FD">
        <w:t xml:space="preserve">in the </w:t>
      </w:r>
      <w:proofErr w:type="spellStart"/>
      <w:r w:rsidR="00B613FD">
        <w:t>AzureAD</w:t>
      </w:r>
      <w:proofErr w:type="spellEnd"/>
      <w:r w:rsidR="00B613FD">
        <w:t xml:space="preserve"> module </w:t>
      </w:r>
      <w:r w:rsidR="00714C03">
        <w:t xml:space="preserve">to create, configure </w:t>
      </w:r>
      <w:r w:rsidR="00B613FD">
        <w:t>and view Azure AD applications.</w:t>
      </w:r>
    </w:p>
    <w:p w14:paraId="75E20CFF" w14:textId="312742C2" w:rsidR="001D68FA" w:rsidRDefault="00333C3E" w:rsidP="00514D6E">
      <w:r>
        <w:t xml:space="preserve">Calling </w:t>
      </w:r>
      <w:r w:rsidRPr="001D68FA">
        <w:rPr>
          <w:i/>
        </w:rPr>
        <w:t>Connect-</w:t>
      </w:r>
      <w:proofErr w:type="spellStart"/>
      <w:r w:rsidRPr="001D68FA">
        <w:rPr>
          <w:i/>
        </w:rPr>
        <w:t>AzureAD</w:t>
      </w:r>
      <w:proofErr w:type="spellEnd"/>
      <w:r>
        <w:t xml:space="preserve"> without passing any parameters creates an interactive login experience which is great when you do not want to hardcode credentials in a PowerShell script. However, having to enter a user name and password can be tedious when you are constantly running a PowerShell script during the authoring and testing phase. </w:t>
      </w:r>
      <w:r w:rsidR="00714C03">
        <w:t>If the situation calls for it, you can also hardcode a user name and password into your PowerShell script to avoid having to enter credentials when you are running your scripts.</w:t>
      </w:r>
    </w:p>
    <w:p w14:paraId="5D82B336" w14:textId="1389B188" w:rsidR="00714C03" w:rsidRDefault="00714C03" w:rsidP="00714C03">
      <w:pPr>
        <w:pStyle w:val="MainCodeBlock"/>
      </w:pPr>
      <w:r>
        <w:t>$userName = "myuseraccount@myorg.onMicrosoft.com"</w:t>
      </w:r>
    </w:p>
    <w:p w14:paraId="7A220232" w14:textId="79661731" w:rsidR="00714C03" w:rsidRDefault="00714C03" w:rsidP="00714C03">
      <w:pPr>
        <w:pStyle w:val="MainCodeBlock"/>
      </w:pPr>
      <w:r>
        <w:t>$password = "</w:t>
      </w:r>
      <w:r w:rsidR="00C64275">
        <w:t>pass@word1</w:t>
      </w:r>
      <w:r>
        <w:t>"</w:t>
      </w:r>
    </w:p>
    <w:p w14:paraId="05BB215E" w14:textId="77777777" w:rsidR="00714C03" w:rsidRDefault="00714C03" w:rsidP="00714C03">
      <w:pPr>
        <w:pStyle w:val="MainCodeBlock"/>
      </w:pPr>
      <w:r>
        <w:t>$securePassword = ConvertTo-SecureString –String $password –AsPlainText -Force</w:t>
      </w:r>
    </w:p>
    <w:p w14:paraId="76FBC785" w14:textId="77777777" w:rsidR="00714C03" w:rsidRDefault="00714C03" w:rsidP="00714C03">
      <w:pPr>
        <w:pStyle w:val="MainCodeBlock"/>
      </w:pPr>
    </w:p>
    <w:p w14:paraId="3422383F" w14:textId="77777777" w:rsidR="00714C03" w:rsidRDefault="00714C03" w:rsidP="00714C03">
      <w:pPr>
        <w:pStyle w:val="MainCodeBlock"/>
      </w:pPr>
      <w:r>
        <w:t>$credential = New-Object –TypeName System.Management.Automation.PSCredential `</w:t>
      </w:r>
    </w:p>
    <w:p w14:paraId="1FD49757" w14:textId="77777777" w:rsidR="00714C03" w:rsidRDefault="00714C03" w:rsidP="00714C03">
      <w:pPr>
        <w:pStyle w:val="MainCodeBlock"/>
      </w:pPr>
      <w:r>
        <w:t xml:space="preserve">                         –ArgumentList $userName, $securePassword</w:t>
      </w:r>
    </w:p>
    <w:p w14:paraId="39BE9EE7" w14:textId="77777777" w:rsidR="00714C03" w:rsidRDefault="00714C03" w:rsidP="00714C03">
      <w:pPr>
        <w:pStyle w:val="MainCodeBlock"/>
      </w:pPr>
    </w:p>
    <w:p w14:paraId="01DD6744" w14:textId="04662494" w:rsidR="00714C03" w:rsidRDefault="00714C03" w:rsidP="00714C03">
      <w:pPr>
        <w:pStyle w:val="MainCodeBlock"/>
      </w:pPr>
      <w:r>
        <w:t>Connect-AzureAD -Credential $credential</w:t>
      </w:r>
    </w:p>
    <w:p w14:paraId="181B907B" w14:textId="38E533C5" w:rsidR="00714C03" w:rsidRDefault="00714C03" w:rsidP="00514D6E">
      <w:r>
        <w:t xml:space="preserve">You </w:t>
      </w:r>
      <w:r w:rsidR="00333C3E">
        <w:t xml:space="preserve">can </w:t>
      </w:r>
      <w:r>
        <w:t xml:space="preserve">create a new Azure AD application with PowerShell by executing the cmdlet named </w:t>
      </w:r>
      <w:r w:rsidRPr="00714C03">
        <w:rPr>
          <w:i/>
        </w:rPr>
        <w:t>New-AzureADApplication</w:t>
      </w:r>
      <w:r>
        <w:t>.</w:t>
      </w:r>
      <w:r w:rsidR="006D0B80">
        <w:t xml:space="preserve"> Here is a simple example of calling </w:t>
      </w:r>
      <w:r w:rsidR="006D0B80" w:rsidRPr="00714C03">
        <w:rPr>
          <w:i/>
        </w:rPr>
        <w:t>New-AzureADApplication</w:t>
      </w:r>
      <w:r w:rsidR="006D0B80">
        <w:t xml:space="preserve"> </w:t>
      </w:r>
      <w:r w:rsidR="00333C3E">
        <w:t xml:space="preserve">with a minimal set of parameters </w:t>
      </w:r>
      <w:r w:rsidR="006D0B80">
        <w:t>to create a</w:t>
      </w:r>
      <w:r w:rsidR="00333C3E">
        <w:t xml:space="preserve"> new Azure AD application as a n</w:t>
      </w:r>
      <w:r w:rsidR="006D0B80">
        <w:t xml:space="preserve">ative </w:t>
      </w:r>
      <w:r w:rsidR="00001035">
        <w:t>client</w:t>
      </w:r>
      <w:r w:rsidR="006D0B80">
        <w:t>.</w:t>
      </w:r>
    </w:p>
    <w:p w14:paraId="3516435E" w14:textId="0C9BE1AD" w:rsidR="005A358D" w:rsidRDefault="005A358D" w:rsidP="00514D6E">
      <w:pPr>
        <w:pStyle w:val="MainCodeBlock"/>
      </w:pPr>
      <w:r>
        <w:t>New-AzureADApplication `</w:t>
      </w:r>
    </w:p>
    <w:p w14:paraId="32234FFB" w14:textId="3E3C15A8" w:rsidR="005A358D" w:rsidRDefault="005A358D" w:rsidP="00514D6E">
      <w:pPr>
        <w:pStyle w:val="MainCodeBlock"/>
      </w:pPr>
      <w:r>
        <w:t xml:space="preserve">    -DisplayName "My First Native App" `</w:t>
      </w:r>
    </w:p>
    <w:p w14:paraId="0FC01A11" w14:textId="2217B5F5" w:rsidR="005A358D" w:rsidRDefault="005A358D" w:rsidP="00514D6E">
      <w:pPr>
        <w:pStyle w:val="MainCodeBlock"/>
      </w:pPr>
      <w:r>
        <w:t xml:space="preserve">    -PublicClient $true `</w:t>
      </w:r>
    </w:p>
    <w:p w14:paraId="57B4B566" w14:textId="02AC4F60" w:rsidR="005A358D" w:rsidRDefault="005A358D" w:rsidP="00514D6E">
      <w:pPr>
        <w:pStyle w:val="MainCodeBlock"/>
      </w:pPr>
      <w:r>
        <w:t xml:space="preserve">    -AvailableToOtherTenants $false `</w:t>
      </w:r>
    </w:p>
    <w:p w14:paraId="488A1E08" w14:textId="38A1A114" w:rsidR="005A358D" w:rsidRDefault="005A358D" w:rsidP="00514D6E">
      <w:pPr>
        <w:pStyle w:val="MainCodeBlock"/>
      </w:pPr>
      <w:r>
        <w:t xml:space="preserve">    -ReplyUrls @("https://localhost/app1234")</w:t>
      </w:r>
    </w:p>
    <w:p w14:paraId="6AB925EE" w14:textId="4A995007" w:rsidR="005A358D" w:rsidRDefault="00714C03" w:rsidP="00F07D19">
      <w:r>
        <w:t xml:space="preserve">There are many different parameters </w:t>
      </w:r>
      <w:r w:rsidR="003C0138">
        <w:t>you can pass when call</w:t>
      </w:r>
      <w:r w:rsidR="007C3A9A">
        <w:t>ing</w:t>
      </w:r>
      <w:r>
        <w:t xml:space="preserve"> </w:t>
      </w:r>
      <w:r w:rsidRPr="00714C03">
        <w:rPr>
          <w:i/>
        </w:rPr>
        <w:t>New-AzureADApplication</w:t>
      </w:r>
      <w:r>
        <w:t xml:space="preserve">. </w:t>
      </w:r>
      <w:r w:rsidR="006D0B80">
        <w:t xml:space="preserve">The example you just saw </w:t>
      </w:r>
      <w:r w:rsidR="009E6BCD">
        <w:t xml:space="preserve">involved passing </w:t>
      </w:r>
      <w:r w:rsidR="007C3A9A">
        <w:t xml:space="preserve">a minimal set of </w:t>
      </w:r>
      <w:r w:rsidR="009E6BCD">
        <w:t xml:space="preserve">four </w:t>
      </w:r>
      <w:r w:rsidR="006D0B80">
        <w:t xml:space="preserve">parameters </w:t>
      </w:r>
      <w:r w:rsidR="009E6BCD">
        <w:t xml:space="preserve">named </w:t>
      </w:r>
      <w:r w:rsidR="006D0B80" w:rsidRPr="006D0B80">
        <w:rPr>
          <w:i/>
        </w:rPr>
        <w:t>DisplayName</w:t>
      </w:r>
      <w:r w:rsidR="006D0B80" w:rsidRPr="006D0B80">
        <w:t xml:space="preserve">, </w:t>
      </w:r>
      <w:proofErr w:type="spellStart"/>
      <w:r w:rsidR="006D0B80" w:rsidRPr="006D0B80">
        <w:rPr>
          <w:i/>
        </w:rPr>
        <w:t>PublicClient</w:t>
      </w:r>
      <w:proofErr w:type="spellEnd"/>
      <w:r w:rsidR="006D0B80" w:rsidRPr="006D0B80">
        <w:t xml:space="preserve">, </w:t>
      </w:r>
      <w:proofErr w:type="spellStart"/>
      <w:r w:rsidR="006D0B80" w:rsidRPr="006D0B80">
        <w:rPr>
          <w:i/>
        </w:rPr>
        <w:t>AvailableToOtherTenants</w:t>
      </w:r>
      <w:proofErr w:type="spellEnd"/>
      <w:r w:rsidR="006D0B80" w:rsidRPr="006D0B80">
        <w:t xml:space="preserve"> and </w:t>
      </w:r>
      <w:proofErr w:type="spellStart"/>
      <w:r w:rsidR="006D0B80" w:rsidRPr="006D0B80">
        <w:rPr>
          <w:i/>
        </w:rPr>
        <w:t>ReplyUrls</w:t>
      </w:r>
      <w:proofErr w:type="spellEnd"/>
      <w:r w:rsidR="006D0B80">
        <w:t xml:space="preserve">. </w:t>
      </w:r>
      <w:r w:rsidR="009E6BCD">
        <w:t xml:space="preserve">Depending on the type of authentication flow you are implementing, you </w:t>
      </w:r>
      <w:r w:rsidR="007C3A9A">
        <w:t xml:space="preserve">usually </w:t>
      </w:r>
      <w:r w:rsidR="009E6BCD">
        <w:t>need to pass other parameters as well.</w:t>
      </w:r>
    </w:p>
    <w:p w14:paraId="603F73BB" w14:textId="094E53E2" w:rsidR="00E11FDA" w:rsidRDefault="00E11FDA" w:rsidP="00E11FDA">
      <w:r>
        <w:lastRenderedPageBreak/>
        <w:t xml:space="preserve">The </w:t>
      </w:r>
      <w:r w:rsidRPr="00E11FDA">
        <w:rPr>
          <w:i/>
        </w:rPr>
        <w:t>DisplayName</w:t>
      </w:r>
      <w:r>
        <w:t xml:space="preserve"> parameter is used to provide the text for the application's friendly name. The </w:t>
      </w:r>
      <w:proofErr w:type="spellStart"/>
      <w:r w:rsidRPr="00E11FDA">
        <w:rPr>
          <w:i/>
        </w:rPr>
        <w:t>PublicClient</w:t>
      </w:r>
      <w:proofErr w:type="spellEnd"/>
      <w:r>
        <w:t xml:space="preserve"> parameter is used to indicate whether you want to create the application as a Native client versus a Web app / API. You can create a Native client by passing a value of </w:t>
      </w:r>
      <w:r w:rsidRPr="00E11FDA">
        <w:rPr>
          <w:i/>
        </w:rPr>
        <w:t>$true</w:t>
      </w:r>
      <w:r>
        <w:t xml:space="preserve"> for the </w:t>
      </w:r>
      <w:proofErr w:type="spellStart"/>
      <w:r w:rsidRPr="00E11FDA">
        <w:rPr>
          <w:i/>
        </w:rPr>
        <w:t>PublicClient</w:t>
      </w:r>
      <w:proofErr w:type="spellEnd"/>
      <w:r>
        <w:t xml:space="preserve"> parameter. </w:t>
      </w:r>
      <w:r w:rsidR="007C3A9A">
        <w:t>You p</w:t>
      </w:r>
      <w:r>
        <w:t xml:space="preserve">ass a value of </w:t>
      </w:r>
      <w:r w:rsidRPr="00E11FDA">
        <w:rPr>
          <w:i/>
        </w:rPr>
        <w:t>$false</w:t>
      </w:r>
      <w:r>
        <w:t xml:space="preserve"> to create a new Azure AD application as a Web app / API.</w:t>
      </w:r>
    </w:p>
    <w:p w14:paraId="7A99D0A9" w14:textId="031987DD" w:rsidR="00C72227" w:rsidRDefault="00E11FDA" w:rsidP="00E11FDA">
      <w:r>
        <w:t xml:space="preserve">The </w:t>
      </w:r>
      <w:proofErr w:type="spellStart"/>
      <w:r w:rsidRPr="006D0B80">
        <w:rPr>
          <w:i/>
        </w:rPr>
        <w:t>AvailableToOtherTenants</w:t>
      </w:r>
      <w:proofErr w:type="spellEnd"/>
      <w:r>
        <w:t xml:space="preserve"> parameter is used to indicate whether you are creating a single-tenant application or a multitenant application. </w:t>
      </w:r>
      <w:r w:rsidR="00C72227">
        <w:t xml:space="preserve">If you pass a value of $false to the </w:t>
      </w:r>
      <w:proofErr w:type="spellStart"/>
      <w:r w:rsidR="00C72227" w:rsidRPr="006D0B80">
        <w:rPr>
          <w:i/>
        </w:rPr>
        <w:t>AvailableToOtherTenants</w:t>
      </w:r>
      <w:proofErr w:type="spellEnd"/>
      <w:r w:rsidR="00C72227">
        <w:t xml:space="preserve"> parameter, you will create a single-tenant application that is only accessible to users in the same tenant where the application was created. The use of single-tenant applications is common in enterprise development scenarios where the application only supports users inside a single organization.</w:t>
      </w:r>
    </w:p>
    <w:p w14:paraId="731F0381" w14:textId="77777777" w:rsidR="007C3A9A" w:rsidRDefault="00C72227" w:rsidP="00E11FDA">
      <w:r>
        <w:t xml:space="preserve">If you pass a value of $true to the </w:t>
      </w:r>
      <w:proofErr w:type="spellStart"/>
      <w:r w:rsidRPr="006D0B80">
        <w:rPr>
          <w:i/>
        </w:rPr>
        <w:t>AvailableToOtherTenants</w:t>
      </w:r>
      <w:proofErr w:type="spellEnd"/>
      <w:r>
        <w:t xml:space="preserve"> parameter, you will create a multitenant application that is accessible to users in other Azure AD tenants. The use of multitenant applications is common among ISVs because they can create a single application that can be used across multiple customers that all h</w:t>
      </w:r>
      <w:r w:rsidR="007C3A9A">
        <w:t>ave their own Azure AD tenants.</w:t>
      </w:r>
    </w:p>
    <w:p w14:paraId="5D85660E" w14:textId="5ACFDB5A" w:rsidR="00C72227" w:rsidRDefault="00C72227" w:rsidP="007C3A9A">
      <w:pPr>
        <w:pStyle w:val="LabExerciseCallout"/>
      </w:pPr>
      <w:r>
        <w:t xml:space="preserve">Keep in mind that </w:t>
      </w:r>
      <w:r w:rsidR="00600B73">
        <w:t>working with multitenant applications introduces complexity into the way you configure Azure AD applications as well as the way you write the code to authenticate users. Therefore, you should always work with single-tenant applications unless you really need multitenant support.</w:t>
      </w:r>
    </w:p>
    <w:p w14:paraId="442005B6" w14:textId="0A893266" w:rsidR="00E11FDA" w:rsidRDefault="00600B73" w:rsidP="00600B73">
      <w:r>
        <w:t xml:space="preserve">The </w:t>
      </w:r>
      <w:r w:rsidRPr="00600B73">
        <w:rPr>
          <w:i/>
        </w:rPr>
        <w:t>New-AzureADApplication</w:t>
      </w:r>
      <w:r>
        <w:t xml:space="preserve"> cmdlet accepts a </w:t>
      </w:r>
      <w:proofErr w:type="spellStart"/>
      <w:r w:rsidR="00E11FDA" w:rsidRPr="00600B73">
        <w:rPr>
          <w:i/>
        </w:rPr>
        <w:t>ReplyUrls</w:t>
      </w:r>
      <w:proofErr w:type="spellEnd"/>
      <w:r w:rsidR="00E11FDA">
        <w:t xml:space="preserve"> parameter </w:t>
      </w:r>
      <w:r>
        <w:t xml:space="preserve">which allows you </w:t>
      </w:r>
      <w:r w:rsidR="00E11FDA">
        <w:t xml:space="preserve">to </w:t>
      </w:r>
      <w:r>
        <w:t xml:space="preserve">configure a new Azure AD application with one or more reply URLs. When you create a new Azure AD application as a </w:t>
      </w:r>
      <w:r w:rsidRPr="00600B73">
        <w:rPr>
          <w:i/>
        </w:rPr>
        <w:t>Web app / API</w:t>
      </w:r>
      <w:r>
        <w:t xml:space="preserve">, you must provide a reply URL </w:t>
      </w:r>
      <w:r w:rsidR="00A87667">
        <w:t xml:space="preserve">that tells Azure AD where your application is running on the Internet. For example, the reply URL for a production application could be </w:t>
      </w:r>
      <w:r w:rsidR="00A87667" w:rsidRPr="00A87667">
        <w:rPr>
          <w:i/>
        </w:rPr>
        <w:t>https://myAzureWebApp.azurewebsites.net</w:t>
      </w:r>
      <w:r w:rsidR="00A87667">
        <w:t xml:space="preserve">. The reply URL for an application you are currently testing and debugging in Visual Studio could be </w:t>
      </w:r>
      <w:r w:rsidR="00A87667" w:rsidRPr="00A87667">
        <w:rPr>
          <w:i/>
        </w:rPr>
        <w:t>https://localhost:44300</w:t>
      </w:r>
      <w:r w:rsidR="00A87667">
        <w:t>.</w:t>
      </w:r>
      <w:r w:rsidR="007C3A9A">
        <w:t xml:space="preserve"> Remember that you are not restricted to one reply URL. You can configure an application with more than one reply URL in scenarios where it makes sense.</w:t>
      </w:r>
    </w:p>
    <w:p w14:paraId="41346270" w14:textId="57495A44" w:rsidR="008278B9" w:rsidRDefault="00A87667" w:rsidP="00600B73">
      <w:r>
        <w:t>In the case of a native application, your application might require a reply URL</w:t>
      </w:r>
      <w:r w:rsidR="008278B9">
        <w:t xml:space="preserve">. However, the reply URL for a native application </w:t>
      </w:r>
      <w:r>
        <w:t xml:space="preserve">does not have to be a real endpoint on the Internet. Instead, the reply URL for a native application just needs to be a string value formatted as a URI such as </w:t>
      </w:r>
      <w:r w:rsidRPr="00A87667">
        <w:rPr>
          <w:i/>
        </w:rPr>
        <w:t>https://localhost/app1234</w:t>
      </w:r>
      <w:r w:rsidR="008278B9">
        <w:t>.</w:t>
      </w:r>
    </w:p>
    <w:p w14:paraId="48418D40" w14:textId="05D58981" w:rsidR="007D6214" w:rsidRDefault="007D6214" w:rsidP="00600B73">
      <w:r>
        <w:t>When a n</w:t>
      </w:r>
      <w:r w:rsidR="00A87667">
        <w:t xml:space="preserve">ative application authenticates </w:t>
      </w:r>
      <w:r w:rsidR="008278B9">
        <w:t>using an interactive login</w:t>
      </w:r>
      <w:r w:rsidR="00A87667">
        <w:t xml:space="preserve">, it must pass a reply URL </w:t>
      </w:r>
      <w:r w:rsidR="008278B9">
        <w:t xml:space="preserve">to Azure AD </w:t>
      </w:r>
      <w:r w:rsidR="00A87667">
        <w:t xml:space="preserve">that matches one of the reply URLs that have been configured for the application. </w:t>
      </w:r>
      <w:r>
        <w:t xml:space="preserve">Azure AD will return an access denied error if you pass a reply URL that </w:t>
      </w:r>
      <w:r w:rsidR="008278B9">
        <w:t xml:space="preserve">does not match one of the reply URLs that has been </w:t>
      </w:r>
      <w:r>
        <w:t>registered with the application. Azure AD is also notoriously strict about returning access denied errors in cases where the reply URL matching fails due to case sensitivity or a missing backslash.</w:t>
      </w:r>
    </w:p>
    <w:p w14:paraId="6C08C10C" w14:textId="397DFF60" w:rsidR="008278B9" w:rsidRDefault="008278B9" w:rsidP="008278B9">
      <w:pPr>
        <w:pStyle w:val="Heading2"/>
      </w:pPr>
      <w:r>
        <w:t xml:space="preserve">Understanding </w:t>
      </w:r>
      <w:r w:rsidR="00714F25">
        <w:t>Service Principals in Azure AD</w:t>
      </w:r>
    </w:p>
    <w:p w14:paraId="15F2E1F8" w14:textId="7994E4FC" w:rsidR="00174AC7" w:rsidRDefault="009E6BCD" w:rsidP="008278B9">
      <w:r>
        <w:t xml:space="preserve">When you begin </w:t>
      </w:r>
      <w:r w:rsidR="007D6214">
        <w:t xml:space="preserve">to create and work with Azure AD applications, it's important </w:t>
      </w:r>
      <w:r w:rsidR="008278B9">
        <w:t xml:space="preserve">to </w:t>
      </w:r>
      <w:r w:rsidR="007D6214">
        <w:t xml:space="preserve">understand the relationship between the </w:t>
      </w:r>
      <w:r w:rsidR="008278B9">
        <w:t xml:space="preserve">Azure AD </w:t>
      </w:r>
      <w:r w:rsidR="007D6214">
        <w:t xml:space="preserve">application object </w:t>
      </w:r>
      <w:r w:rsidR="002C60D6">
        <w:t xml:space="preserve">and another important </w:t>
      </w:r>
      <w:r w:rsidR="008278B9">
        <w:t xml:space="preserve">Azure AD </w:t>
      </w:r>
      <w:r w:rsidR="002C60D6">
        <w:t xml:space="preserve">object known as the </w:t>
      </w:r>
      <w:r w:rsidR="002C60D6" w:rsidRPr="00174AC7">
        <w:rPr>
          <w:i/>
        </w:rPr>
        <w:t>service principal</w:t>
      </w:r>
      <w:r w:rsidR="002C60D6">
        <w:t xml:space="preserve">. The service principal </w:t>
      </w:r>
      <w:r w:rsidR="00174AC7">
        <w:t xml:space="preserve">object </w:t>
      </w:r>
      <w:r w:rsidR="002C60D6">
        <w:t xml:space="preserve">acts as the identity for your application within a specific tenant. </w:t>
      </w:r>
      <w:r w:rsidR="008278B9">
        <w:t>This begs the question</w:t>
      </w:r>
      <w:r w:rsidR="00174AC7">
        <w:t xml:space="preserve"> "why can't the application object be used provide an identity for the application?" </w:t>
      </w:r>
      <w:r w:rsidR="008278B9">
        <w:t>To answer this question requires a bit of background information</w:t>
      </w:r>
      <w:r w:rsidR="00174AC7">
        <w:t>.</w:t>
      </w:r>
    </w:p>
    <w:p w14:paraId="20DAF1EA" w14:textId="3D7EF632" w:rsidR="00671E13" w:rsidRDefault="002C60D6" w:rsidP="00F07D19">
      <w:r>
        <w:t xml:space="preserve">Remember that a multitenant application is accessible to users across Azure AD tenants. </w:t>
      </w:r>
      <w:r w:rsidR="008278B9">
        <w:t xml:space="preserve">In other words, </w:t>
      </w:r>
      <w:r w:rsidR="00174AC7">
        <w:t xml:space="preserve">a </w:t>
      </w:r>
      <w:r>
        <w:t xml:space="preserve">multitenant application </w:t>
      </w:r>
      <w:r w:rsidR="00174AC7">
        <w:t xml:space="preserve">can execute within the context of many different tenants. However, </w:t>
      </w:r>
      <w:r w:rsidR="00671E13">
        <w:t>an Azure AD</w:t>
      </w:r>
      <w:r w:rsidR="00174AC7">
        <w:t xml:space="preserve"> application requires a separate identity for each tenant in which it runs</w:t>
      </w:r>
      <w:r w:rsidR="008278B9">
        <w:t xml:space="preserve">. </w:t>
      </w:r>
      <w:r w:rsidR="00945E83">
        <w:t xml:space="preserve">The first time a </w:t>
      </w:r>
      <w:r w:rsidR="00671E13">
        <w:t xml:space="preserve">multitenant application runs in the context of a </w:t>
      </w:r>
      <w:r w:rsidR="00945E83">
        <w:t xml:space="preserve">new </w:t>
      </w:r>
      <w:r w:rsidR="00671E13">
        <w:t xml:space="preserve">tenant, Azure AD </w:t>
      </w:r>
      <w:r w:rsidR="00945E83">
        <w:t>automatically creates</w:t>
      </w:r>
      <w:r w:rsidR="00671E13">
        <w:t xml:space="preserve"> a </w:t>
      </w:r>
      <w:r w:rsidR="00945E83">
        <w:t xml:space="preserve">new </w:t>
      </w:r>
      <w:r w:rsidR="00671E13">
        <w:t xml:space="preserve">service principle </w:t>
      </w:r>
      <w:r w:rsidR="00945E83">
        <w:t>object</w:t>
      </w:r>
      <w:r w:rsidR="00671E13">
        <w:t xml:space="preserve">. While all tenants identify the application itself using </w:t>
      </w:r>
      <w:r w:rsidR="00945E83">
        <w:t xml:space="preserve">a single </w:t>
      </w:r>
      <w:r w:rsidR="00671E13">
        <w:t>application ID, each tenant gets its own s</w:t>
      </w:r>
      <w:r w:rsidR="00945E83">
        <w:t>ervice principle with a unique o</w:t>
      </w:r>
      <w:r w:rsidR="00671E13">
        <w:t>bject ID.</w:t>
      </w:r>
      <w:r w:rsidR="00945E83">
        <w:t xml:space="preserve"> The service principal object has the responsibility of tracking user consent and which delegated permissions have been granted to the application.</w:t>
      </w:r>
    </w:p>
    <w:p w14:paraId="60B41790" w14:textId="7ACE4D38" w:rsidR="00A94BF6" w:rsidRDefault="00671E13" w:rsidP="00F07D19">
      <w:r>
        <w:t xml:space="preserve">While the </w:t>
      </w:r>
      <w:r w:rsidR="00945E83">
        <w:t xml:space="preserve">additional </w:t>
      </w:r>
      <w:r>
        <w:t xml:space="preserve">complexity </w:t>
      </w:r>
      <w:r w:rsidR="00945E83">
        <w:t xml:space="preserve">of </w:t>
      </w:r>
      <w:r>
        <w:t xml:space="preserve">service principals was </w:t>
      </w:r>
      <w:r w:rsidR="00945E83">
        <w:t xml:space="preserve">added to Azure AD </w:t>
      </w:r>
      <w:r>
        <w:t xml:space="preserve">to manage multitenant applications, it is something you still have to deal with when working with a single-tenant application. If you create an Azure AD application in PowerShell without creating a service principal, Azure AD will create the service principal on demand the first time </w:t>
      </w:r>
      <w:r w:rsidR="00945E83">
        <w:t xml:space="preserve">the </w:t>
      </w:r>
      <w:r>
        <w:t>application</w:t>
      </w:r>
      <w:r w:rsidR="00945E83">
        <w:t xml:space="preserve"> is accessed by a user</w:t>
      </w:r>
      <w:r>
        <w:t xml:space="preserve">. However, it's a good practice to explicitly create the </w:t>
      </w:r>
      <w:r w:rsidR="00223129">
        <w:t xml:space="preserve">local </w:t>
      </w:r>
      <w:r>
        <w:t xml:space="preserve">service principal </w:t>
      </w:r>
      <w:r w:rsidR="00223129">
        <w:t xml:space="preserve">after an Azure AD </w:t>
      </w:r>
      <w:r>
        <w:t xml:space="preserve">application </w:t>
      </w:r>
      <w:r w:rsidR="00A94BF6">
        <w:t xml:space="preserve">in your </w:t>
      </w:r>
      <w:r w:rsidR="00223129">
        <w:t>PowerShell</w:t>
      </w:r>
      <w:r w:rsidR="00A94BF6">
        <w:t xml:space="preserve"> scripts.</w:t>
      </w:r>
    </w:p>
    <w:p w14:paraId="4D6FEB93" w14:textId="49EE0737" w:rsidR="00A94BF6" w:rsidRDefault="00A94BF6" w:rsidP="00A94BF6">
      <w:r>
        <w:t xml:space="preserve">Note that you cannot pass an application ID when creating a new Azure AD application. Instead, Azure AD will always generate a new GUID for the application ID. When you call the </w:t>
      </w:r>
      <w:r w:rsidRPr="00714C03">
        <w:rPr>
          <w:i/>
        </w:rPr>
        <w:t>New-AzureADApplication</w:t>
      </w:r>
      <w:r>
        <w:t xml:space="preserve"> cmdlet, it returns an object that represents the new Azure AD application. This application object provides many properties including an </w:t>
      </w:r>
      <w:proofErr w:type="spellStart"/>
      <w:r w:rsidRPr="006D0B80">
        <w:rPr>
          <w:i/>
        </w:rPr>
        <w:t>AppId</w:t>
      </w:r>
      <w:proofErr w:type="spellEnd"/>
      <w:r>
        <w:t xml:space="preserve"> property which you can read to </w:t>
      </w:r>
      <w:r w:rsidR="00001035">
        <w:t>discover</w:t>
      </w:r>
      <w:r>
        <w:t xml:space="preserve"> the application ID for a new Azure AD application that you have just created.</w:t>
      </w:r>
    </w:p>
    <w:p w14:paraId="57756350" w14:textId="3110965F" w:rsidR="00A94BF6" w:rsidRDefault="00A94BF6" w:rsidP="00F07D19">
      <w:r>
        <w:lastRenderedPageBreak/>
        <w:t xml:space="preserve">After creating an new application with </w:t>
      </w:r>
      <w:r w:rsidRPr="00714F25">
        <w:rPr>
          <w:i/>
        </w:rPr>
        <w:t>New-AzureADApplication</w:t>
      </w:r>
      <w:r>
        <w:t xml:space="preserve">, you can create the application's service principal by calling </w:t>
      </w:r>
      <w:r w:rsidRPr="00714F25">
        <w:rPr>
          <w:i/>
        </w:rPr>
        <w:t>New-AzureADServicePrincipal</w:t>
      </w:r>
      <w:r>
        <w:t xml:space="preserve">. When you call </w:t>
      </w:r>
      <w:r w:rsidRPr="00714F25">
        <w:rPr>
          <w:i/>
        </w:rPr>
        <w:t>New-AzureADServicePrincipal</w:t>
      </w:r>
      <w:r>
        <w:t xml:space="preserve">, you must pass the application ID as shown in the following </w:t>
      </w:r>
      <w:r w:rsidR="00714F25">
        <w:t>PowerShell script.</w:t>
      </w:r>
    </w:p>
    <w:p w14:paraId="6B2AEBD7" w14:textId="1F98AC1B" w:rsidR="00671E13" w:rsidRPr="00671E13" w:rsidRDefault="00671E13" w:rsidP="00671E13">
      <w:pPr>
        <w:pStyle w:val="MainCodeBlock"/>
        <w:rPr>
          <w:color w:val="7F7F7F" w:themeColor="text1" w:themeTint="80"/>
        </w:rPr>
      </w:pPr>
      <w:r w:rsidRPr="00671E13">
        <w:rPr>
          <w:color w:val="7F7F7F" w:themeColor="text1" w:themeTint="80"/>
        </w:rPr>
        <w:t xml:space="preserve"># </w:t>
      </w:r>
      <w:r>
        <w:rPr>
          <w:color w:val="7F7F7F" w:themeColor="text1" w:themeTint="80"/>
        </w:rPr>
        <w:t>log in user and capture authentication result</w:t>
      </w:r>
    </w:p>
    <w:p w14:paraId="242C5F93" w14:textId="223A4DD2" w:rsidR="005A358D" w:rsidRDefault="005A358D" w:rsidP="00514D6E">
      <w:pPr>
        <w:pStyle w:val="MainCodeBlock"/>
      </w:pPr>
      <w:r>
        <w:t>$authResult = Connect-AzureAD</w:t>
      </w:r>
    </w:p>
    <w:p w14:paraId="555B5B40" w14:textId="77777777" w:rsidR="005A358D" w:rsidRDefault="005A358D" w:rsidP="00514D6E">
      <w:pPr>
        <w:pStyle w:val="MainCodeBlock"/>
      </w:pPr>
    </w:p>
    <w:p w14:paraId="2CC87FB7" w14:textId="77777777" w:rsidR="005A358D" w:rsidRPr="00671E13" w:rsidRDefault="005A358D" w:rsidP="00514D6E">
      <w:pPr>
        <w:pStyle w:val="MainCodeBlock"/>
        <w:rPr>
          <w:color w:val="7F7F7F" w:themeColor="text1" w:themeTint="80"/>
        </w:rPr>
      </w:pPr>
      <w:r w:rsidRPr="00671E13">
        <w:rPr>
          <w:color w:val="7F7F7F" w:themeColor="text1" w:themeTint="80"/>
        </w:rPr>
        <w:t># get more info about the logged in user</w:t>
      </w:r>
    </w:p>
    <w:p w14:paraId="22D864AD" w14:textId="77777777" w:rsidR="005A358D" w:rsidRDefault="005A358D" w:rsidP="00514D6E">
      <w:pPr>
        <w:pStyle w:val="MainCodeBlock"/>
      </w:pPr>
      <w:r>
        <w:t>$user = Get-AzureADUser -ObjectId $authResult.Account.Id</w:t>
      </w:r>
    </w:p>
    <w:p w14:paraId="629B087A" w14:textId="77777777" w:rsidR="005A358D" w:rsidRDefault="005A358D" w:rsidP="00514D6E">
      <w:pPr>
        <w:pStyle w:val="MainCodeBlock"/>
      </w:pPr>
    </w:p>
    <w:p w14:paraId="70A12308" w14:textId="77777777" w:rsidR="005A358D" w:rsidRPr="00671E13" w:rsidRDefault="005A358D" w:rsidP="00514D6E">
      <w:pPr>
        <w:pStyle w:val="MainCodeBlock"/>
        <w:rPr>
          <w:color w:val="7F7F7F" w:themeColor="text1" w:themeTint="80"/>
        </w:rPr>
      </w:pPr>
      <w:r w:rsidRPr="00671E13">
        <w:rPr>
          <w:color w:val="7F7F7F" w:themeColor="text1" w:themeTint="80"/>
        </w:rPr>
        <w:t># create Azure AD Application</w:t>
      </w:r>
    </w:p>
    <w:p w14:paraId="70C9EDA1" w14:textId="77777777" w:rsidR="005A358D" w:rsidRDefault="005A358D" w:rsidP="00514D6E">
      <w:pPr>
        <w:pStyle w:val="MainCodeBlock"/>
      </w:pPr>
      <w:r>
        <w:t>$aadApplication = New-AzureADApplication `</w:t>
      </w:r>
    </w:p>
    <w:p w14:paraId="0DAE1FEB" w14:textId="7D99F532" w:rsidR="005A358D" w:rsidRDefault="005A358D" w:rsidP="00514D6E">
      <w:pPr>
        <w:pStyle w:val="MainCodeBlock"/>
      </w:pPr>
      <w:r>
        <w:t xml:space="preserve">                      -DisplayName "My First Native App" `</w:t>
      </w:r>
    </w:p>
    <w:p w14:paraId="6C0B3989" w14:textId="166069DD" w:rsidR="005A358D" w:rsidRDefault="005A358D" w:rsidP="00514D6E">
      <w:pPr>
        <w:pStyle w:val="MainCodeBlock"/>
      </w:pPr>
      <w:r>
        <w:t xml:space="preserve">                      -PublicClient $true `</w:t>
      </w:r>
    </w:p>
    <w:p w14:paraId="05AB1B55" w14:textId="0BCA0FF1" w:rsidR="005A358D" w:rsidRDefault="005A358D" w:rsidP="00514D6E">
      <w:pPr>
        <w:pStyle w:val="MainCodeBlock"/>
      </w:pPr>
      <w:r>
        <w:t xml:space="preserve">                      -AvailableToOtherTenants $false `</w:t>
      </w:r>
    </w:p>
    <w:p w14:paraId="10444859" w14:textId="61D23D0E" w:rsidR="005A358D" w:rsidRDefault="005A358D" w:rsidP="00514D6E">
      <w:pPr>
        <w:pStyle w:val="MainCodeBlock"/>
      </w:pPr>
      <w:r>
        <w:t xml:space="preserve">                      -ReplyUrls @("https://localhost/app1234")</w:t>
      </w:r>
    </w:p>
    <w:p w14:paraId="26984837" w14:textId="77777777" w:rsidR="005A358D" w:rsidRDefault="005A358D" w:rsidP="00514D6E">
      <w:pPr>
        <w:pStyle w:val="MainCodeBlock"/>
      </w:pPr>
    </w:p>
    <w:p w14:paraId="00C828B7" w14:textId="77777777" w:rsidR="005A358D" w:rsidRPr="00671E13" w:rsidRDefault="005A358D" w:rsidP="00514D6E">
      <w:pPr>
        <w:pStyle w:val="MainCodeBlock"/>
        <w:rPr>
          <w:color w:val="7F7F7F" w:themeColor="text1" w:themeTint="80"/>
        </w:rPr>
      </w:pPr>
      <w:r w:rsidRPr="00671E13">
        <w:rPr>
          <w:color w:val="7F7F7F" w:themeColor="text1" w:themeTint="80"/>
        </w:rPr>
        <w:t># create service principal for application</w:t>
      </w:r>
    </w:p>
    <w:p w14:paraId="19CE9946" w14:textId="77777777" w:rsidR="005A358D" w:rsidRDefault="005A358D" w:rsidP="00514D6E">
      <w:pPr>
        <w:pStyle w:val="MainCodeBlock"/>
      </w:pPr>
      <w:r>
        <w:t>$appId = $aadApplication.AppId</w:t>
      </w:r>
    </w:p>
    <w:p w14:paraId="25DACD07" w14:textId="77777777" w:rsidR="005A358D" w:rsidRDefault="005A358D" w:rsidP="00514D6E">
      <w:pPr>
        <w:pStyle w:val="MainCodeBlock"/>
      </w:pPr>
      <w:r>
        <w:t>$serviceServicePrincipal = New-AzureADServicePrincipal -AppId $appId</w:t>
      </w:r>
    </w:p>
    <w:p w14:paraId="45AF9EE0" w14:textId="55F8462B" w:rsidR="005A358D" w:rsidRDefault="005A358D" w:rsidP="00514D6E">
      <w:pPr>
        <w:pStyle w:val="MainCodeBlock"/>
      </w:pPr>
    </w:p>
    <w:p w14:paraId="6BB77C3B" w14:textId="77777777" w:rsidR="005A358D" w:rsidRPr="00671E13" w:rsidRDefault="005A358D" w:rsidP="00514D6E">
      <w:pPr>
        <w:pStyle w:val="MainCodeBlock"/>
        <w:rPr>
          <w:color w:val="7F7F7F" w:themeColor="text1" w:themeTint="80"/>
        </w:rPr>
      </w:pPr>
      <w:r w:rsidRPr="00671E13">
        <w:rPr>
          <w:color w:val="7F7F7F" w:themeColor="text1" w:themeTint="80"/>
        </w:rPr>
        <w:t># assign current user as application owner</w:t>
      </w:r>
    </w:p>
    <w:p w14:paraId="30A8BFCB" w14:textId="0E5C14E3" w:rsidR="005A358D" w:rsidRDefault="005A358D" w:rsidP="00514D6E">
      <w:pPr>
        <w:pStyle w:val="MainCodeBlock"/>
      </w:pPr>
      <w:r>
        <w:t>Add-AzureADApplicationOwner -ObjectId $aadApplication.ObjectId -RefObjectId $user.ObjectId</w:t>
      </w:r>
    </w:p>
    <w:p w14:paraId="4510B67F" w14:textId="2C5CB4D2" w:rsidR="005A358D" w:rsidRDefault="00223129" w:rsidP="00714F25">
      <w:r>
        <w:t xml:space="preserve">Note that </w:t>
      </w:r>
      <w:r w:rsidR="00001035">
        <w:t>this</w:t>
      </w:r>
      <w:r>
        <w:t xml:space="preserve"> PowerShell script also </w:t>
      </w:r>
      <w:r w:rsidR="00714F25">
        <w:t>performs on</w:t>
      </w:r>
      <w:r w:rsidR="00001035">
        <w:t>e other common task. It assigns</w:t>
      </w:r>
      <w:r w:rsidR="00714F25">
        <w:t xml:space="preserve"> ownership of the application to the logged on user. </w:t>
      </w:r>
      <w:r>
        <w:t>When you create a new Azure AD application</w:t>
      </w:r>
      <w:r w:rsidR="00714F25">
        <w:t xml:space="preserve"> in the Azure portal or by using PowerShell</w:t>
      </w:r>
      <w:r>
        <w:t xml:space="preserve">, </w:t>
      </w:r>
      <w:r w:rsidR="00714F25">
        <w:t xml:space="preserve">Azure AD will not assign a default owner. </w:t>
      </w:r>
      <w:r>
        <w:t xml:space="preserve">Instead, you must explicitly assign yourself or other users as the </w:t>
      </w:r>
      <w:r w:rsidR="00714F25">
        <w:t xml:space="preserve">application </w:t>
      </w:r>
      <w:r>
        <w:t>owner.</w:t>
      </w:r>
    </w:p>
    <w:p w14:paraId="47C5218E" w14:textId="07F9A60A" w:rsidR="00370147" w:rsidRDefault="00714F25" w:rsidP="00F07D19">
      <w:r>
        <w:t xml:space="preserve">Once you have created the service principal, you can begin to configure the application's requested permissions. </w:t>
      </w:r>
      <w:r w:rsidR="0005217D">
        <w:t xml:space="preserve">To accomplish this, you can create a </w:t>
      </w:r>
      <w:r w:rsidRPr="00714F25">
        <w:rPr>
          <w:i/>
        </w:rPr>
        <w:t>RequiredResourceAccess</w:t>
      </w:r>
      <w:r>
        <w:t xml:space="preserve"> object and </w:t>
      </w:r>
      <w:r w:rsidR="0005217D">
        <w:t xml:space="preserve">then set </w:t>
      </w:r>
      <w:r>
        <w:t xml:space="preserve">its </w:t>
      </w:r>
      <w:r w:rsidRPr="00714F25">
        <w:rPr>
          <w:i/>
        </w:rPr>
        <w:t>ResourceAppId</w:t>
      </w:r>
      <w:r>
        <w:t xml:space="preserve"> property to the application ID for the service you want to access. </w:t>
      </w:r>
      <w:r w:rsidR="0005217D">
        <w:t xml:space="preserve">If </w:t>
      </w:r>
      <w:r>
        <w:t>you</w:t>
      </w:r>
      <w:r w:rsidR="0005217D">
        <w:t>r</w:t>
      </w:r>
      <w:r>
        <w:t xml:space="preserve"> </w:t>
      </w:r>
      <w:r w:rsidR="0005217D">
        <w:t xml:space="preserve">application requires permissions </w:t>
      </w:r>
      <w:r>
        <w:t xml:space="preserve">to call </w:t>
      </w:r>
      <w:r w:rsidR="0005217D">
        <w:t xml:space="preserve">the Power BI Service API, you can pass its well-known application ID which is </w:t>
      </w:r>
      <w:r w:rsidR="0005217D" w:rsidRPr="0005217D">
        <w:rPr>
          <w:i/>
        </w:rPr>
        <w:t>00000009-0000-0000-c000-000000000000</w:t>
      </w:r>
      <w:r w:rsidR="0005217D">
        <w:t>.</w:t>
      </w:r>
    </w:p>
    <w:p w14:paraId="717D5B90" w14:textId="77777777" w:rsidR="0005217D" w:rsidRDefault="0005217D" w:rsidP="0005217D">
      <w:pPr>
        <w:pStyle w:val="MainCodeBlock"/>
      </w:pPr>
      <w:r>
        <w:t>$requiredAccess = New-Object -TypeName "Microsoft.Open.AzureAD.Model.RequiredResourceAccess"</w:t>
      </w:r>
    </w:p>
    <w:p w14:paraId="54ACBD45" w14:textId="712EA5AF" w:rsidR="0005217D" w:rsidRDefault="0005217D" w:rsidP="0005217D">
      <w:pPr>
        <w:pStyle w:val="MainCodeBlock"/>
      </w:pPr>
      <w:r>
        <w:t>$requiredAccess.ResourceAppId = "00000009-0000-0000-c000-000000000000"</w:t>
      </w:r>
    </w:p>
    <w:p w14:paraId="5F644772" w14:textId="1F7038A0" w:rsidR="00370147" w:rsidRDefault="0005217D" w:rsidP="00F07D19">
      <w:r>
        <w:t xml:space="preserve">The way in which you add a specific permission is by creating a </w:t>
      </w:r>
      <w:r w:rsidRPr="0005217D">
        <w:rPr>
          <w:i/>
        </w:rPr>
        <w:t>ResourceAccess</w:t>
      </w:r>
      <w:r>
        <w:t xml:space="preserve"> object which needs to be initialized with the GUID that identifies the specific permissions and the Scope parameters which indicated that the permission is a delegated permission as opposed to an application permission. Here is a simple example of creating a </w:t>
      </w:r>
      <w:r w:rsidRPr="0005217D">
        <w:rPr>
          <w:i/>
        </w:rPr>
        <w:t>ResourceAccess</w:t>
      </w:r>
      <w:r>
        <w:t xml:space="preserve"> object for the </w:t>
      </w:r>
      <w:r w:rsidRPr="0005217D">
        <w:rPr>
          <w:i/>
        </w:rPr>
        <w:t>Report.Read.All</w:t>
      </w:r>
      <w:r w:rsidRPr="0005217D">
        <w:t xml:space="preserve"> </w:t>
      </w:r>
      <w:r>
        <w:t>permission which is a delegated permission of the Power BI Service API.</w:t>
      </w:r>
    </w:p>
    <w:p w14:paraId="241B1191" w14:textId="77777777" w:rsidR="0005217D" w:rsidRDefault="0005217D" w:rsidP="0005217D">
      <w:pPr>
        <w:pStyle w:val="MainCodeBlock"/>
      </w:pPr>
      <w:r>
        <w:t>$permission1 = New-Object -TypeName "Microsoft.Open.AzureAD.Model.ResourceAccess" `</w:t>
      </w:r>
    </w:p>
    <w:p w14:paraId="54217F3C" w14:textId="18D54066" w:rsidR="0005217D" w:rsidRDefault="0005217D" w:rsidP="0005217D">
      <w:pPr>
        <w:pStyle w:val="MainCodeBlock"/>
      </w:pPr>
      <w:r>
        <w:t xml:space="preserve">                          -ArgumentList "4ae1bf56-f562-4747-b7bc-2fa0874ed46f","Scope"</w:t>
      </w:r>
    </w:p>
    <w:p w14:paraId="2F390E1B" w14:textId="74012A8C" w:rsidR="0005217D" w:rsidRPr="0005217D" w:rsidRDefault="0005217D" w:rsidP="00F07D19">
      <w:r>
        <w:t xml:space="preserve">Once you have created the </w:t>
      </w:r>
      <w:r w:rsidRPr="0005217D">
        <w:rPr>
          <w:i/>
        </w:rPr>
        <w:t>ResourceAccess</w:t>
      </w:r>
      <w:r>
        <w:t xml:space="preserve"> objects for all the delegated permissions you need, you can assign them to the </w:t>
      </w:r>
      <w:r w:rsidRPr="00714F25">
        <w:rPr>
          <w:i/>
        </w:rPr>
        <w:t>RequiredResourceAccess</w:t>
      </w:r>
      <w:r w:rsidRPr="0005217D">
        <w:t xml:space="preserve"> object </w:t>
      </w:r>
      <w:r>
        <w:t xml:space="preserve">and then assign the </w:t>
      </w:r>
      <w:r w:rsidRPr="00714F25">
        <w:rPr>
          <w:i/>
        </w:rPr>
        <w:t>RequiredResourceAccess</w:t>
      </w:r>
      <w:r w:rsidRPr="0005217D">
        <w:t xml:space="preserve"> object</w:t>
      </w:r>
      <w:r>
        <w:t xml:space="preserve"> to </w:t>
      </w:r>
      <w:r w:rsidR="00B54539">
        <w:t>target application using the following PowerShell code.</w:t>
      </w:r>
    </w:p>
    <w:p w14:paraId="76335517" w14:textId="77777777" w:rsidR="005A358D" w:rsidRPr="00714F25" w:rsidRDefault="005A358D" w:rsidP="00514D6E">
      <w:pPr>
        <w:pStyle w:val="MainCodeBlock"/>
        <w:rPr>
          <w:color w:val="7F7F7F" w:themeColor="text1" w:themeTint="80"/>
        </w:rPr>
      </w:pPr>
      <w:r w:rsidRPr="00714F25">
        <w:rPr>
          <w:color w:val="7F7F7F" w:themeColor="text1" w:themeTint="80"/>
        </w:rPr>
        <w:t># configure delegated permisssions for the Power BI Service API</w:t>
      </w:r>
    </w:p>
    <w:p w14:paraId="2A5448D8" w14:textId="77777777" w:rsidR="005A358D" w:rsidRDefault="005A358D" w:rsidP="00514D6E">
      <w:pPr>
        <w:pStyle w:val="MainCodeBlock"/>
      </w:pPr>
      <w:r>
        <w:t>$requiredAccess = New-Object -TypeName "Microsoft.Open.AzureAD.Model.RequiredResourceAccess"</w:t>
      </w:r>
    </w:p>
    <w:p w14:paraId="7E7B591C" w14:textId="77777777" w:rsidR="005A358D" w:rsidRDefault="005A358D" w:rsidP="00514D6E">
      <w:pPr>
        <w:pStyle w:val="MainCodeBlock"/>
      </w:pPr>
      <w:r>
        <w:t>$requiredAccess.ResourceAppId = "00000009-0000-0000-c000-000000000000"</w:t>
      </w:r>
    </w:p>
    <w:p w14:paraId="5D1694C9" w14:textId="77777777" w:rsidR="005A358D" w:rsidRDefault="005A358D" w:rsidP="00514D6E">
      <w:pPr>
        <w:pStyle w:val="MainCodeBlock"/>
      </w:pPr>
    </w:p>
    <w:p w14:paraId="4656C88C" w14:textId="77777777" w:rsidR="005A358D" w:rsidRPr="00714F25" w:rsidRDefault="005A358D" w:rsidP="00514D6E">
      <w:pPr>
        <w:pStyle w:val="MainCodeBlock"/>
        <w:rPr>
          <w:color w:val="7F7F7F" w:themeColor="text1" w:themeTint="80"/>
        </w:rPr>
      </w:pPr>
      <w:r w:rsidRPr="00714F25">
        <w:rPr>
          <w:color w:val="7F7F7F" w:themeColor="text1" w:themeTint="80"/>
        </w:rPr>
        <w:t># create first delegated permission - Report.Read.All</w:t>
      </w:r>
    </w:p>
    <w:p w14:paraId="0A58816C" w14:textId="77777777" w:rsidR="005A358D" w:rsidRDefault="005A358D" w:rsidP="00514D6E">
      <w:pPr>
        <w:pStyle w:val="MainCodeBlock"/>
      </w:pPr>
      <w:r>
        <w:t>$permission1 = New-Object -TypeName "Microsoft.Open.AzureAD.Model.ResourceAccess" `</w:t>
      </w:r>
    </w:p>
    <w:p w14:paraId="0069C88E" w14:textId="77777777" w:rsidR="005A358D" w:rsidRDefault="005A358D" w:rsidP="00514D6E">
      <w:pPr>
        <w:pStyle w:val="MainCodeBlock"/>
      </w:pPr>
      <w:r>
        <w:t xml:space="preserve">                          -ArgumentList "4ae1bf56-f562-4747-b7bc-2fa0874ed46f","Scope"</w:t>
      </w:r>
    </w:p>
    <w:p w14:paraId="753FAB87" w14:textId="77777777" w:rsidR="005A358D" w:rsidRDefault="005A358D" w:rsidP="00514D6E">
      <w:pPr>
        <w:pStyle w:val="MainCodeBlock"/>
      </w:pPr>
    </w:p>
    <w:p w14:paraId="26A43FE0" w14:textId="77777777" w:rsidR="005A358D" w:rsidRPr="005A358D" w:rsidRDefault="005A358D" w:rsidP="00514D6E">
      <w:pPr>
        <w:pStyle w:val="MainCodeBlock"/>
      </w:pPr>
      <w:r w:rsidRPr="00714F25">
        <w:rPr>
          <w:color w:val="7F7F7F" w:themeColor="text1" w:themeTint="80"/>
        </w:rPr>
        <w:t># create second delegated permission - Dashboards.Read.All</w:t>
      </w:r>
    </w:p>
    <w:p w14:paraId="0633308C" w14:textId="77777777" w:rsidR="005A358D" w:rsidRDefault="005A358D" w:rsidP="00514D6E">
      <w:pPr>
        <w:pStyle w:val="MainCodeBlock"/>
      </w:pPr>
      <w:r>
        <w:t>$permission2 = New-Object -TypeName "Microsoft.Open.AzureAD.Model.ResourceAccess" `</w:t>
      </w:r>
    </w:p>
    <w:p w14:paraId="74DA18DD" w14:textId="77777777" w:rsidR="005A358D" w:rsidRDefault="005A358D" w:rsidP="00514D6E">
      <w:pPr>
        <w:pStyle w:val="MainCodeBlock"/>
      </w:pPr>
      <w:r>
        <w:t xml:space="preserve">                          -ArgumentList "2448370f-f988-42cd-909c-6528efd67c1a","Scope"</w:t>
      </w:r>
    </w:p>
    <w:p w14:paraId="6DF8C45A" w14:textId="77777777" w:rsidR="005A358D" w:rsidRDefault="005A358D" w:rsidP="00514D6E">
      <w:pPr>
        <w:pStyle w:val="MainCodeBlock"/>
      </w:pPr>
    </w:p>
    <w:p w14:paraId="7B91AA73" w14:textId="77777777" w:rsidR="005A358D" w:rsidRPr="00714F25" w:rsidRDefault="005A358D" w:rsidP="00514D6E">
      <w:pPr>
        <w:pStyle w:val="MainCodeBlock"/>
        <w:rPr>
          <w:color w:val="7F7F7F" w:themeColor="text1" w:themeTint="80"/>
        </w:rPr>
      </w:pPr>
      <w:r w:rsidRPr="00714F25">
        <w:rPr>
          <w:color w:val="7F7F7F" w:themeColor="text1" w:themeTint="80"/>
        </w:rPr>
        <w:t># add permissions to ResourceAccess list</w:t>
      </w:r>
    </w:p>
    <w:p w14:paraId="1E45046D" w14:textId="77777777" w:rsidR="005A358D" w:rsidRDefault="005A358D" w:rsidP="00514D6E">
      <w:pPr>
        <w:pStyle w:val="MainCodeBlock"/>
      </w:pPr>
      <w:r>
        <w:t>$requiredAccess.ResourceAccess = $permission1, $permission2</w:t>
      </w:r>
    </w:p>
    <w:p w14:paraId="58C78CCF" w14:textId="77777777" w:rsidR="005A358D" w:rsidRDefault="005A358D" w:rsidP="00514D6E">
      <w:pPr>
        <w:pStyle w:val="MainCodeBlock"/>
      </w:pPr>
    </w:p>
    <w:p w14:paraId="7A71B86A" w14:textId="77777777" w:rsidR="005A358D" w:rsidRPr="00714F25" w:rsidRDefault="005A358D" w:rsidP="00514D6E">
      <w:pPr>
        <w:pStyle w:val="MainCodeBlock"/>
        <w:rPr>
          <w:color w:val="7F7F7F" w:themeColor="text1" w:themeTint="80"/>
        </w:rPr>
      </w:pPr>
      <w:r w:rsidRPr="00714F25">
        <w:rPr>
          <w:color w:val="7F7F7F" w:themeColor="text1" w:themeTint="80"/>
        </w:rPr>
        <w:t># add permissions by updating application with RequiredResourceAccess object</w:t>
      </w:r>
    </w:p>
    <w:p w14:paraId="2FCA1278" w14:textId="1B0C4FA1" w:rsidR="005A358D" w:rsidRDefault="005A358D" w:rsidP="00514D6E">
      <w:pPr>
        <w:pStyle w:val="MainCodeBlock"/>
      </w:pPr>
      <w:r>
        <w:t>Set-AzureADApplication -ObjectId $aadApplication.ObjectId -RequiredResourceAccess $requiredAccess</w:t>
      </w:r>
    </w:p>
    <w:p w14:paraId="2D0A70B9" w14:textId="5572D4FA" w:rsidR="00F07D19" w:rsidRDefault="00B54539" w:rsidP="00714F25">
      <w:r>
        <w:lastRenderedPageBreak/>
        <w:t>As you look at the proceeding PowerShell script, you first thought it likely "</w:t>
      </w:r>
      <w:r w:rsidR="00E622B6">
        <w:t xml:space="preserve">so </w:t>
      </w:r>
      <w:r>
        <w:t xml:space="preserve">where do I </w:t>
      </w:r>
      <w:r w:rsidR="00E622B6">
        <w:t xml:space="preserve">find all these GUIDs that I use to identify </w:t>
      </w:r>
      <w:r>
        <w:t>specific delegated permission</w:t>
      </w:r>
      <w:r w:rsidR="00E622B6">
        <w:t>s</w:t>
      </w:r>
      <w:r>
        <w:t xml:space="preserve">?" </w:t>
      </w:r>
      <w:r w:rsidR="00E622B6">
        <w:t xml:space="preserve">You can answer this </w:t>
      </w:r>
      <w:r>
        <w:t xml:space="preserve">question </w:t>
      </w:r>
      <w:r w:rsidR="00E622B6">
        <w:t>by writing</w:t>
      </w:r>
      <w:r>
        <w:t xml:space="preserve"> a simple PowerShell script that enumerates through the </w:t>
      </w:r>
      <w:r w:rsidRPr="00E622B6">
        <w:rPr>
          <w:i/>
        </w:rPr>
        <w:t>Oauth2Permissions</w:t>
      </w:r>
      <w:r>
        <w:t xml:space="preserve"> </w:t>
      </w:r>
      <w:r w:rsidR="00E622B6">
        <w:t xml:space="preserve">collection property </w:t>
      </w:r>
      <w:r>
        <w:t>of the service principal object. Here is a simple example.</w:t>
      </w:r>
    </w:p>
    <w:p w14:paraId="457D968E" w14:textId="77777777" w:rsidR="00B54539" w:rsidRDefault="00B54539" w:rsidP="00B54539">
      <w:pPr>
        <w:pStyle w:val="MainCodeBlock"/>
      </w:pPr>
      <w:r>
        <w:t>Connect-AzureAD</w:t>
      </w:r>
    </w:p>
    <w:p w14:paraId="7E05A677" w14:textId="77777777" w:rsidR="00B54539" w:rsidRDefault="00B54539" w:rsidP="00B54539">
      <w:pPr>
        <w:pStyle w:val="MainCodeBlock"/>
      </w:pPr>
    </w:p>
    <w:p w14:paraId="39D01E1D" w14:textId="77777777" w:rsidR="00B54539" w:rsidRDefault="00B54539" w:rsidP="00B54539">
      <w:pPr>
        <w:pStyle w:val="MainCodeBlock"/>
      </w:pPr>
      <w:r>
        <w:t>$powerBiServiceAppId = "00000009-0000-0000-c000-000000000000"</w:t>
      </w:r>
    </w:p>
    <w:p w14:paraId="0020142F" w14:textId="77777777" w:rsidR="00B54539" w:rsidRDefault="00B54539" w:rsidP="00B54539">
      <w:pPr>
        <w:pStyle w:val="MainCodeBlock"/>
      </w:pPr>
      <w:r>
        <w:t>$powerBiService = Get-AzureADServicePrincipal | Where-Object {$_.AppId -eq $powerBiServiceAppId}</w:t>
      </w:r>
    </w:p>
    <w:p w14:paraId="1289E86C" w14:textId="69B2F3C9" w:rsidR="00B54539" w:rsidRDefault="00B54539" w:rsidP="00B54539">
      <w:pPr>
        <w:pStyle w:val="MainCodeBlock"/>
      </w:pPr>
      <w:r>
        <w:t>$powerBiService.Oauth2Permissions | Sort-Object Type, Value | Format-Table Type, Value, Id</w:t>
      </w:r>
    </w:p>
    <w:p w14:paraId="41A9EA7D" w14:textId="39AF983E" w:rsidR="00B54539" w:rsidRDefault="00B54539" w:rsidP="00714F25">
      <w:r>
        <w:t xml:space="preserve">When you run this PowerShell script, its output is shown </w:t>
      </w:r>
      <w:r w:rsidR="00E622B6">
        <w:t xml:space="preserve">as a table </w:t>
      </w:r>
      <w:r>
        <w:t>in the following listing</w:t>
      </w:r>
      <w:r w:rsidR="00E622B6">
        <w:t xml:space="preserve">. You can use this table to </w:t>
      </w:r>
      <w:r w:rsidR="00D001FB">
        <w:t xml:space="preserve">look up the </w:t>
      </w:r>
      <w:r>
        <w:t>ID</w:t>
      </w:r>
      <w:r w:rsidR="00D001FB">
        <w:t>s</w:t>
      </w:r>
      <w:r>
        <w:t xml:space="preserve"> for </w:t>
      </w:r>
      <w:r w:rsidR="00D001FB">
        <w:t xml:space="preserve">any of the </w:t>
      </w:r>
      <w:r w:rsidR="00E622B6">
        <w:t xml:space="preserve">delegated </w:t>
      </w:r>
      <w:r>
        <w:t xml:space="preserve">permissions </w:t>
      </w:r>
      <w:r w:rsidR="00D001FB">
        <w:t xml:space="preserve">from the Power BI Service API </w:t>
      </w:r>
      <w:r>
        <w:t xml:space="preserve">you need </w:t>
      </w:r>
      <w:r w:rsidR="00D001FB">
        <w:t xml:space="preserve">when configuring an </w:t>
      </w:r>
      <w:r>
        <w:t>application.</w:t>
      </w:r>
    </w:p>
    <w:p w14:paraId="4D47E653" w14:textId="77777777" w:rsidR="00B54539" w:rsidRDefault="00B54539" w:rsidP="00B54539">
      <w:pPr>
        <w:pStyle w:val="MainCodeBlock"/>
      </w:pPr>
      <w:r>
        <w:t xml:space="preserve">Type  Value                   Id                                  </w:t>
      </w:r>
    </w:p>
    <w:p w14:paraId="5A5BE5A1" w14:textId="77777777" w:rsidR="00B54539" w:rsidRDefault="00B54539" w:rsidP="00B54539">
      <w:pPr>
        <w:pStyle w:val="MainCodeBlock"/>
      </w:pPr>
      <w:r>
        <w:t xml:space="preserve">----  -----                   --                                  </w:t>
      </w:r>
    </w:p>
    <w:p w14:paraId="12852569" w14:textId="77777777" w:rsidR="00B54539" w:rsidRDefault="00B54539" w:rsidP="00B54539">
      <w:pPr>
        <w:pStyle w:val="MainCodeBlock"/>
      </w:pPr>
      <w:r>
        <w:t>Admin Tenant.Read.All         01944dba-21df-426f-bb8c-796488be96ad</w:t>
      </w:r>
    </w:p>
    <w:p w14:paraId="18F8F168" w14:textId="77777777" w:rsidR="00B54539" w:rsidRDefault="00B54539" w:rsidP="00B54539">
      <w:pPr>
        <w:pStyle w:val="MainCodeBlock"/>
      </w:pPr>
      <w:r>
        <w:t>Admin Tenant.ReadWrite.All    d594897b-76e7-4b2b-984b-b4adff35e109</w:t>
      </w:r>
    </w:p>
    <w:p w14:paraId="2151E877" w14:textId="77777777" w:rsidR="00B54539" w:rsidRDefault="00B54539" w:rsidP="00B54539">
      <w:pPr>
        <w:pStyle w:val="MainCodeBlock"/>
      </w:pPr>
      <w:r>
        <w:t>User  Capacity.Read.All       76e2ebd5-0dfb-4a5b-93c7-ed89e0362834</w:t>
      </w:r>
    </w:p>
    <w:p w14:paraId="5E4FF438" w14:textId="77777777" w:rsidR="00B54539" w:rsidRDefault="00B54539" w:rsidP="00B54539">
      <w:pPr>
        <w:pStyle w:val="MainCodeBlock"/>
      </w:pPr>
      <w:r>
        <w:t>User  Capacity.ReadWrite.All  4eabc3d1-b762-40ff-9da5-0e18fdf11230</w:t>
      </w:r>
    </w:p>
    <w:p w14:paraId="3C590420" w14:textId="77777777" w:rsidR="00B54539" w:rsidRDefault="00B54539" w:rsidP="00B54539">
      <w:pPr>
        <w:pStyle w:val="MainCodeBlock"/>
      </w:pPr>
      <w:r>
        <w:t>User  Content.Create          f3076109-ca66-412a-be10-d4ee1be95d47</w:t>
      </w:r>
    </w:p>
    <w:p w14:paraId="3E001C29" w14:textId="77777777" w:rsidR="00B54539" w:rsidRDefault="00B54539" w:rsidP="00B54539">
      <w:pPr>
        <w:pStyle w:val="MainCodeBlock"/>
      </w:pPr>
      <w:r>
        <w:t>User  Dashboard.Read.All      2448370f-f988-42cd-909c-6528efd67c1a</w:t>
      </w:r>
    </w:p>
    <w:p w14:paraId="25453740" w14:textId="77777777" w:rsidR="00B54539" w:rsidRDefault="00B54539" w:rsidP="00B54539">
      <w:pPr>
        <w:pStyle w:val="MainCodeBlock"/>
      </w:pPr>
      <w:r>
        <w:t>User  Dashboard.ReadWrite.All b271f05e-8329-4b97-baa4-91cf15b99cf1</w:t>
      </w:r>
    </w:p>
    <w:p w14:paraId="6B654A5E" w14:textId="77777777" w:rsidR="00B54539" w:rsidRDefault="00B54539" w:rsidP="00B54539">
      <w:pPr>
        <w:pStyle w:val="MainCodeBlock"/>
      </w:pPr>
      <w:r>
        <w:t>User  Data.Alter_Any          ecc85717-98b0-4465-af6d-1cbba6f9c961</w:t>
      </w:r>
    </w:p>
    <w:p w14:paraId="27E2FA3A" w14:textId="77777777" w:rsidR="00B54539" w:rsidRDefault="00B54539" w:rsidP="00B54539">
      <w:pPr>
        <w:pStyle w:val="MainCodeBlock"/>
      </w:pPr>
      <w:r>
        <w:t>User  Datapool.Read.All       f9759906-80a4-4f4a-b010-24b832bc6a30</w:t>
      </w:r>
    </w:p>
    <w:p w14:paraId="49A64322" w14:textId="77777777" w:rsidR="00B54539" w:rsidRDefault="00B54539" w:rsidP="00B54539">
      <w:pPr>
        <w:pStyle w:val="MainCodeBlock"/>
      </w:pPr>
      <w:r>
        <w:t>User  Datapool.ReadWrite.All  ddd37690-e119-40c5-a821-3746ea6125c4</w:t>
      </w:r>
    </w:p>
    <w:p w14:paraId="0A6A54CF" w14:textId="77777777" w:rsidR="00B54539" w:rsidRDefault="00B54539" w:rsidP="00B54539">
      <w:pPr>
        <w:pStyle w:val="MainCodeBlock"/>
      </w:pPr>
      <w:r>
        <w:t>User  Dataset.Read.All        7f33e027-4039-419b-938e-2f8ca153e68e</w:t>
      </w:r>
    </w:p>
    <w:p w14:paraId="2C443A6E" w14:textId="77777777" w:rsidR="00B54539" w:rsidRDefault="00B54539" w:rsidP="00B54539">
      <w:pPr>
        <w:pStyle w:val="MainCodeBlock"/>
      </w:pPr>
      <w:r>
        <w:t>User  Dataset.ReadWrite.All   322b68b2-0804-416e-86a5-d772c567b6e6</w:t>
      </w:r>
    </w:p>
    <w:p w14:paraId="50824E66" w14:textId="77777777" w:rsidR="00B54539" w:rsidRDefault="00B54539" w:rsidP="00B54539">
      <w:pPr>
        <w:pStyle w:val="MainCodeBlock"/>
      </w:pPr>
      <w:r>
        <w:t>User  Group.Read              a65a6bd9-0978-46d6-a261-36b3e6fdd32e</w:t>
      </w:r>
    </w:p>
    <w:p w14:paraId="320680FD" w14:textId="77777777" w:rsidR="00B54539" w:rsidRDefault="00B54539" w:rsidP="00B54539">
      <w:pPr>
        <w:pStyle w:val="MainCodeBlock"/>
      </w:pPr>
      <w:r>
        <w:t>User  Group.Read.All          47df08d3-85e6-4bd3-8c77-680fbe28162e</w:t>
      </w:r>
    </w:p>
    <w:p w14:paraId="3E8F2CE5" w14:textId="77777777" w:rsidR="00B54539" w:rsidRDefault="00B54539" w:rsidP="00B54539">
      <w:pPr>
        <w:pStyle w:val="MainCodeBlock"/>
      </w:pPr>
      <w:r>
        <w:t>User  Metadata.View_Any       ecf4e395-4315-4efa-ba57-a253fe0438b4</w:t>
      </w:r>
    </w:p>
    <w:p w14:paraId="15BA35DE" w14:textId="77777777" w:rsidR="00B54539" w:rsidRDefault="00B54539" w:rsidP="00B54539">
      <w:pPr>
        <w:pStyle w:val="MainCodeBlock"/>
      </w:pPr>
      <w:r>
        <w:t>User  Report.Read.All         4ae1bf56-f562-4747-b7bc-2fa0874ed46f</w:t>
      </w:r>
    </w:p>
    <w:p w14:paraId="23B155F9" w14:textId="77777777" w:rsidR="00B54539" w:rsidRDefault="00B54539" w:rsidP="00B54539">
      <w:pPr>
        <w:pStyle w:val="MainCodeBlock"/>
      </w:pPr>
      <w:r>
        <w:t>User  Report.ReadWrite.All    7504609f-c495-4c64-8542-686125a5a36f</w:t>
      </w:r>
    </w:p>
    <w:p w14:paraId="653C0081" w14:textId="77777777" w:rsidR="00B54539" w:rsidRDefault="00B54539" w:rsidP="00B54539">
      <w:pPr>
        <w:pStyle w:val="MainCodeBlock"/>
      </w:pPr>
      <w:r>
        <w:t>User  Workspace.Read.All      b2f1b2fa-f35c-407c-979c-a858a808ba85</w:t>
      </w:r>
    </w:p>
    <w:p w14:paraId="281D8AAB" w14:textId="49EC46E7" w:rsidR="00B54539" w:rsidRPr="00F07D19" w:rsidRDefault="00B54539" w:rsidP="00B54539">
      <w:pPr>
        <w:pStyle w:val="MainCodeBlock"/>
      </w:pPr>
      <w:r>
        <w:t>User  Workspace.ReadWrite.All 445002fb-a6f2-4dc1-a81e-4254a111cd29</w:t>
      </w:r>
    </w:p>
    <w:p w14:paraId="1C93F6ED" w14:textId="44912991" w:rsidR="00652FD7" w:rsidRDefault="00652FD7" w:rsidP="004C031C">
      <w:pPr>
        <w:pStyle w:val="Heading2"/>
      </w:pPr>
      <w:r>
        <w:t>Active Directory Authentication Library</w:t>
      </w:r>
    </w:p>
    <w:p w14:paraId="377412AA" w14:textId="0C6F8176" w:rsidR="00F57CA3" w:rsidRDefault="002C4182" w:rsidP="00B02BF0">
      <w:r>
        <w:t xml:space="preserve">It's possible to implement an authentication flow without any assistance from an external library. After all, an authentication flow is just a standardized sequence of HTTP requests sent between your application and Azure AD. As long as your programming language and development platform support sending </w:t>
      </w:r>
      <w:r w:rsidR="00B03588">
        <w:t xml:space="preserve">HTTP requests </w:t>
      </w:r>
      <w:r>
        <w:t xml:space="preserve">and </w:t>
      </w:r>
      <w:r w:rsidR="00011631">
        <w:t>handling HTTP responses</w:t>
      </w:r>
      <w:r>
        <w:t xml:space="preserve">, you can write all the code </w:t>
      </w:r>
      <w:r w:rsidR="000D1A3F">
        <w:t xml:space="preserve">that's </w:t>
      </w:r>
      <w:r>
        <w:t xml:space="preserve">required </w:t>
      </w:r>
      <w:r w:rsidR="000D1A3F">
        <w:t>to acquire access tokens from Azure AD. But just because you can doesn't mean you should.</w:t>
      </w:r>
    </w:p>
    <w:p w14:paraId="761BA989" w14:textId="4B9E6E78" w:rsidR="000D1A3F" w:rsidRDefault="000D1A3F" w:rsidP="00B02BF0">
      <w:r>
        <w:t xml:space="preserve">Microsoft provides the </w:t>
      </w:r>
      <w:r w:rsidRPr="00946AC2">
        <w:rPr>
          <w:i/>
        </w:rPr>
        <w:t>Azure Active Directory Library (ADAL)</w:t>
      </w:r>
      <w:r>
        <w:t xml:space="preserve"> to assist developers meet the requirements of implementing authentication flows for the Azure AD v1</w:t>
      </w:r>
      <w:r w:rsidR="00BF4EEE">
        <w:t>.0</w:t>
      </w:r>
      <w:r>
        <w:t xml:space="preserve"> endpoint. There is one vers</w:t>
      </w:r>
      <w:r w:rsidR="00E727CE">
        <w:t>ion of ADAL for .NET developers (</w:t>
      </w:r>
      <w:r w:rsidR="00E727CE" w:rsidRPr="00A15228">
        <w:rPr>
          <w:i/>
        </w:rPr>
        <w:t>ADAL.NET</w:t>
      </w:r>
      <w:r w:rsidR="00E727CE">
        <w:t xml:space="preserve">) which can be used to implement authentication flows with managed languages such as C#. There is a second version of ADAL for JavaScript </w:t>
      </w:r>
      <w:r w:rsidR="00A15228">
        <w:t>(ADAL.</w:t>
      </w:r>
      <w:r w:rsidR="00E727CE">
        <w:t>JS) used to implement implicit authentication flows in single page applications (SPAs) created with JavaScript frameworks such as React.js and AngularJS.</w:t>
      </w:r>
    </w:p>
    <w:p w14:paraId="7620F42B" w14:textId="5D9099A5" w:rsidR="00BF4EEE" w:rsidRDefault="000D1A3F" w:rsidP="00B02BF0">
      <w:r>
        <w:t>ADAL</w:t>
      </w:r>
      <w:r w:rsidR="00A15228">
        <w:t xml:space="preserve"> </w:t>
      </w:r>
      <w:r w:rsidR="00E727CE">
        <w:t>add</w:t>
      </w:r>
      <w:r w:rsidR="00A15228">
        <w:t>s</w:t>
      </w:r>
      <w:r w:rsidR="00E727CE">
        <w:t xml:space="preserve"> value </w:t>
      </w:r>
      <w:r w:rsidR="00B614DA">
        <w:t xml:space="preserve">to the development process </w:t>
      </w:r>
      <w:r w:rsidR="00E727CE">
        <w:t>by abstracting</w:t>
      </w:r>
      <w:r>
        <w:t xml:space="preserve"> away many of the low-level details </w:t>
      </w:r>
      <w:r w:rsidR="00E727CE">
        <w:t xml:space="preserve">required to </w:t>
      </w:r>
      <w:r w:rsidR="00BF4EEE">
        <w:t xml:space="preserve">implement an authentication flow with </w:t>
      </w:r>
      <w:r>
        <w:t>Azure AD</w:t>
      </w:r>
      <w:r w:rsidR="00E727CE">
        <w:t>.</w:t>
      </w:r>
      <w:r w:rsidR="00032D30">
        <w:t xml:space="preserve"> When you're programming with ADAL, you don't have to worry about sending HTTP requests to Azure AD or parsing the HTTP response to extract the access code. </w:t>
      </w:r>
      <w:r w:rsidR="00D001FB">
        <w:t xml:space="preserve">ADAL </w:t>
      </w:r>
      <w:r w:rsidR="00032D30">
        <w:t>does that for you.</w:t>
      </w:r>
      <w:r w:rsidR="002B3BE7">
        <w:t xml:space="preserve"> If this isn't enough for you, ADAL provide even more value </w:t>
      </w:r>
      <w:r w:rsidR="00D001FB">
        <w:t xml:space="preserve">in certain scenarios </w:t>
      </w:r>
      <w:r w:rsidR="002B3BE7">
        <w:t>by caching ac</w:t>
      </w:r>
      <w:r w:rsidR="00D001FB">
        <w:t>cess tokens and refresh tokens.</w:t>
      </w:r>
    </w:p>
    <w:p w14:paraId="162CBA75" w14:textId="08D8871A" w:rsidR="00E50B6F" w:rsidRDefault="00BF4EEE" w:rsidP="00E50B6F">
      <w:r>
        <w:t xml:space="preserve">To add </w:t>
      </w:r>
      <w:r w:rsidR="000336A3">
        <w:t>ADAL</w:t>
      </w:r>
      <w:r w:rsidR="00E50B6F">
        <w:t xml:space="preserve">.NET </w:t>
      </w:r>
      <w:r>
        <w:t xml:space="preserve">to a Visual Studio </w:t>
      </w:r>
      <w:r w:rsidR="00E50B6F">
        <w:t>project</w:t>
      </w:r>
      <w:r>
        <w:t xml:space="preserve">, </w:t>
      </w:r>
      <w:r w:rsidR="00E50B6F">
        <w:t xml:space="preserve">install </w:t>
      </w:r>
      <w:r>
        <w:t xml:space="preserve">the </w:t>
      </w:r>
      <w:r w:rsidR="00E50B6F">
        <w:t xml:space="preserve">NuGet package </w:t>
      </w:r>
      <w:proofErr w:type="spellStart"/>
      <w:r w:rsidR="00E50B6F" w:rsidRPr="00BF4EEE">
        <w:rPr>
          <w:i/>
        </w:rPr>
        <w:t>Microsoft.IdentityModel.Clients.ActiveDirectory</w:t>
      </w:r>
      <w:proofErr w:type="spellEnd"/>
      <w:r w:rsidR="000336A3">
        <w:t>.</w:t>
      </w:r>
      <w:r>
        <w:t xml:space="preserve"> This NuGet package adds </w:t>
      </w:r>
      <w:r w:rsidR="00D001FB">
        <w:t>the ADAL</w:t>
      </w:r>
      <w:r>
        <w:t xml:space="preserve">.NET library to assist you </w:t>
      </w:r>
      <w:r w:rsidR="00990BFD">
        <w:t xml:space="preserve">with </w:t>
      </w:r>
      <w:r>
        <w:t>implement</w:t>
      </w:r>
      <w:r w:rsidR="00990BFD">
        <w:t>ing</w:t>
      </w:r>
      <w:r>
        <w:t xml:space="preserve"> authentication flows and </w:t>
      </w:r>
      <w:r w:rsidR="00990BFD">
        <w:t>acquiring</w:t>
      </w:r>
      <w:r>
        <w:t xml:space="preserve"> access tokens.</w:t>
      </w:r>
      <w:r w:rsidR="000336A3">
        <w:t xml:space="preserve"> There is also a GitHub repository </w:t>
      </w:r>
      <w:r w:rsidR="00D001FB">
        <w:t xml:space="preserve">which contains </w:t>
      </w:r>
      <w:r w:rsidR="000B135B">
        <w:t xml:space="preserve">the source code for </w:t>
      </w:r>
      <w:r w:rsidR="000336A3">
        <w:t xml:space="preserve">ADAL.NET </w:t>
      </w:r>
      <w:r w:rsidR="00D001FB">
        <w:t xml:space="preserve">along with </w:t>
      </w:r>
      <w:r w:rsidR="000B135B">
        <w:t xml:space="preserve">a few other valuable developer resources </w:t>
      </w:r>
      <w:r w:rsidR="000336A3">
        <w:t>which is accessible through the following URL.</w:t>
      </w:r>
    </w:p>
    <w:p w14:paraId="46E30716" w14:textId="23B541A3" w:rsidR="000336A3" w:rsidRDefault="003B79C1" w:rsidP="000336A3">
      <w:pPr>
        <w:pStyle w:val="LabStepCodeBlock"/>
      </w:pPr>
      <w:hyperlink r:id="rId20" w:history="1">
        <w:r w:rsidR="000336A3" w:rsidRPr="000336A3">
          <w:rPr>
            <w:rStyle w:val="Hyperlink"/>
          </w:rPr>
          <w:t>https://github.com/AzureAD/azure-activedirectory-library-for-dotnet</w:t>
        </w:r>
      </w:hyperlink>
    </w:p>
    <w:p w14:paraId="4AFD6854" w14:textId="6A41E6F0" w:rsidR="00E50B6F" w:rsidRDefault="000336A3" w:rsidP="00990BFD">
      <w:r>
        <w:t xml:space="preserve">To use ADAL.JS you </w:t>
      </w:r>
      <w:r w:rsidR="00990BFD">
        <w:t xml:space="preserve">must </w:t>
      </w:r>
      <w:r>
        <w:t xml:space="preserve">include </w:t>
      </w:r>
      <w:r w:rsidR="00BD7DEA">
        <w:t xml:space="preserve">a script link to </w:t>
      </w:r>
      <w:r w:rsidR="000B135B">
        <w:t xml:space="preserve">main </w:t>
      </w:r>
      <w:r>
        <w:t xml:space="preserve">JavaScript </w:t>
      </w:r>
      <w:r w:rsidR="000B135B">
        <w:t xml:space="preserve">library </w:t>
      </w:r>
      <w:r>
        <w:t xml:space="preserve">file named </w:t>
      </w:r>
      <w:r w:rsidRPr="00D001FB">
        <w:rPr>
          <w:i/>
        </w:rPr>
        <w:t>adal.js</w:t>
      </w:r>
      <w:r>
        <w:t xml:space="preserve">. </w:t>
      </w:r>
      <w:r w:rsidR="00990BFD">
        <w:t xml:space="preserve">You can obtain a copy of adal.js from the </w:t>
      </w:r>
      <w:r w:rsidR="00BD7DEA">
        <w:t xml:space="preserve">GitHub repository </w:t>
      </w:r>
      <w:r w:rsidR="00990BFD">
        <w:t xml:space="preserve">where Microsoft maintains the </w:t>
      </w:r>
      <w:r w:rsidR="000B135B">
        <w:t xml:space="preserve">source code, distribution files and documentation for </w:t>
      </w:r>
      <w:r w:rsidR="00990BFD">
        <w:t xml:space="preserve">this library. You can browser to this GitHub repository using </w:t>
      </w:r>
      <w:r w:rsidR="00BD7DEA">
        <w:t xml:space="preserve">the following URL. </w:t>
      </w:r>
    </w:p>
    <w:p w14:paraId="4CD2EFFA" w14:textId="64DB7886" w:rsidR="000336A3" w:rsidRDefault="003B79C1" w:rsidP="000336A3">
      <w:pPr>
        <w:pStyle w:val="LabStepCodeBlock"/>
      </w:pPr>
      <w:hyperlink r:id="rId21" w:history="1">
        <w:r w:rsidR="000336A3" w:rsidRPr="000336A3">
          <w:rPr>
            <w:rStyle w:val="Hyperlink"/>
          </w:rPr>
          <w:t>https://github.com/AzureAD/azure-activedirectory-library-for-js</w:t>
        </w:r>
      </w:hyperlink>
    </w:p>
    <w:p w14:paraId="1D83E2C3" w14:textId="777CE4C9" w:rsidR="00F54524" w:rsidRDefault="00BD7DEA" w:rsidP="004C42B6">
      <w:r>
        <w:t xml:space="preserve">There is one aspect of </w:t>
      </w:r>
      <w:r w:rsidR="003E1A0B">
        <w:t xml:space="preserve">working with </w:t>
      </w:r>
      <w:r>
        <w:t>ADAL.JS that can be confusing and frustrating</w:t>
      </w:r>
      <w:r w:rsidR="000B135B">
        <w:t xml:space="preserve"> if you are not using the AngularJS framework</w:t>
      </w:r>
      <w:r>
        <w:t xml:space="preserve">. The problem is that the standard </w:t>
      </w:r>
      <w:r w:rsidR="00D001FB" w:rsidRPr="00D001FB">
        <w:rPr>
          <w:i/>
        </w:rPr>
        <w:t>adal.js</w:t>
      </w:r>
      <w:r w:rsidR="00D001FB">
        <w:t xml:space="preserve"> </w:t>
      </w:r>
      <w:r>
        <w:t xml:space="preserve">library has been packaged together with a complimentary library named </w:t>
      </w:r>
      <w:r w:rsidRPr="000B135B">
        <w:rPr>
          <w:i/>
        </w:rPr>
        <w:t>adal.angular.js</w:t>
      </w:r>
      <w:r>
        <w:t xml:space="preserve"> which cont</w:t>
      </w:r>
      <w:r w:rsidR="003E1A0B">
        <w:t>ains a custom AngularJS service</w:t>
      </w:r>
      <w:r>
        <w:t xml:space="preserve">. The </w:t>
      </w:r>
      <w:r w:rsidRPr="000B135B">
        <w:rPr>
          <w:i/>
        </w:rPr>
        <w:t>adal.angular.js</w:t>
      </w:r>
      <w:r>
        <w:t xml:space="preserve"> library is great </w:t>
      </w:r>
      <w:r w:rsidR="000B135B">
        <w:t>addition which adds a lot</w:t>
      </w:r>
      <w:r>
        <w:t xml:space="preserve"> of value when you are </w:t>
      </w:r>
      <w:r w:rsidR="000B135B">
        <w:t>developing client-sid</w:t>
      </w:r>
      <w:r>
        <w:t xml:space="preserve">e applications with AngularJS. But if you creating </w:t>
      </w:r>
      <w:r w:rsidR="003E1A0B">
        <w:t xml:space="preserve">an </w:t>
      </w:r>
      <w:r>
        <w:t xml:space="preserve">SPA using React.js, </w:t>
      </w:r>
      <w:r w:rsidR="00D001FB">
        <w:t xml:space="preserve">it's </w:t>
      </w:r>
      <w:r w:rsidR="004C42B6">
        <w:t xml:space="preserve">confusing because Microsoft does not provide a package </w:t>
      </w:r>
      <w:r w:rsidR="00F0629B">
        <w:t xml:space="preserve">that will allow you to add </w:t>
      </w:r>
      <w:r w:rsidR="00F0629B" w:rsidRPr="000B135B">
        <w:rPr>
          <w:i/>
        </w:rPr>
        <w:t>adal.js</w:t>
      </w:r>
      <w:r w:rsidR="00F0629B">
        <w:t xml:space="preserve"> to your project without also adding the unneeded library named </w:t>
      </w:r>
      <w:r w:rsidR="00F0629B" w:rsidRPr="000B135B">
        <w:rPr>
          <w:i/>
        </w:rPr>
        <w:t>adal.angular.js</w:t>
      </w:r>
      <w:r w:rsidR="00F0629B">
        <w:t>.</w:t>
      </w:r>
    </w:p>
    <w:p w14:paraId="365BC5D0" w14:textId="1A890DA7" w:rsidR="000B135B" w:rsidRDefault="000B135B" w:rsidP="000B135B">
      <w:r>
        <w:t xml:space="preserve">Now that you have learned about </w:t>
      </w:r>
      <w:r w:rsidR="003E1A0B">
        <w:t xml:space="preserve">creating </w:t>
      </w:r>
      <w:r>
        <w:t>Azure AD</w:t>
      </w:r>
      <w:r w:rsidR="003E1A0B">
        <w:t xml:space="preserve"> </w:t>
      </w:r>
      <w:r w:rsidR="004C42B6">
        <w:t>application</w:t>
      </w:r>
      <w:r w:rsidR="003E1A0B">
        <w:t>s</w:t>
      </w:r>
      <w:r w:rsidR="004C42B6">
        <w:t xml:space="preserve"> </w:t>
      </w:r>
      <w:r>
        <w:t xml:space="preserve">and </w:t>
      </w:r>
      <w:r w:rsidR="003E1A0B">
        <w:t xml:space="preserve">adding </w:t>
      </w:r>
      <w:r>
        <w:t>ADAL</w:t>
      </w:r>
      <w:r w:rsidR="003E1A0B">
        <w:t xml:space="preserve"> to a Visual Studio project</w:t>
      </w:r>
      <w:r>
        <w:t xml:space="preserve">, </w:t>
      </w:r>
      <w:r w:rsidR="00F0629B">
        <w:t xml:space="preserve">it's </w:t>
      </w:r>
      <w:r w:rsidR="004C42B6">
        <w:t xml:space="preserve">finally </w:t>
      </w:r>
      <w:r w:rsidR="00F0629B">
        <w:t>time to start writing some code</w:t>
      </w:r>
      <w:r>
        <w:t xml:space="preserve"> and learning how to implement </w:t>
      </w:r>
      <w:r w:rsidR="003E1A0B">
        <w:t>an Azure AD authentication flow</w:t>
      </w:r>
      <w:r>
        <w:t xml:space="preserve">. </w:t>
      </w:r>
      <w:r w:rsidR="003E1A0B">
        <w:t>By the end of this chapter</w:t>
      </w:r>
      <w:r>
        <w:t xml:space="preserve">, you will learn </w:t>
      </w:r>
      <w:r w:rsidR="003E1A0B">
        <w:t xml:space="preserve">how </w:t>
      </w:r>
      <w:r>
        <w:t xml:space="preserve">to implement each of the four </w:t>
      </w:r>
      <w:r w:rsidR="003E1A0B">
        <w:t>primary authentication flow types</w:t>
      </w:r>
      <w:r>
        <w:t xml:space="preserve"> including </w:t>
      </w:r>
      <w:r w:rsidR="00D1120E">
        <w:t>user password credential flow</w:t>
      </w:r>
      <w:r>
        <w:t>, authorization code flow, Implicit flow and client credentials flow.</w:t>
      </w:r>
    </w:p>
    <w:p w14:paraId="01D06BCB" w14:textId="250DA6F6" w:rsidR="004C031C" w:rsidRDefault="00286C3A" w:rsidP="004C031C">
      <w:pPr>
        <w:pStyle w:val="Heading2"/>
      </w:pPr>
      <w:r>
        <w:t xml:space="preserve">Calling the Power BI Service API from a </w:t>
      </w:r>
      <w:r w:rsidR="004A7A93">
        <w:t>Native Application</w:t>
      </w:r>
    </w:p>
    <w:p w14:paraId="4888C673" w14:textId="639BAE50" w:rsidR="004C42B6" w:rsidRDefault="00286C3A" w:rsidP="00286C3A">
      <w:r>
        <w:t xml:space="preserve">Let's begin by creating a new native application and going through all the steps required to call the Power BI Service API. </w:t>
      </w:r>
      <w:r w:rsidR="003E1A0B">
        <w:t xml:space="preserve">Developing a </w:t>
      </w:r>
      <w:r>
        <w:t xml:space="preserve">native application is a good starting point when first learning how to authenticate with Azure AD </w:t>
      </w:r>
      <w:r w:rsidR="003E1A0B">
        <w:t>because it does not require as much complexity as an application registered as a Web app \ API</w:t>
      </w:r>
      <w:r>
        <w:t xml:space="preserve">. In </w:t>
      </w:r>
      <w:r w:rsidR="003E1A0B">
        <w:t>our first</w:t>
      </w:r>
      <w:r>
        <w:t xml:space="preserve"> example, we will be creating </w:t>
      </w:r>
      <w:r w:rsidR="005079D8">
        <w:t>a C# c</w:t>
      </w:r>
      <w:r w:rsidR="00BA4B45">
        <w:t>onsole application in Visual Studio</w:t>
      </w:r>
      <w:r>
        <w:t xml:space="preserve"> which calls into the Power BI Service API. </w:t>
      </w:r>
      <w:r w:rsidR="004C42B6">
        <w:t xml:space="preserve">The first </w:t>
      </w:r>
      <w:r>
        <w:t xml:space="preserve">step </w:t>
      </w:r>
      <w:r w:rsidR="004C42B6">
        <w:t xml:space="preserve">is to create an </w:t>
      </w:r>
      <w:r>
        <w:t xml:space="preserve">new </w:t>
      </w:r>
      <w:r w:rsidR="004C42B6">
        <w:t xml:space="preserve">Azure AD application and configure it with the </w:t>
      </w:r>
      <w:r w:rsidR="005079D8">
        <w:t xml:space="preserve">delegated </w:t>
      </w:r>
      <w:r w:rsidR="004C42B6">
        <w:t xml:space="preserve">permissions you </w:t>
      </w:r>
      <w:r w:rsidR="003E1A0B">
        <w:t xml:space="preserve">require </w:t>
      </w:r>
      <w:r w:rsidR="004C42B6">
        <w:t xml:space="preserve">to call the Power BI Service API. You can accomplish </w:t>
      </w:r>
      <w:r>
        <w:t xml:space="preserve">this step </w:t>
      </w:r>
      <w:r w:rsidR="004C42B6">
        <w:t>by running the following PowerShell script.</w:t>
      </w:r>
    </w:p>
    <w:p w14:paraId="1275F4DF" w14:textId="77777777" w:rsidR="00714F25" w:rsidRPr="004C42B6" w:rsidRDefault="00714F25" w:rsidP="00714F25">
      <w:pPr>
        <w:pStyle w:val="MainCodeBlock"/>
        <w:rPr>
          <w:color w:val="7F7F7F" w:themeColor="text1" w:themeTint="80"/>
        </w:rPr>
      </w:pPr>
      <w:r w:rsidRPr="004C42B6">
        <w:rPr>
          <w:color w:val="7F7F7F" w:themeColor="text1" w:themeTint="80"/>
        </w:rPr>
        <w:t># connect to Azure AD</w:t>
      </w:r>
    </w:p>
    <w:p w14:paraId="523FDBF6" w14:textId="77777777" w:rsidR="00714F25" w:rsidRDefault="00714F25" w:rsidP="00714F25">
      <w:pPr>
        <w:pStyle w:val="MainCodeBlock"/>
      </w:pPr>
      <w:r>
        <w:t>$authResult = Connect-AzureAD</w:t>
      </w:r>
    </w:p>
    <w:p w14:paraId="76E65B1C" w14:textId="77777777" w:rsidR="00714F25" w:rsidRDefault="00714F25" w:rsidP="00714F25">
      <w:pPr>
        <w:pStyle w:val="MainCodeBlock"/>
      </w:pPr>
    </w:p>
    <w:p w14:paraId="7E422CD7" w14:textId="77777777" w:rsidR="00714F25" w:rsidRPr="004C42B6" w:rsidRDefault="00714F25" w:rsidP="00714F25">
      <w:pPr>
        <w:pStyle w:val="MainCodeBlock"/>
        <w:rPr>
          <w:color w:val="7F7F7F" w:themeColor="text1" w:themeTint="80"/>
        </w:rPr>
      </w:pPr>
      <w:r w:rsidRPr="004C42B6">
        <w:rPr>
          <w:color w:val="7F7F7F" w:themeColor="text1" w:themeTint="80"/>
        </w:rPr>
        <w:t># get more info about the logged in user</w:t>
      </w:r>
    </w:p>
    <w:p w14:paraId="4BBF350F" w14:textId="77777777" w:rsidR="00714F25" w:rsidRDefault="00714F25" w:rsidP="00714F25">
      <w:pPr>
        <w:pStyle w:val="MainCodeBlock"/>
      </w:pPr>
      <w:r>
        <w:t>$user = Get-AzureADUser -ObjectId $authResult.Account.Id</w:t>
      </w:r>
    </w:p>
    <w:p w14:paraId="01634B28" w14:textId="77777777" w:rsidR="00714F25" w:rsidRDefault="00714F25" w:rsidP="00714F25">
      <w:pPr>
        <w:pStyle w:val="MainCodeBlock"/>
      </w:pPr>
    </w:p>
    <w:p w14:paraId="5946F4AD" w14:textId="77777777" w:rsidR="00714F25" w:rsidRPr="004C42B6" w:rsidRDefault="00714F25" w:rsidP="00714F25">
      <w:pPr>
        <w:pStyle w:val="MainCodeBlock"/>
        <w:rPr>
          <w:color w:val="7F7F7F" w:themeColor="text1" w:themeTint="80"/>
        </w:rPr>
      </w:pPr>
      <w:r w:rsidRPr="004C42B6">
        <w:rPr>
          <w:color w:val="7F7F7F" w:themeColor="text1" w:themeTint="80"/>
        </w:rPr>
        <w:t># create Azure AD Application</w:t>
      </w:r>
    </w:p>
    <w:p w14:paraId="12258511" w14:textId="77777777" w:rsidR="00714F25" w:rsidRDefault="00714F25" w:rsidP="00714F25">
      <w:pPr>
        <w:pStyle w:val="MainCodeBlock"/>
      </w:pPr>
      <w:r>
        <w:t>$aadApplication = New-AzureADApplication `</w:t>
      </w:r>
    </w:p>
    <w:p w14:paraId="446E918D" w14:textId="77777777" w:rsidR="00714F25" w:rsidRDefault="00714F25" w:rsidP="00714F25">
      <w:pPr>
        <w:pStyle w:val="MainCodeBlock"/>
      </w:pPr>
      <w:r>
        <w:t xml:space="preserve">                        -DisplayName "My First Native App" `</w:t>
      </w:r>
    </w:p>
    <w:p w14:paraId="60D2A6C9" w14:textId="77777777" w:rsidR="00714F25" w:rsidRDefault="00714F25" w:rsidP="00714F25">
      <w:pPr>
        <w:pStyle w:val="MainCodeBlock"/>
      </w:pPr>
      <w:r>
        <w:t xml:space="preserve">                        -PublicClient $true `</w:t>
      </w:r>
    </w:p>
    <w:p w14:paraId="0C5561B0" w14:textId="77777777" w:rsidR="00714F25" w:rsidRDefault="00714F25" w:rsidP="00714F25">
      <w:pPr>
        <w:pStyle w:val="MainCodeBlock"/>
      </w:pPr>
      <w:r>
        <w:t xml:space="preserve">                        -AvailableToOtherTenants $false `</w:t>
      </w:r>
    </w:p>
    <w:p w14:paraId="4291494C" w14:textId="77777777" w:rsidR="00714F25" w:rsidRDefault="00714F25" w:rsidP="00714F25">
      <w:pPr>
        <w:pStyle w:val="MainCodeBlock"/>
      </w:pPr>
      <w:r>
        <w:t xml:space="preserve">                        -ReplyUrls @("https://localhost/app1234")</w:t>
      </w:r>
    </w:p>
    <w:p w14:paraId="5AB5B077" w14:textId="77777777" w:rsidR="00714F25" w:rsidRDefault="00714F25" w:rsidP="00714F25">
      <w:pPr>
        <w:pStyle w:val="MainCodeBlock"/>
      </w:pPr>
    </w:p>
    <w:p w14:paraId="2FE2DA69" w14:textId="77777777" w:rsidR="00714F25" w:rsidRPr="004C42B6" w:rsidRDefault="00714F25" w:rsidP="00714F25">
      <w:pPr>
        <w:pStyle w:val="MainCodeBlock"/>
        <w:rPr>
          <w:color w:val="7F7F7F" w:themeColor="text1" w:themeTint="80"/>
        </w:rPr>
      </w:pPr>
      <w:r w:rsidRPr="004C42B6">
        <w:rPr>
          <w:color w:val="7F7F7F" w:themeColor="text1" w:themeTint="80"/>
        </w:rPr>
        <w:t># create service principal for application</w:t>
      </w:r>
    </w:p>
    <w:p w14:paraId="2CE1AF2F" w14:textId="77777777" w:rsidR="00714F25" w:rsidRDefault="00714F25" w:rsidP="00714F25">
      <w:pPr>
        <w:pStyle w:val="MainCodeBlock"/>
      </w:pPr>
      <w:r>
        <w:t>$appId = $aadApplication.AppId</w:t>
      </w:r>
    </w:p>
    <w:p w14:paraId="690A6B06" w14:textId="77777777" w:rsidR="00714F25" w:rsidRDefault="00714F25" w:rsidP="00714F25">
      <w:pPr>
        <w:pStyle w:val="MainCodeBlock"/>
      </w:pPr>
      <w:r>
        <w:t>$serviceServicePrincipal = New-AzureADServicePrincipal -AppId $appId</w:t>
      </w:r>
    </w:p>
    <w:p w14:paraId="4FB8B3EC" w14:textId="77777777" w:rsidR="00714F25" w:rsidRDefault="00714F25" w:rsidP="00714F25">
      <w:pPr>
        <w:pStyle w:val="MainCodeBlock"/>
      </w:pPr>
    </w:p>
    <w:p w14:paraId="7BDB5067" w14:textId="77777777" w:rsidR="00714F25" w:rsidRPr="004C42B6" w:rsidRDefault="00714F25" w:rsidP="00714F25">
      <w:pPr>
        <w:pStyle w:val="MainCodeBlock"/>
        <w:rPr>
          <w:color w:val="7F7F7F" w:themeColor="text1" w:themeTint="80"/>
        </w:rPr>
      </w:pPr>
      <w:r w:rsidRPr="004C42B6">
        <w:rPr>
          <w:color w:val="7F7F7F" w:themeColor="text1" w:themeTint="80"/>
        </w:rPr>
        <w:t># assign current user as application owner</w:t>
      </w:r>
    </w:p>
    <w:p w14:paraId="27A8804C" w14:textId="77777777" w:rsidR="00714F25" w:rsidRDefault="00714F25" w:rsidP="00714F25">
      <w:pPr>
        <w:pStyle w:val="MainCodeBlock"/>
      </w:pPr>
      <w:r>
        <w:t>Add-AzureADApplicationOwner -ObjectId $aadApplication.ObjectId -RefObjectId $user.ObjectId</w:t>
      </w:r>
    </w:p>
    <w:p w14:paraId="064EA746" w14:textId="77777777" w:rsidR="00714F25" w:rsidRDefault="00714F25" w:rsidP="00714F25">
      <w:pPr>
        <w:pStyle w:val="MainCodeBlock"/>
      </w:pPr>
    </w:p>
    <w:p w14:paraId="1273DCBC" w14:textId="77777777" w:rsidR="00714F25" w:rsidRPr="004C42B6" w:rsidRDefault="00714F25" w:rsidP="00714F25">
      <w:pPr>
        <w:pStyle w:val="MainCodeBlock"/>
        <w:rPr>
          <w:color w:val="7F7F7F" w:themeColor="text1" w:themeTint="80"/>
        </w:rPr>
      </w:pPr>
      <w:r w:rsidRPr="004C42B6">
        <w:rPr>
          <w:color w:val="7F7F7F" w:themeColor="text1" w:themeTint="80"/>
        </w:rPr>
        <w:t># configure delegated permisssions for the Power BI Service API</w:t>
      </w:r>
    </w:p>
    <w:p w14:paraId="01E7C389" w14:textId="77777777" w:rsidR="00714F25" w:rsidRDefault="00714F25" w:rsidP="00714F25">
      <w:pPr>
        <w:pStyle w:val="MainCodeBlock"/>
      </w:pPr>
      <w:r>
        <w:t>$requiredAccess = New-Object -TypeName "Microsoft.Open.AzureAD.Model.RequiredResourceAccess"</w:t>
      </w:r>
    </w:p>
    <w:p w14:paraId="33450AD4" w14:textId="77777777" w:rsidR="00714F25" w:rsidRDefault="00714F25" w:rsidP="00714F25">
      <w:pPr>
        <w:pStyle w:val="MainCodeBlock"/>
      </w:pPr>
      <w:r>
        <w:t>$requiredAccess.ResourceAppId = "00000009-0000-0000-c000-000000000000"</w:t>
      </w:r>
    </w:p>
    <w:p w14:paraId="7ABD395C" w14:textId="77777777" w:rsidR="00714F25" w:rsidRDefault="00714F25" w:rsidP="00714F25">
      <w:pPr>
        <w:pStyle w:val="MainCodeBlock"/>
      </w:pPr>
    </w:p>
    <w:p w14:paraId="484E872A" w14:textId="77777777" w:rsidR="00714F25" w:rsidRPr="004C42B6" w:rsidRDefault="00714F25" w:rsidP="00714F25">
      <w:pPr>
        <w:pStyle w:val="MainCodeBlock"/>
        <w:rPr>
          <w:color w:val="7F7F7F" w:themeColor="text1" w:themeTint="80"/>
        </w:rPr>
      </w:pPr>
      <w:r w:rsidRPr="004C42B6">
        <w:rPr>
          <w:color w:val="7F7F7F" w:themeColor="text1" w:themeTint="80"/>
        </w:rPr>
        <w:t># create first delegated permission - Report.Read.All</w:t>
      </w:r>
    </w:p>
    <w:p w14:paraId="07A44322" w14:textId="77777777" w:rsidR="00714F25" w:rsidRDefault="00714F25" w:rsidP="00714F25">
      <w:pPr>
        <w:pStyle w:val="MainCodeBlock"/>
      </w:pPr>
      <w:r>
        <w:t>$permission1 = New-Object -TypeName "Microsoft.Open.AzureAD.Model.ResourceAccess" `</w:t>
      </w:r>
    </w:p>
    <w:p w14:paraId="43B01FE8" w14:textId="77777777" w:rsidR="00714F25" w:rsidRDefault="00714F25" w:rsidP="00714F25">
      <w:pPr>
        <w:pStyle w:val="MainCodeBlock"/>
      </w:pPr>
      <w:r>
        <w:t xml:space="preserve">                          -ArgumentList "4ae1bf56-f562-4747-b7bc-2fa0874ed46f","Scope"</w:t>
      </w:r>
    </w:p>
    <w:p w14:paraId="56C4D5BB" w14:textId="77777777" w:rsidR="00714F25" w:rsidRDefault="00714F25" w:rsidP="00714F25">
      <w:pPr>
        <w:pStyle w:val="MainCodeBlock"/>
      </w:pPr>
    </w:p>
    <w:p w14:paraId="58484797" w14:textId="77777777" w:rsidR="00714F25" w:rsidRPr="004C42B6" w:rsidRDefault="00714F25" w:rsidP="00714F25">
      <w:pPr>
        <w:pStyle w:val="MainCodeBlock"/>
        <w:rPr>
          <w:color w:val="7F7F7F" w:themeColor="text1" w:themeTint="80"/>
        </w:rPr>
      </w:pPr>
      <w:r w:rsidRPr="004C42B6">
        <w:rPr>
          <w:color w:val="7F7F7F" w:themeColor="text1" w:themeTint="80"/>
        </w:rPr>
        <w:t># create second delegated permission - Dashboards.Read.All</w:t>
      </w:r>
    </w:p>
    <w:p w14:paraId="67EF51D5" w14:textId="77777777" w:rsidR="00714F25" w:rsidRDefault="00714F25" w:rsidP="00714F25">
      <w:pPr>
        <w:pStyle w:val="MainCodeBlock"/>
      </w:pPr>
      <w:r>
        <w:t>$permission2 = New-Object -TypeName "Microsoft.Open.AzureAD.Model.ResourceAccess" `</w:t>
      </w:r>
    </w:p>
    <w:p w14:paraId="63233A62" w14:textId="77777777" w:rsidR="00714F25" w:rsidRDefault="00714F25" w:rsidP="00714F25">
      <w:pPr>
        <w:pStyle w:val="MainCodeBlock"/>
      </w:pPr>
      <w:r>
        <w:t xml:space="preserve">                          -ArgumentList "2448370f-f988-42cd-909c-6528efd67c1a","Scope"</w:t>
      </w:r>
    </w:p>
    <w:p w14:paraId="5983B1EB" w14:textId="77777777" w:rsidR="00714F25" w:rsidRDefault="00714F25" w:rsidP="00714F25">
      <w:pPr>
        <w:pStyle w:val="MainCodeBlock"/>
      </w:pPr>
    </w:p>
    <w:p w14:paraId="2C4D68ED" w14:textId="77777777" w:rsidR="00714F25" w:rsidRPr="004C42B6" w:rsidRDefault="00714F25" w:rsidP="00714F25">
      <w:pPr>
        <w:pStyle w:val="MainCodeBlock"/>
        <w:rPr>
          <w:color w:val="7F7F7F" w:themeColor="text1" w:themeTint="80"/>
        </w:rPr>
      </w:pPr>
      <w:r w:rsidRPr="004C42B6">
        <w:rPr>
          <w:color w:val="7F7F7F" w:themeColor="text1" w:themeTint="80"/>
        </w:rPr>
        <w:t># add permissions to ResourceAccess list</w:t>
      </w:r>
    </w:p>
    <w:p w14:paraId="30BF1CCC" w14:textId="77777777" w:rsidR="00714F25" w:rsidRDefault="00714F25" w:rsidP="00714F25">
      <w:pPr>
        <w:pStyle w:val="MainCodeBlock"/>
      </w:pPr>
      <w:r>
        <w:t>$requiredAccess.ResourceAccess = $permission1, $permission2</w:t>
      </w:r>
    </w:p>
    <w:p w14:paraId="2EC089A3" w14:textId="77777777" w:rsidR="00714F25" w:rsidRDefault="00714F25" w:rsidP="00714F25">
      <w:pPr>
        <w:pStyle w:val="MainCodeBlock"/>
      </w:pPr>
    </w:p>
    <w:p w14:paraId="2B6D0FA7" w14:textId="77777777" w:rsidR="00714F25" w:rsidRPr="004C42B6" w:rsidRDefault="00714F25" w:rsidP="00714F25">
      <w:pPr>
        <w:pStyle w:val="MainCodeBlock"/>
        <w:rPr>
          <w:color w:val="7F7F7F" w:themeColor="text1" w:themeTint="80"/>
        </w:rPr>
      </w:pPr>
      <w:r w:rsidRPr="004C42B6">
        <w:rPr>
          <w:color w:val="7F7F7F" w:themeColor="text1" w:themeTint="80"/>
        </w:rPr>
        <w:t># add permissions by updating application with RequiredResourceAccess object</w:t>
      </w:r>
    </w:p>
    <w:p w14:paraId="11FE408E" w14:textId="77777777" w:rsidR="00714F25" w:rsidRPr="00F07D19" w:rsidRDefault="00714F25" w:rsidP="00714F25">
      <w:pPr>
        <w:pStyle w:val="MainCodeBlock"/>
      </w:pPr>
      <w:r>
        <w:t>Set-AzureADApplication -ObjectId $aadApplication.ObjectId -RequiredResourceAccess $requiredAccess</w:t>
      </w:r>
    </w:p>
    <w:p w14:paraId="09C2A037" w14:textId="55E9867A" w:rsidR="000B135B" w:rsidRDefault="004C42B6" w:rsidP="004C031C">
      <w:r>
        <w:t xml:space="preserve">When you run this </w:t>
      </w:r>
      <w:r w:rsidR="00E3208E">
        <w:t xml:space="preserve">PowerShell </w:t>
      </w:r>
      <w:r>
        <w:t xml:space="preserve">script, it will create a new native application in Azure AD </w:t>
      </w:r>
      <w:r w:rsidR="00E3208E">
        <w:t xml:space="preserve">with required Power BI Service API permissions </w:t>
      </w:r>
      <w:r>
        <w:t xml:space="preserve">and a reply URL of </w:t>
      </w:r>
      <w:r w:rsidRPr="004C42B6">
        <w:rPr>
          <w:i/>
        </w:rPr>
        <w:t>https://localhost/app1234</w:t>
      </w:r>
      <w:r>
        <w:t xml:space="preserve">. </w:t>
      </w:r>
      <w:r w:rsidR="00E3208E">
        <w:t xml:space="preserve">As the execution of the PowerShell script creates the new application, Azure AD will automatically generate a new GUID for the application ID. After you have created </w:t>
      </w:r>
      <w:r>
        <w:t xml:space="preserve">the Azure AD application, </w:t>
      </w:r>
      <w:r w:rsidR="00E3208E">
        <w:t xml:space="preserve">your </w:t>
      </w:r>
      <w:r>
        <w:t>next step</w:t>
      </w:r>
      <w:r w:rsidR="00E3208E">
        <w:t>s</w:t>
      </w:r>
      <w:r>
        <w:t xml:space="preserve"> </w:t>
      </w:r>
      <w:r w:rsidR="00E3208E">
        <w:t xml:space="preserve">are </w:t>
      </w:r>
      <w:r>
        <w:t xml:space="preserve">to </w:t>
      </w:r>
      <w:r w:rsidR="003E1A0B">
        <w:t>create a new C# c</w:t>
      </w:r>
      <w:r w:rsidR="00286C3A">
        <w:t xml:space="preserve">onsole application in </w:t>
      </w:r>
      <w:r>
        <w:t>Visual Studio</w:t>
      </w:r>
      <w:r w:rsidR="00E3208E">
        <w:t xml:space="preserve"> and to </w:t>
      </w:r>
      <w:r w:rsidR="00286C3A">
        <w:t>install</w:t>
      </w:r>
      <w:r>
        <w:t xml:space="preserve"> the NuGet package </w:t>
      </w:r>
      <w:r w:rsidR="00E3208E">
        <w:lastRenderedPageBreak/>
        <w:t xml:space="preserve">for ADAL.NET </w:t>
      </w:r>
      <w:r w:rsidR="00286C3A">
        <w:t xml:space="preserve">named </w:t>
      </w:r>
      <w:proofErr w:type="spellStart"/>
      <w:r w:rsidR="00286C3A" w:rsidRPr="00DB26A7">
        <w:t>Microsoft.IdentityModel.Clients.ActiveDirectory</w:t>
      </w:r>
      <w:proofErr w:type="spellEnd"/>
      <w:r w:rsidR="00286C3A">
        <w:t xml:space="preserve"> </w:t>
      </w:r>
      <w:r w:rsidR="001C7FE3">
        <w:t>as shown in Figure 3.10.</w:t>
      </w:r>
      <w:r w:rsidR="00DB26A7">
        <w:t xml:space="preserve"> </w:t>
      </w:r>
      <w:r w:rsidR="00E3208E">
        <w:t xml:space="preserve">You should also install </w:t>
      </w:r>
      <w:r w:rsidR="00DB26A7">
        <w:t xml:space="preserve">a second NuGet package named </w:t>
      </w:r>
      <w:proofErr w:type="spellStart"/>
      <w:r w:rsidR="00DB26A7" w:rsidRPr="00140E17">
        <w:rPr>
          <w:i/>
        </w:rPr>
        <w:t>Newtonsoft.Json</w:t>
      </w:r>
      <w:proofErr w:type="spellEnd"/>
      <w:r w:rsidR="00DB26A7">
        <w:t xml:space="preserve"> which will be used convert JSON returned the Power BI Service API into strongly-typed objects making it easier to access </w:t>
      </w:r>
      <w:r w:rsidR="00E3208E">
        <w:t xml:space="preserve">JSON-based </w:t>
      </w:r>
      <w:r w:rsidR="00DB26A7">
        <w:t xml:space="preserve">content </w:t>
      </w:r>
      <w:r w:rsidR="00E3208E">
        <w:t xml:space="preserve">returned from the Power BI Service API when you are programming in </w:t>
      </w:r>
      <w:r w:rsidR="00DB26A7">
        <w:t>C#.</w:t>
      </w:r>
    </w:p>
    <w:p w14:paraId="40699EAE" w14:textId="08DC9239" w:rsidR="001C7FE3" w:rsidRDefault="001C7FE3" w:rsidP="001C7FE3">
      <w:pPr>
        <w:pStyle w:val="FigureCaption"/>
      </w:pPr>
      <w:r>
        <w:rPr>
          <w:noProof/>
        </w:rPr>
        <w:drawing>
          <wp:inline distT="0" distB="0" distL="0" distR="0" wp14:anchorId="12A4E1A8" wp14:editId="172A4CD6">
            <wp:extent cx="3841668" cy="1217486"/>
            <wp:effectExtent l="19050" t="19050" r="26035" b="209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1337" cy="1245903"/>
                    </a:xfrm>
                    <a:prstGeom prst="rect">
                      <a:avLst/>
                    </a:prstGeom>
                    <a:noFill/>
                    <a:ln>
                      <a:solidFill>
                        <a:schemeClr val="tx1">
                          <a:lumMod val="50000"/>
                          <a:lumOff val="50000"/>
                        </a:schemeClr>
                      </a:solidFill>
                    </a:ln>
                  </pic:spPr>
                </pic:pic>
              </a:graphicData>
            </a:graphic>
          </wp:inline>
        </w:drawing>
      </w:r>
    </w:p>
    <w:p w14:paraId="10E25047" w14:textId="5AAAF108" w:rsidR="001C7FE3" w:rsidRDefault="001C7FE3" w:rsidP="001C7FE3">
      <w:pPr>
        <w:pStyle w:val="FigureCaption"/>
      </w:pPr>
      <w:r>
        <w:t>Figure 3.10:</w:t>
      </w:r>
      <w:r w:rsidR="00DB26A7">
        <w:t xml:space="preserve"> ADAL.NET is added by installing the NuGet package named </w:t>
      </w:r>
      <w:proofErr w:type="spellStart"/>
      <w:r w:rsidR="00DB26A7" w:rsidRPr="00DB26A7">
        <w:t>Microsoft.IdentityModel.Clients.ActiveDirectory</w:t>
      </w:r>
      <w:proofErr w:type="spellEnd"/>
      <w:r w:rsidR="00DB26A7" w:rsidRPr="00DB26A7">
        <w:rPr>
          <w:i w:val="0"/>
        </w:rPr>
        <w:t>.</w:t>
      </w:r>
    </w:p>
    <w:p w14:paraId="3977B751" w14:textId="6D51688F" w:rsidR="00DB26A7" w:rsidRDefault="00DB26A7" w:rsidP="001C7FE3">
      <w:r>
        <w:t xml:space="preserve">Now it's time to </w:t>
      </w:r>
      <w:r w:rsidR="002E1583">
        <w:t xml:space="preserve">write </w:t>
      </w:r>
      <w:r>
        <w:t xml:space="preserve">a complete C# program that calls the Power BI Service API. First, the program must implement </w:t>
      </w:r>
      <w:r w:rsidR="00B04F1C">
        <w:t xml:space="preserve">an authentication </w:t>
      </w:r>
      <w:r>
        <w:t xml:space="preserve">flow to call to Azure AD and obtain </w:t>
      </w:r>
      <w:r w:rsidR="00B04F1C">
        <w:t xml:space="preserve">an </w:t>
      </w:r>
      <w:r>
        <w:t xml:space="preserve">access token for the Power BI Service API. </w:t>
      </w:r>
      <w:r w:rsidR="005079D8">
        <w:t>Second</w:t>
      </w:r>
      <w:r w:rsidR="00B04F1C">
        <w:t>,</w:t>
      </w:r>
      <w:r>
        <w:t xml:space="preserve"> the application must </w:t>
      </w:r>
      <w:r w:rsidR="002E1583">
        <w:t xml:space="preserve">transmit </w:t>
      </w:r>
      <w:r>
        <w:t xml:space="preserve">the access token </w:t>
      </w:r>
      <w:r w:rsidR="002E1583">
        <w:t xml:space="preserve">along with </w:t>
      </w:r>
      <w:r>
        <w:t xml:space="preserve">any HTTP request </w:t>
      </w:r>
      <w:r w:rsidR="00B04F1C">
        <w:t xml:space="preserve">sent to </w:t>
      </w:r>
      <w:r>
        <w:t>the Power BI Service API.</w:t>
      </w:r>
      <w:r w:rsidR="002E1583">
        <w:t xml:space="preserve"> Let's start by examining the entire program at once and</w:t>
      </w:r>
      <w:r w:rsidR="00E3208E">
        <w:t>,</w:t>
      </w:r>
      <w:r w:rsidR="002E1583">
        <w:t xml:space="preserve"> after that</w:t>
      </w:r>
      <w:r w:rsidR="00E3208E">
        <w:t>,</w:t>
      </w:r>
      <w:r w:rsidR="002E1583">
        <w:t xml:space="preserve"> we'll walk through smaller sections of this code.</w:t>
      </w:r>
    </w:p>
    <w:p w14:paraId="75E0BE2F" w14:textId="77777777" w:rsidR="001C7FE3" w:rsidRDefault="001C7FE3" w:rsidP="001C7FE3">
      <w:pPr>
        <w:pStyle w:val="MainCodeBlock"/>
      </w:pPr>
      <w:r>
        <w:t>using System;</w:t>
      </w:r>
    </w:p>
    <w:p w14:paraId="49ED176C" w14:textId="77777777" w:rsidR="001C7FE3" w:rsidRDefault="001C7FE3" w:rsidP="001C7FE3">
      <w:pPr>
        <w:pStyle w:val="MainCodeBlock"/>
      </w:pPr>
      <w:r>
        <w:t>using System.Net;</w:t>
      </w:r>
    </w:p>
    <w:p w14:paraId="27A857F0" w14:textId="77777777" w:rsidR="001C7FE3" w:rsidRDefault="001C7FE3" w:rsidP="001C7FE3">
      <w:pPr>
        <w:pStyle w:val="MainCodeBlock"/>
      </w:pPr>
      <w:r>
        <w:t>using System.Net.Http;</w:t>
      </w:r>
    </w:p>
    <w:p w14:paraId="00425387" w14:textId="77777777" w:rsidR="001C7FE3" w:rsidRDefault="001C7FE3" w:rsidP="001C7FE3">
      <w:pPr>
        <w:pStyle w:val="MainCodeBlock"/>
      </w:pPr>
      <w:r>
        <w:t>using Microsoft.IdentityModel.Clients.ActiveDirectory;</w:t>
      </w:r>
    </w:p>
    <w:p w14:paraId="0B8B2482" w14:textId="77777777" w:rsidR="001C7FE3" w:rsidRDefault="001C7FE3" w:rsidP="001C7FE3">
      <w:pPr>
        <w:pStyle w:val="MainCodeBlock"/>
      </w:pPr>
      <w:r>
        <w:t>using Newtonsoft.Json;</w:t>
      </w:r>
    </w:p>
    <w:p w14:paraId="7404471F" w14:textId="77777777" w:rsidR="001C7FE3" w:rsidRDefault="001C7FE3" w:rsidP="001C7FE3">
      <w:pPr>
        <w:pStyle w:val="MainCodeBlock"/>
      </w:pPr>
      <w:r>
        <w:t>using HelloPowerBiServiceApi.Models;</w:t>
      </w:r>
    </w:p>
    <w:p w14:paraId="63296BCF" w14:textId="77777777" w:rsidR="001C7FE3" w:rsidRDefault="001C7FE3" w:rsidP="001C7FE3">
      <w:pPr>
        <w:pStyle w:val="MainCodeBlock"/>
      </w:pPr>
    </w:p>
    <w:p w14:paraId="4719C2FC" w14:textId="77777777" w:rsidR="001C7FE3" w:rsidRDefault="001C7FE3" w:rsidP="001C7FE3">
      <w:pPr>
        <w:pStyle w:val="MainCodeBlock"/>
      </w:pPr>
      <w:r>
        <w:t>namespace HelloPowerBiServiceApi {</w:t>
      </w:r>
    </w:p>
    <w:p w14:paraId="425A0EC5" w14:textId="77777777" w:rsidR="001C7FE3" w:rsidRDefault="001C7FE3" w:rsidP="001C7FE3">
      <w:pPr>
        <w:pStyle w:val="MainCodeBlock"/>
      </w:pPr>
    </w:p>
    <w:p w14:paraId="13F57183" w14:textId="77777777" w:rsidR="001C7FE3" w:rsidRDefault="001C7FE3" w:rsidP="001C7FE3">
      <w:pPr>
        <w:pStyle w:val="MainCodeBlock"/>
      </w:pPr>
      <w:r>
        <w:t xml:space="preserve">  class Program {</w:t>
      </w:r>
    </w:p>
    <w:p w14:paraId="4A106F2E" w14:textId="77777777" w:rsidR="001C7FE3" w:rsidRDefault="001C7FE3" w:rsidP="001C7FE3">
      <w:pPr>
        <w:pStyle w:val="MainCodeBlock"/>
      </w:pPr>
    </w:p>
    <w:p w14:paraId="73860136" w14:textId="77777777" w:rsidR="001C7FE3" w:rsidRDefault="001C7FE3" w:rsidP="001C7FE3">
      <w:pPr>
        <w:pStyle w:val="MainCodeBlock"/>
      </w:pPr>
      <w:r>
        <w:t xml:space="preserve">    const string aadAuthorizationEndpoint = "https://login.windows.net/common/oauth2/authorize";</w:t>
      </w:r>
    </w:p>
    <w:p w14:paraId="76E97C16" w14:textId="77777777" w:rsidR="001C7FE3" w:rsidRDefault="001C7FE3" w:rsidP="001C7FE3">
      <w:pPr>
        <w:pStyle w:val="MainCodeBlock"/>
      </w:pPr>
      <w:r>
        <w:t xml:space="preserve">    const string resourceUriPowerBi = "https://analysis.windows.net/powerbi/api";</w:t>
      </w:r>
    </w:p>
    <w:p w14:paraId="764A416A" w14:textId="77777777" w:rsidR="001C7FE3" w:rsidRDefault="001C7FE3" w:rsidP="001C7FE3">
      <w:pPr>
        <w:pStyle w:val="MainCodeBlock"/>
      </w:pPr>
      <w:r>
        <w:t xml:space="preserve">    const string clientId = "c07dc205-fe75-45dd-93d8-48aa30cac269";</w:t>
      </w:r>
    </w:p>
    <w:p w14:paraId="19BC6F3B" w14:textId="77777777" w:rsidR="001C7FE3" w:rsidRDefault="001C7FE3" w:rsidP="001C7FE3">
      <w:pPr>
        <w:pStyle w:val="MainCodeBlock"/>
      </w:pPr>
      <w:r>
        <w:t xml:space="preserve">    static readonly Uri redirectUri = new Uri("https://localhost/app1234");</w:t>
      </w:r>
    </w:p>
    <w:p w14:paraId="6D03D750" w14:textId="77777777" w:rsidR="001C7FE3" w:rsidRDefault="001C7FE3" w:rsidP="001C7FE3">
      <w:pPr>
        <w:pStyle w:val="MainCodeBlock"/>
      </w:pPr>
    </w:p>
    <w:p w14:paraId="476810B2" w14:textId="77777777" w:rsidR="001C7FE3" w:rsidRDefault="001C7FE3" w:rsidP="001C7FE3">
      <w:pPr>
        <w:pStyle w:val="MainCodeBlock"/>
      </w:pPr>
      <w:r>
        <w:t xml:space="preserve">    static string GetAccessToken() {</w:t>
      </w:r>
    </w:p>
    <w:p w14:paraId="7E556795" w14:textId="45509FEC" w:rsidR="001C7FE3" w:rsidRDefault="001C7FE3" w:rsidP="001C7FE3">
      <w:pPr>
        <w:pStyle w:val="MainCodeBlock"/>
      </w:pPr>
      <w:r>
        <w:t xml:space="preserve">      </w:t>
      </w:r>
      <w:r w:rsidR="004C274C">
        <w:t xml:space="preserve">var </w:t>
      </w:r>
      <w:r>
        <w:t>authContext = new AuthenticationContext(aadAuthorizationEndpoint);</w:t>
      </w:r>
    </w:p>
    <w:p w14:paraId="2D73C70D" w14:textId="45478FCE" w:rsidR="001C7FE3" w:rsidRDefault="001C7FE3" w:rsidP="001C7FE3">
      <w:pPr>
        <w:pStyle w:val="MainCodeBlock"/>
      </w:pPr>
      <w:r>
        <w:t xml:space="preserve">    </w:t>
      </w:r>
      <w:r w:rsidR="00140E17">
        <w:t xml:space="preserve">  </w:t>
      </w:r>
      <w:r w:rsidR="004C274C">
        <w:t xml:space="preserve">var </w:t>
      </w:r>
      <w:r w:rsidR="00140E17" w:rsidRPr="00140E17">
        <w:t>promptBehavior</w:t>
      </w:r>
      <w:r>
        <w:t xml:space="preserve"> = new PlatformParameters(PromptBehavior.</w:t>
      </w:r>
      <w:r w:rsidR="00140E17">
        <w:t>Auto</w:t>
      </w:r>
      <w:r>
        <w:t>);</w:t>
      </w:r>
    </w:p>
    <w:p w14:paraId="59A04D8F" w14:textId="77777777" w:rsidR="00140E17" w:rsidRDefault="001C7FE3" w:rsidP="001C7FE3">
      <w:pPr>
        <w:pStyle w:val="MainCodeBlock"/>
      </w:pPr>
      <w:r>
        <w:t xml:space="preserve">      AuthenticationResult result = </w:t>
      </w:r>
    </w:p>
    <w:p w14:paraId="4DA80461" w14:textId="2C5791B0" w:rsidR="001C7FE3" w:rsidRDefault="00140E17" w:rsidP="001C7FE3">
      <w:pPr>
        <w:pStyle w:val="MainCodeBlock"/>
      </w:pPr>
      <w:r>
        <w:t xml:space="preserve">        </w:t>
      </w:r>
      <w:r w:rsidR="001C7FE3">
        <w:t xml:space="preserve">authContext.AcquireTokenAsync(resourceUriPowerBi, clientId, redirectUri, </w:t>
      </w:r>
      <w:r w:rsidRPr="00140E17">
        <w:t>promptBehavior</w:t>
      </w:r>
      <w:r w:rsidR="001C7FE3">
        <w:t>).Result;</w:t>
      </w:r>
    </w:p>
    <w:p w14:paraId="41BCE218" w14:textId="77777777" w:rsidR="001C7FE3" w:rsidRDefault="001C7FE3" w:rsidP="001C7FE3">
      <w:pPr>
        <w:pStyle w:val="MainCodeBlock"/>
      </w:pPr>
      <w:r>
        <w:t xml:space="preserve">      return result.AccessToken;</w:t>
      </w:r>
    </w:p>
    <w:p w14:paraId="063A78EE" w14:textId="77777777" w:rsidR="001C7FE3" w:rsidRDefault="001C7FE3" w:rsidP="001C7FE3">
      <w:pPr>
        <w:pStyle w:val="MainCodeBlock"/>
      </w:pPr>
      <w:r>
        <w:t xml:space="preserve">    }</w:t>
      </w:r>
    </w:p>
    <w:p w14:paraId="0C3DFD82" w14:textId="77777777" w:rsidR="001C7FE3" w:rsidRDefault="001C7FE3" w:rsidP="001C7FE3">
      <w:pPr>
        <w:pStyle w:val="MainCodeBlock"/>
      </w:pPr>
    </w:p>
    <w:p w14:paraId="41331CCC" w14:textId="77777777" w:rsidR="001C7FE3" w:rsidRDefault="001C7FE3" w:rsidP="001C7FE3">
      <w:pPr>
        <w:pStyle w:val="MainCodeBlock"/>
      </w:pPr>
      <w:r>
        <w:t xml:space="preserve">    static string ExecuteGetRequest(string restUrl) {</w:t>
      </w:r>
    </w:p>
    <w:p w14:paraId="60E49D44" w14:textId="77777777" w:rsidR="001C7FE3" w:rsidRDefault="001C7FE3" w:rsidP="001C7FE3">
      <w:pPr>
        <w:pStyle w:val="MainCodeBlock"/>
      </w:pPr>
      <w:r>
        <w:t xml:space="preserve">      HttpClient client = new HttpClient();</w:t>
      </w:r>
    </w:p>
    <w:p w14:paraId="3D722DC4" w14:textId="77777777" w:rsidR="001C7FE3" w:rsidRDefault="001C7FE3" w:rsidP="001C7FE3">
      <w:pPr>
        <w:pStyle w:val="MainCodeBlock"/>
      </w:pPr>
      <w:r>
        <w:t xml:space="preserve">      HttpRequestMessage request = new HttpRequestMessage(HttpMethod.Get, restUrl);</w:t>
      </w:r>
    </w:p>
    <w:p w14:paraId="60529FE7" w14:textId="77777777" w:rsidR="001C7FE3" w:rsidRDefault="001C7FE3" w:rsidP="001C7FE3">
      <w:pPr>
        <w:pStyle w:val="MainCodeBlock"/>
      </w:pPr>
      <w:r>
        <w:t xml:space="preserve">      request.Headers.Add("Authorization", "Bearer " + GetAccessToken());</w:t>
      </w:r>
    </w:p>
    <w:p w14:paraId="5CCD49BE" w14:textId="77777777" w:rsidR="001C7FE3" w:rsidRDefault="001C7FE3" w:rsidP="001C7FE3">
      <w:pPr>
        <w:pStyle w:val="MainCodeBlock"/>
      </w:pPr>
      <w:r>
        <w:t xml:space="preserve">      request.Headers.Add("Accept", "application/json;odata.metadata=minimal");</w:t>
      </w:r>
    </w:p>
    <w:p w14:paraId="4A92DC48" w14:textId="77777777" w:rsidR="001C7FE3" w:rsidRDefault="001C7FE3" w:rsidP="001C7FE3">
      <w:pPr>
        <w:pStyle w:val="MainCodeBlock"/>
      </w:pPr>
      <w:r>
        <w:t xml:space="preserve">      HttpResponseMessage response = client.SendAsync(request).Result;</w:t>
      </w:r>
    </w:p>
    <w:p w14:paraId="7F19A353" w14:textId="77777777" w:rsidR="001C7FE3" w:rsidRDefault="001C7FE3" w:rsidP="001C7FE3">
      <w:pPr>
        <w:pStyle w:val="MainCodeBlock"/>
      </w:pPr>
      <w:r>
        <w:t xml:space="preserve">      if (response.StatusCode != HttpStatusCode.OK) {</w:t>
      </w:r>
    </w:p>
    <w:p w14:paraId="159B99F2" w14:textId="77777777" w:rsidR="001C7FE3" w:rsidRDefault="001C7FE3" w:rsidP="001C7FE3">
      <w:pPr>
        <w:pStyle w:val="MainCodeBlock"/>
      </w:pPr>
      <w:r>
        <w:t xml:space="preserve">        throw new ApplicationException("Error occured calling the Power BI Servide API");</w:t>
      </w:r>
    </w:p>
    <w:p w14:paraId="0D6D96E2" w14:textId="77777777" w:rsidR="001C7FE3" w:rsidRDefault="001C7FE3" w:rsidP="001C7FE3">
      <w:pPr>
        <w:pStyle w:val="MainCodeBlock"/>
      </w:pPr>
      <w:r>
        <w:t xml:space="preserve">      }</w:t>
      </w:r>
    </w:p>
    <w:p w14:paraId="404217E5" w14:textId="77777777" w:rsidR="001C7FE3" w:rsidRDefault="001C7FE3" w:rsidP="001C7FE3">
      <w:pPr>
        <w:pStyle w:val="MainCodeBlock"/>
      </w:pPr>
      <w:r>
        <w:t xml:space="preserve">      return response.Content.ReadAsStringAsync().Result;</w:t>
      </w:r>
    </w:p>
    <w:p w14:paraId="429B8415" w14:textId="77777777" w:rsidR="001C7FE3" w:rsidRDefault="001C7FE3" w:rsidP="001C7FE3">
      <w:pPr>
        <w:pStyle w:val="MainCodeBlock"/>
      </w:pPr>
      <w:r>
        <w:t xml:space="preserve">    }</w:t>
      </w:r>
    </w:p>
    <w:p w14:paraId="6326F5F0" w14:textId="77777777" w:rsidR="001C7FE3" w:rsidRDefault="001C7FE3" w:rsidP="001C7FE3">
      <w:pPr>
        <w:pStyle w:val="MainCodeBlock"/>
      </w:pPr>
    </w:p>
    <w:p w14:paraId="68B5EFFF" w14:textId="77777777" w:rsidR="001C7FE3" w:rsidRDefault="001C7FE3" w:rsidP="001C7FE3">
      <w:pPr>
        <w:pStyle w:val="MainCodeBlock"/>
      </w:pPr>
      <w:r>
        <w:t xml:space="preserve">    static void Main() {</w:t>
      </w:r>
    </w:p>
    <w:p w14:paraId="6CE413A2" w14:textId="51E98342" w:rsidR="001C7FE3" w:rsidRDefault="001C7FE3" w:rsidP="001C7FE3">
      <w:pPr>
        <w:pStyle w:val="MainCodeBlock"/>
      </w:pPr>
      <w:r>
        <w:t xml:space="preserve">      var </w:t>
      </w:r>
      <w:r w:rsidR="00140E17">
        <w:t>json = ExecuteGetRequest("https://api.powerbi.com/v1.0/myorg/reports/"</w:t>
      </w:r>
      <w:r>
        <w:t>);</w:t>
      </w:r>
    </w:p>
    <w:p w14:paraId="04D21ED9" w14:textId="77777777" w:rsidR="001C7FE3" w:rsidRDefault="001C7FE3" w:rsidP="001C7FE3">
      <w:pPr>
        <w:pStyle w:val="MainCodeBlock"/>
      </w:pPr>
      <w:r>
        <w:t xml:space="preserve">      ReportCollection reports = JsonConvert.DeserializeObject&lt;ReportCollection&gt;(json);</w:t>
      </w:r>
    </w:p>
    <w:p w14:paraId="0BF61B04" w14:textId="77777777" w:rsidR="001C7FE3" w:rsidRDefault="001C7FE3" w:rsidP="001C7FE3">
      <w:pPr>
        <w:pStyle w:val="MainCodeBlock"/>
      </w:pPr>
      <w:r>
        <w:t xml:space="preserve">      foreach (Report report in reports.value) {</w:t>
      </w:r>
    </w:p>
    <w:p w14:paraId="7B77140F" w14:textId="77777777" w:rsidR="001C7FE3" w:rsidRDefault="001C7FE3" w:rsidP="001C7FE3">
      <w:pPr>
        <w:pStyle w:val="MainCodeBlock"/>
      </w:pPr>
      <w:r>
        <w:t xml:space="preserve">        Console.WriteLine(report.name);</w:t>
      </w:r>
    </w:p>
    <w:p w14:paraId="224978B7" w14:textId="77777777" w:rsidR="001C7FE3" w:rsidRDefault="001C7FE3" w:rsidP="001C7FE3">
      <w:pPr>
        <w:pStyle w:val="MainCodeBlock"/>
      </w:pPr>
      <w:r>
        <w:t xml:space="preserve">      }      </w:t>
      </w:r>
    </w:p>
    <w:p w14:paraId="77A8C24B" w14:textId="77777777" w:rsidR="001C7FE3" w:rsidRDefault="001C7FE3" w:rsidP="001C7FE3">
      <w:pPr>
        <w:pStyle w:val="MainCodeBlock"/>
      </w:pPr>
      <w:r>
        <w:t xml:space="preserve">    }</w:t>
      </w:r>
    </w:p>
    <w:p w14:paraId="2032B1D5" w14:textId="77777777" w:rsidR="001C7FE3" w:rsidRDefault="001C7FE3" w:rsidP="001C7FE3">
      <w:pPr>
        <w:pStyle w:val="MainCodeBlock"/>
      </w:pPr>
    </w:p>
    <w:p w14:paraId="53DCF226" w14:textId="77777777" w:rsidR="001C7FE3" w:rsidRDefault="001C7FE3" w:rsidP="001C7FE3">
      <w:pPr>
        <w:pStyle w:val="MainCodeBlock"/>
      </w:pPr>
      <w:r>
        <w:t xml:space="preserve">  }</w:t>
      </w:r>
    </w:p>
    <w:p w14:paraId="3E611E0E" w14:textId="5E42775E" w:rsidR="001C7FE3" w:rsidRDefault="001C7FE3" w:rsidP="001C7FE3">
      <w:pPr>
        <w:pStyle w:val="MainCodeBlock"/>
      </w:pPr>
      <w:r>
        <w:t>}</w:t>
      </w:r>
    </w:p>
    <w:p w14:paraId="63567CEC" w14:textId="3015264A" w:rsidR="001C7FE3" w:rsidRDefault="002E1583" w:rsidP="004C031C">
      <w:r>
        <w:lastRenderedPageBreak/>
        <w:t xml:space="preserve">Let's begin with the constant values in the application. First, there is the constant named </w:t>
      </w:r>
      <w:proofErr w:type="spellStart"/>
      <w:r w:rsidRPr="002E1583">
        <w:rPr>
          <w:i/>
        </w:rPr>
        <w:t>aadAuthorizationEndpoint</w:t>
      </w:r>
      <w:proofErr w:type="spellEnd"/>
      <w:r>
        <w:t xml:space="preserve"> which tracks the URL which is used to begin the authentication flow.</w:t>
      </w:r>
    </w:p>
    <w:p w14:paraId="34E23F2E" w14:textId="0792DA01" w:rsidR="002E1583" w:rsidRDefault="002E1583" w:rsidP="002E1583">
      <w:pPr>
        <w:pStyle w:val="MainCodeBlock"/>
      </w:pPr>
      <w:r>
        <w:t>const str</w:t>
      </w:r>
      <w:r w:rsidR="00EF517F">
        <w:t>ing aadAuthorizationEndpoint = "</w:t>
      </w:r>
      <w:r w:rsidR="00EF517F" w:rsidRPr="00EF517F">
        <w:t>https://login.microsoftonline.com/common</w:t>
      </w:r>
      <w:r w:rsidR="00EF517F">
        <w:t>"</w:t>
      </w:r>
      <w:r>
        <w:t>;</w:t>
      </w:r>
    </w:p>
    <w:p w14:paraId="573F0796" w14:textId="77777777" w:rsidR="00EF517F" w:rsidRDefault="00DD340F" w:rsidP="002E1583">
      <w:r>
        <w:t>When you use ADAL</w:t>
      </w:r>
      <w:r w:rsidR="00B04F1C">
        <w:t xml:space="preserve"> to implement an authentication flow</w:t>
      </w:r>
      <w:r>
        <w:t>, the user will be redirect</w:t>
      </w:r>
      <w:r w:rsidR="00B04F1C">
        <w:t>ed</w:t>
      </w:r>
      <w:r>
        <w:t xml:space="preserve"> to the authorization endpoint </w:t>
      </w:r>
      <w:r w:rsidR="00B04F1C">
        <w:t xml:space="preserve">in the browser which will begin an </w:t>
      </w:r>
      <w:r>
        <w:t xml:space="preserve">interactive </w:t>
      </w:r>
      <w:r w:rsidR="00B04F1C">
        <w:t>login experience</w:t>
      </w:r>
      <w:r>
        <w:t xml:space="preserve">. Note that this example uses the common </w:t>
      </w:r>
      <w:r w:rsidR="00B04F1C">
        <w:t xml:space="preserve">authorization </w:t>
      </w:r>
      <w:r>
        <w:t>endpoint.</w:t>
      </w:r>
      <w:r w:rsidR="00EF517F">
        <w:t xml:space="preserve"> </w:t>
      </w:r>
      <w:r>
        <w:t xml:space="preserve">Using the common authorization endpoint is required </w:t>
      </w:r>
      <w:r w:rsidR="00B04F1C">
        <w:t xml:space="preserve">when you are developing </w:t>
      </w:r>
      <w:r>
        <w:t xml:space="preserve">multitenant applications. </w:t>
      </w:r>
      <w:r w:rsidR="001C3196">
        <w:t xml:space="preserve">It's also convenient when </w:t>
      </w:r>
      <w:r w:rsidR="00B04F1C">
        <w:t xml:space="preserve">working </w:t>
      </w:r>
      <w:r w:rsidR="001C3196">
        <w:t>single-tenant applications.</w:t>
      </w:r>
    </w:p>
    <w:p w14:paraId="581134F6" w14:textId="581106BB" w:rsidR="00DD340F" w:rsidRDefault="005079D8" w:rsidP="002E1583">
      <w:r>
        <w:t>For scenarios where you are developing application</w:t>
      </w:r>
      <w:r w:rsidR="00EF40FF">
        <w:t>s</w:t>
      </w:r>
      <w:r>
        <w:t xml:space="preserve"> that only authenticate with one Azure AD tenant, i</w:t>
      </w:r>
      <w:r w:rsidR="001C3196">
        <w:t xml:space="preserve">t is also possible to </w:t>
      </w:r>
      <w:r w:rsidR="00DD340F">
        <w:t xml:space="preserve">configure the authorization endpoint </w:t>
      </w:r>
      <w:r w:rsidR="001C3196">
        <w:t xml:space="preserve">using </w:t>
      </w:r>
      <w:r w:rsidR="00DD340F">
        <w:t>the tenant id.</w:t>
      </w:r>
    </w:p>
    <w:p w14:paraId="2512F725" w14:textId="4FC3D8EC" w:rsidR="00DD340F" w:rsidRPr="00DD340F" w:rsidRDefault="00EF517F" w:rsidP="00DD340F">
      <w:pPr>
        <w:pStyle w:val="MainCodeBlock"/>
      </w:pPr>
      <w:r w:rsidRPr="00EF517F">
        <w:rPr>
          <w:color w:val="7F7F7F" w:themeColor="text1" w:themeTint="80"/>
        </w:rPr>
        <w:t>https://lo</w:t>
      </w:r>
      <w:r>
        <w:rPr>
          <w:color w:val="7F7F7F" w:themeColor="text1" w:themeTint="80"/>
        </w:rPr>
        <w:t>gin.microsoftonline.com/</w:t>
      </w:r>
      <w:r w:rsidR="00DD340F" w:rsidRPr="00DD340F">
        <w:t>37bf</w:t>
      </w:r>
      <w:r w:rsidR="00DD340F">
        <w:t>5ca4-68cb-4f6a-b915-efd9d1dcb35a</w:t>
      </w:r>
    </w:p>
    <w:p w14:paraId="38404F96" w14:textId="60151BF3" w:rsidR="002E1583" w:rsidRPr="002E1583" w:rsidRDefault="001C3196" w:rsidP="002E1583">
      <w:r>
        <w:t xml:space="preserve">Next, there is a constant named </w:t>
      </w:r>
      <w:proofErr w:type="spellStart"/>
      <w:r w:rsidRPr="001C3196">
        <w:rPr>
          <w:i/>
        </w:rPr>
        <w:t>resourceUriPowerBi</w:t>
      </w:r>
      <w:proofErr w:type="spellEnd"/>
      <w:r>
        <w:t xml:space="preserve"> which is the resource identifier for the Power BI Service API. This value must be passed to Azure AD </w:t>
      </w:r>
      <w:r w:rsidR="00B04F1C">
        <w:t xml:space="preserve">in order </w:t>
      </w:r>
      <w:r>
        <w:t>to create access tokens which allow you to call the Power BI Service API.</w:t>
      </w:r>
    </w:p>
    <w:p w14:paraId="669E8DB1" w14:textId="1BDD3431" w:rsidR="002E1583" w:rsidRDefault="002E1583" w:rsidP="002E1583">
      <w:pPr>
        <w:pStyle w:val="MainCodeBlock"/>
      </w:pPr>
      <w:r>
        <w:t>const string resourceUriPowerBi = "https://analysis.windows.net/powerbi/api";</w:t>
      </w:r>
    </w:p>
    <w:p w14:paraId="1027F174" w14:textId="1A575791" w:rsidR="001C3196" w:rsidRPr="001C3196" w:rsidRDefault="001C3196" w:rsidP="001C3196">
      <w:r>
        <w:t xml:space="preserve">The application also contains a constant named </w:t>
      </w:r>
      <w:proofErr w:type="spellStart"/>
      <w:r w:rsidRPr="001C3196">
        <w:rPr>
          <w:i/>
        </w:rPr>
        <w:t>clientid</w:t>
      </w:r>
      <w:proofErr w:type="spellEnd"/>
      <w:r>
        <w:t xml:space="preserve"> and a read-only variable named </w:t>
      </w:r>
      <w:proofErr w:type="spellStart"/>
      <w:r w:rsidRPr="001C3196">
        <w:rPr>
          <w:i/>
        </w:rPr>
        <w:t>redirectUri</w:t>
      </w:r>
      <w:proofErr w:type="spellEnd"/>
      <w:r>
        <w:t xml:space="preserve">. </w:t>
      </w:r>
      <w:r w:rsidR="004C274C">
        <w:t>These values must match the values for the Azure AD application you have created.</w:t>
      </w:r>
      <w:r w:rsidR="00B04F1C">
        <w:t xml:space="preserve"> These values </w:t>
      </w:r>
      <w:r w:rsidR="005079D8">
        <w:t xml:space="preserve">are important because they must </w:t>
      </w:r>
      <w:r w:rsidR="00B04F1C">
        <w:t>be passed to Azure AD during an authentication flow</w:t>
      </w:r>
      <w:r w:rsidR="005079D8">
        <w:t xml:space="preserve"> in order to acquire an access token</w:t>
      </w:r>
      <w:r w:rsidR="00B04F1C">
        <w:t>.</w:t>
      </w:r>
    </w:p>
    <w:p w14:paraId="6BAEB22A" w14:textId="77777777" w:rsidR="002E1583" w:rsidRDefault="002E1583" w:rsidP="002E1583">
      <w:pPr>
        <w:pStyle w:val="MainCodeBlock"/>
      </w:pPr>
      <w:r>
        <w:t>const string clientId = "c07dc205-fe75-45dd-93d8-48aa30cac269";</w:t>
      </w:r>
    </w:p>
    <w:p w14:paraId="0BE1D5FC" w14:textId="27F5E08F" w:rsidR="002E1583" w:rsidRDefault="002E1583" w:rsidP="002E1583">
      <w:pPr>
        <w:pStyle w:val="MainCodeBlock"/>
      </w:pPr>
      <w:r>
        <w:t>static readonly Uri redirectUri = new Uri("https://localhost/app1234");</w:t>
      </w:r>
    </w:p>
    <w:p w14:paraId="78B84E83" w14:textId="4A3ECD45" w:rsidR="00C86B06" w:rsidRDefault="00B04F1C" w:rsidP="004C031C">
      <w:r>
        <w:t xml:space="preserve">Now that you understand the purpose of </w:t>
      </w:r>
      <w:r w:rsidR="00F16693">
        <w:t xml:space="preserve">each </w:t>
      </w:r>
      <w:r w:rsidR="005079D8">
        <w:t xml:space="preserve">program </w:t>
      </w:r>
      <w:r w:rsidR="00F16693">
        <w:t xml:space="preserve">constant, it's time to walk through the </w:t>
      </w:r>
      <w:r w:rsidR="005079D8">
        <w:t xml:space="preserve">code inside the </w:t>
      </w:r>
      <w:proofErr w:type="spellStart"/>
      <w:r w:rsidR="00F16693" w:rsidRPr="00F16693">
        <w:rPr>
          <w:i/>
        </w:rPr>
        <w:t>GetAccessToken</w:t>
      </w:r>
      <w:proofErr w:type="spellEnd"/>
      <w:r w:rsidR="00F16693">
        <w:t xml:space="preserve"> function which uses ADAL to im</w:t>
      </w:r>
      <w:r w:rsidR="005079D8">
        <w:t>plement a interactive</w:t>
      </w:r>
      <w:r w:rsidR="00F16693">
        <w:t xml:space="preserve"> authentication flow. The code begins by creating an </w:t>
      </w:r>
      <w:proofErr w:type="spellStart"/>
      <w:r w:rsidR="00F16693" w:rsidRPr="00F16693">
        <w:rPr>
          <w:i/>
        </w:rPr>
        <w:t>AuthenticationContext</w:t>
      </w:r>
      <w:proofErr w:type="spellEnd"/>
      <w:r w:rsidR="00F16693">
        <w:t xml:space="preserve"> object which is initialized using the authorization </w:t>
      </w:r>
      <w:r w:rsidR="00C86B06">
        <w:t>endpoint.</w:t>
      </w:r>
    </w:p>
    <w:p w14:paraId="5AFA6FB3" w14:textId="73DECDB8" w:rsidR="00C86B06" w:rsidRDefault="00C86B06" w:rsidP="00C86B06">
      <w:pPr>
        <w:pStyle w:val="MainCodeBlock"/>
      </w:pPr>
      <w:r>
        <w:t>var authContext = new AuthenticationContext(aadAuthorizationEndpoint);</w:t>
      </w:r>
    </w:p>
    <w:p w14:paraId="2D2BC9B6" w14:textId="58EBB950" w:rsidR="00F16693" w:rsidRDefault="00F16693" w:rsidP="004C031C">
      <w:r>
        <w:t xml:space="preserve">Next, the code calls </w:t>
      </w:r>
      <w:proofErr w:type="spellStart"/>
      <w:r w:rsidRPr="00F16693">
        <w:rPr>
          <w:i/>
        </w:rPr>
        <w:t>AcquireTokenAsync</w:t>
      </w:r>
      <w:proofErr w:type="spellEnd"/>
      <w:r>
        <w:t xml:space="preserve"> passing the resource identifier</w:t>
      </w:r>
      <w:r w:rsidR="005079D8">
        <w:t xml:space="preserve"> for the Power BI Service API</w:t>
      </w:r>
      <w:r>
        <w:t xml:space="preserve">, the client id, the redirect URI </w:t>
      </w:r>
      <w:r w:rsidR="00E272F3">
        <w:t xml:space="preserve">and a parameter to control the interactive prompt behavior. This is the call that begins the </w:t>
      </w:r>
      <w:r>
        <w:t>authentication flo</w:t>
      </w:r>
      <w:r w:rsidR="00706E9B">
        <w:t>w.</w:t>
      </w:r>
    </w:p>
    <w:p w14:paraId="0FB247CB" w14:textId="6B7F4F38" w:rsidR="00C86B06" w:rsidRDefault="00C86B06" w:rsidP="00C86B06">
      <w:pPr>
        <w:pStyle w:val="MainCodeBlock"/>
      </w:pPr>
      <w:r>
        <w:t>AuthenticationResult authResult =</w:t>
      </w:r>
    </w:p>
    <w:p w14:paraId="33C46120" w14:textId="4E09E1E7" w:rsidR="00C86B06" w:rsidRDefault="00C86B06" w:rsidP="00C86B06">
      <w:pPr>
        <w:pStyle w:val="MainCodeBlock"/>
      </w:pPr>
      <w:r>
        <w:t xml:space="preserve">  authContext.AcquireTokenAsync(resourceUriPowerBi, clientId, redirectUri, promptBehavior).Result;</w:t>
      </w:r>
    </w:p>
    <w:p w14:paraId="0F84AE60" w14:textId="43ED1B7A" w:rsidR="00C86B06" w:rsidRDefault="00706E9B" w:rsidP="004C031C">
      <w:r>
        <w:t xml:space="preserve">When you call </w:t>
      </w:r>
      <w:proofErr w:type="spellStart"/>
      <w:r w:rsidRPr="00F16693">
        <w:rPr>
          <w:i/>
        </w:rPr>
        <w:t>AcquireTokenAsync</w:t>
      </w:r>
      <w:proofErr w:type="spellEnd"/>
      <w:r>
        <w:t xml:space="preserve"> method in a desktop application such as a C# console application, ADAL is able to provide a browser-based login experience by prompting the user with a dialog containing an embedded instance of Internet Explorer. This </w:t>
      </w:r>
      <w:r w:rsidR="00C86B06">
        <w:t xml:space="preserve">interactive experience </w:t>
      </w:r>
      <w:r>
        <w:t xml:space="preserve">allows a user to enter login credentials and </w:t>
      </w:r>
      <w:r w:rsidR="00E272F3">
        <w:t xml:space="preserve">to </w:t>
      </w:r>
      <w:r>
        <w:t xml:space="preserve">consent to delegated permissions just as if </w:t>
      </w:r>
      <w:r w:rsidR="00E272F3">
        <w:t xml:space="preserve">the user </w:t>
      </w:r>
      <w:r>
        <w:t xml:space="preserve">were logging into a browser-based application. </w:t>
      </w:r>
      <w:r w:rsidR="00C86B06">
        <w:t xml:space="preserve">You can create a </w:t>
      </w:r>
      <w:proofErr w:type="spellStart"/>
      <w:r w:rsidR="00C86B06">
        <w:t>PlatformParameters</w:t>
      </w:r>
      <w:proofErr w:type="spellEnd"/>
      <w:r w:rsidR="00C86B06">
        <w:t xml:space="preserve"> object which allows you to control whether the user is always prompt</w:t>
      </w:r>
      <w:r w:rsidR="00E272F3">
        <w:t>ed</w:t>
      </w:r>
      <w:r w:rsidR="00C86B06">
        <w:t xml:space="preserve"> for login credentials or whether the program can use cached credentials from a previous login</w:t>
      </w:r>
      <w:r w:rsidR="00E272F3">
        <w:t>.</w:t>
      </w:r>
    </w:p>
    <w:p w14:paraId="73801181" w14:textId="27B91AC1" w:rsidR="00C86B06" w:rsidRDefault="00C86B06" w:rsidP="00C86B06">
      <w:pPr>
        <w:pStyle w:val="MainCodeBlock"/>
      </w:pPr>
      <w:r>
        <w:t>var promptBehavior = new PlatformParameters(PromptBehavior.Auto);</w:t>
      </w:r>
    </w:p>
    <w:p w14:paraId="4139F643" w14:textId="60187495" w:rsidR="004C274C" w:rsidRDefault="00C86B06" w:rsidP="004C031C">
      <w:r>
        <w:t xml:space="preserve">Once the user completes the interactive log in experience, the interactive dialog is dismissed and the return value from the </w:t>
      </w:r>
      <w:proofErr w:type="spellStart"/>
      <w:r w:rsidRPr="00F16693">
        <w:rPr>
          <w:i/>
        </w:rPr>
        <w:t>AcquireTokenAsync</w:t>
      </w:r>
      <w:proofErr w:type="spellEnd"/>
      <w:r w:rsidRPr="00C86B06">
        <w:t xml:space="preserve"> method makes</w:t>
      </w:r>
      <w:r>
        <w:t xml:space="preserve"> it possible to retrieve the access token. </w:t>
      </w:r>
      <w:r w:rsidR="00706E9B">
        <w:t xml:space="preserve">While the </w:t>
      </w:r>
      <w:proofErr w:type="spellStart"/>
      <w:r w:rsidR="00706E9B" w:rsidRPr="00F16693">
        <w:rPr>
          <w:i/>
        </w:rPr>
        <w:t>AcquireTokenAsync</w:t>
      </w:r>
      <w:proofErr w:type="spellEnd"/>
      <w:r w:rsidR="00706E9B">
        <w:t xml:space="preserve"> method exhibits asynchronous behavior, you can assign the </w:t>
      </w:r>
      <w:r w:rsidR="00706E9B" w:rsidRPr="00A92128">
        <w:rPr>
          <w:i/>
        </w:rPr>
        <w:t>Result</w:t>
      </w:r>
      <w:r w:rsidR="00706E9B">
        <w:t xml:space="preserve"> property from the </w:t>
      </w:r>
      <w:proofErr w:type="spellStart"/>
      <w:r w:rsidR="00706E9B" w:rsidRPr="00F16693">
        <w:rPr>
          <w:i/>
        </w:rPr>
        <w:t>AcquireTokenAsync</w:t>
      </w:r>
      <w:proofErr w:type="spellEnd"/>
      <w:r w:rsidR="00706E9B">
        <w:t xml:space="preserve"> return value to a </w:t>
      </w:r>
      <w:proofErr w:type="spellStart"/>
      <w:r w:rsidR="00706E9B" w:rsidRPr="00706E9B">
        <w:rPr>
          <w:i/>
        </w:rPr>
        <w:t>AuthenticationResult</w:t>
      </w:r>
      <w:proofErr w:type="spellEnd"/>
      <w:r w:rsidR="00706E9B">
        <w:t xml:space="preserve"> variable to simulate calling a synchronous methods to simplify your code. The </w:t>
      </w:r>
      <w:proofErr w:type="spellStart"/>
      <w:r w:rsidR="00706E9B" w:rsidRPr="00706E9B">
        <w:rPr>
          <w:i/>
        </w:rPr>
        <w:t>AuthenticationResult</w:t>
      </w:r>
      <w:proofErr w:type="spellEnd"/>
      <w:r w:rsidR="00706E9B">
        <w:t xml:space="preserve"> object has several useful properties but the one we are interested in here is the </w:t>
      </w:r>
      <w:proofErr w:type="spellStart"/>
      <w:r w:rsidR="00706E9B">
        <w:t>AccessToken</w:t>
      </w:r>
      <w:proofErr w:type="spellEnd"/>
      <w:r w:rsidR="00706E9B">
        <w:t xml:space="preserve"> property.</w:t>
      </w:r>
    </w:p>
    <w:p w14:paraId="5249644D" w14:textId="77777777" w:rsidR="00C86B06" w:rsidRDefault="00C86B06" w:rsidP="00C86B06">
      <w:pPr>
        <w:pStyle w:val="MainCodeBlock"/>
      </w:pPr>
      <w:r>
        <w:t>static string GetAccessToken() {</w:t>
      </w:r>
    </w:p>
    <w:p w14:paraId="76B7C90B" w14:textId="77777777" w:rsidR="00C86B06" w:rsidRDefault="00C86B06" w:rsidP="00C86B06">
      <w:pPr>
        <w:pStyle w:val="MainCodeBlock"/>
      </w:pPr>
      <w:r>
        <w:t xml:space="preserve">  var authContext = new AuthenticationContext(aadAuthorizationEndpoint);</w:t>
      </w:r>
    </w:p>
    <w:p w14:paraId="03A8A967" w14:textId="253D5065" w:rsidR="00C86B06" w:rsidRDefault="00C86B06" w:rsidP="00C86B06">
      <w:pPr>
        <w:pStyle w:val="MainCodeBlock"/>
      </w:pPr>
      <w:r>
        <w:t xml:space="preserve">  var promptBehavior = new PlatformParameters(PromptBehavior.Auto);</w:t>
      </w:r>
    </w:p>
    <w:p w14:paraId="1F1D916A" w14:textId="77777777" w:rsidR="00C86B06" w:rsidRDefault="00C86B06" w:rsidP="00C86B06">
      <w:pPr>
        <w:pStyle w:val="MainCodeBlock"/>
      </w:pPr>
      <w:r>
        <w:t xml:space="preserve">  AuthenticationResult authResult =</w:t>
      </w:r>
    </w:p>
    <w:p w14:paraId="4C6050C5" w14:textId="77777777" w:rsidR="00C86B06" w:rsidRDefault="00C86B06" w:rsidP="00C86B06">
      <w:pPr>
        <w:pStyle w:val="MainCodeBlock"/>
      </w:pPr>
      <w:r>
        <w:t xml:space="preserve">    authContext.AcquireTokenAsync(resourceUriPowerBi, clientId, redirectUri, promptBehavior).Result;</w:t>
      </w:r>
    </w:p>
    <w:p w14:paraId="077D4C9E" w14:textId="77777777" w:rsidR="00C86B06" w:rsidRDefault="00C86B06" w:rsidP="00C86B06">
      <w:pPr>
        <w:pStyle w:val="MainCodeBlock"/>
      </w:pPr>
      <w:r>
        <w:t xml:space="preserve">  return authResult.AccessToken;</w:t>
      </w:r>
    </w:p>
    <w:p w14:paraId="6CF10FD4" w14:textId="77777777" w:rsidR="00C86B06" w:rsidRDefault="00C86B06" w:rsidP="00C86B06">
      <w:pPr>
        <w:pStyle w:val="MainCodeBlock"/>
      </w:pPr>
      <w:r>
        <w:t>}</w:t>
      </w:r>
    </w:p>
    <w:p w14:paraId="32F65727" w14:textId="0AE20290" w:rsidR="00706E9B" w:rsidRPr="00706E9B" w:rsidRDefault="00E272F3" w:rsidP="004C031C">
      <w:r>
        <w:lastRenderedPageBreak/>
        <w:t xml:space="preserve">Now let's move on to the </w:t>
      </w:r>
      <w:proofErr w:type="spellStart"/>
      <w:r w:rsidRPr="00E272F3">
        <w:rPr>
          <w:i/>
        </w:rPr>
        <w:t>ExecuteGetRequest</w:t>
      </w:r>
      <w:proofErr w:type="spellEnd"/>
      <w:r>
        <w:t xml:space="preserve"> function which </w:t>
      </w:r>
      <w:r w:rsidR="00EF40FF">
        <w:t>uses</w:t>
      </w:r>
      <w:r>
        <w:t xml:space="preserve"> an </w:t>
      </w:r>
      <w:proofErr w:type="spellStart"/>
      <w:r w:rsidRPr="00E272F3">
        <w:rPr>
          <w:i/>
        </w:rPr>
        <w:t>HttpClient</w:t>
      </w:r>
      <w:proofErr w:type="spellEnd"/>
      <w:r>
        <w:t xml:space="preserve"> object to execute an HTTP GET operation. The main point to see here is that this function adds the </w:t>
      </w:r>
      <w:r w:rsidRPr="00EF40FF">
        <w:rPr>
          <w:i/>
        </w:rPr>
        <w:t>Authorization</w:t>
      </w:r>
      <w:r>
        <w:t xml:space="preserve"> header to each requests and sets </w:t>
      </w:r>
      <w:r w:rsidR="00EF40FF">
        <w:t xml:space="preserve">the </w:t>
      </w:r>
      <w:r>
        <w:t xml:space="preserve">value </w:t>
      </w:r>
      <w:r w:rsidR="00EF40FF">
        <w:t xml:space="preserve">for this header </w:t>
      </w:r>
      <w:r>
        <w:t xml:space="preserve">to a string that combines the word "Bearer" together with a space and an access token returned from the </w:t>
      </w:r>
      <w:proofErr w:type="spellStart"/>
      <w:r w:rsidRPr="00E272F3">
        <w:rPr>
          <w:i/>
        </w:rPr>
        <w:t>GetAccessToken</w:t>
      </w:r>
      <w:proofErr w:type="spellEnd"/>
      <w:r>
        <w:t xml:space="preserve"> function. As long as the call to </w:t>
      </w:r>
      <w:proofErr w:type="spellStart"/>
      <w:r w:rsidRPr="00E272F3">
        <w:rPr>
          <w:i/>
        </w:rPr>
        <w:t>client.SendAsync</w:t>
      </w:r>
      <w:proofErr w:type="spellEnd"/>
      <w:r>
        <w:t xml:space="preserve"> returns a successful HTTP status code, the </w:t>
      </w:r>
      <w:proofErr w:type="spellStart"/>
      <w:r w:rsidRPr="00E272F3">
        <w:rPr>
          <w:i/>
        </w:rPr>
        <w:t>ExecuteGetRequest</w:t>
      </w:r>
      <w:proofErr w:type="spellEnd"/>
      <w:r w:rsidRPr="00E272F3">
        <w:t xml:space="preserve"> function </w:t>
      </w:r>
      <w:r w:rsidR="005553D6">
        <w:t>returns the content from the HTTP GET operation as a string.</w:t>
      </w:r>
    </w:p>
    <w:p w14:paraId="79415C94" w14:textId="77777777" w:rsidR="00C86B06" w:rsidRPr="00E272F3" w:rsidRDefault="00C86B06" w:rsidP="00C86B06">
      <w:pPr>
        <w:pStyle w:val="MainCodeBlock"/>
        <w:rPr>
          <w:color w:val="7F7F7F" w:themeColor="text1" w:themeTint="80"/>
        </w:rPr>
      </w:pPr>
      <w:r w:rsidRPr="00E272F3">
        <w:rPr>
          <w:color w:val="7F7F7F" w:themeColor="text1" w:themeTint="80"/>
        </w:rPr>
        <w:t>static string ExecuteGetRequest(string restUrl) {</w:t>
      </w:r>
    </w:p>
    <w:p w14:paraId="5B899865"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HttpClient client = new HttpClient();</w:t>
      </w:r>
    </w:p>
    <w:p w14:paraId="48A833A2"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HttpRequestMessage request = new HttpRequestMessage(HttpMethod.Get, restUrl);</w:t>
      </w:r>
    </w:p>
    <w:p w14:paraId="77D198A0" w14:textId="77777777" w:rsidR="00C86B06" w:rsidRDefault="00C86B06" w:rsidP="00C86B06">
      <w:pPr>
        <w:pStyle w:val="MainCodeBlock"/>
      </w:pPr>
      <w:r>
        <w:t xml:space="preserve">  request.Headers.Add("Authorization", "Bearer " + GetAccessToken());</w:t>
      </w:r>
    </w:p>
    <w:p w14:paraId="3ED93CF8"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request.Headers.Add("Accept", "application/json;odata.metadata=minimal");</w:t>
      </w:r>
    </w:p>
    <w:p w14:paraId="2F04BFE6"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HttpResponseMessage response = client.SendAsync(request).Result;</w:t>
      </w:r>
    </w:p>
    <w:p w14:paraId="6442B12B"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if (response.StatusCode != HttpStatusCode.OK) {</w:t>
      </w:r>
    </w:p>
    <w:p w14:paraId="6D93BDEC"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throw new ApplicationException("Error occured calling the Power BI Servide API");</w:t>
      </w:r>
    </w:p>
    <w:p w14:paraId="57E9F7E0"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w:t>
      </w:r>
    </w:p>
    <w:p w14:paraId="45D73101"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return response.Content.ReadAsStringAsync().Result;</w:t>
      </w:r>
    </w:p>
    <w:p w14:paraId="2333D8DA" w14:textId="6B7FCB07" w:rsidR="004C274C" w:rsidRPr="00E272F3" w:rsidRDefault="00C86B06" w:rsidP="00C86B06">
      <w:pPr>
        <w:pStyle w:val="MainCodeBlock"/>
        <w:rPr>
          <w:color w:val="7F7F7F" w:themeColor="text1" w:themeTint="80"/>
        </w:rPr>
      </w:pPr>
      <w:r w:rsidRPr="00E272F3">
        <w:rPr>
          <w:color w:val="7F7F7F" w:themeColor="text1" w:themeTint="80"/>
        </w:rPr>
        <w:t>}</w:t>
      </w:r>
    </w:p>
    <w:p w14:paraId="59B2C16B" w14:textId="5D80D626" w:rsidR="004C274C" w:rsidRDefault="005553D6" w:rsidP="005553D6">
      <w:r>
        <w:t xml:space="preserve">When can now move on to the last function named </w:t>
      </w:r>
      <w:r w:rsidRPr="005553D6">
        <w:rPr>
          <w:i/>
        </w:rPr>
        <w:t>Main</w:t>
      </w:r>
      <w:r>
        <w:t xml:space="preserve">. When the </w:t>
      </w:r>
      <w:r w:rsidRPr="00EF40FF">
        <w:rPr>
          <w:i/>
        </w:rPr>
        <w:t>Main</w:t>
      </w:r>
      <w:r>
        <w:t xml:space="preserve"> function begins to execute, it calls </w:t>
      </w:r>
      <w:proofErr w:type="spellStart"/>
      <w:r w:rsidRPr="005553D6">
        <w:rPr>
          <w:i/>
        </w:rPr>
        <w:t>ExecuteGetRequest</w:t>
      </w:r>
      <w:proofErr w:type="spellEnd"/>
      <w:r>
        <w:t xml:space="preserve"> and passes the REST URL required by the Power BI Service API to retrieve the reports in the current users personal workspace.</w:t>
      </w:r>
    </w:p>
    <w:p w14:paraId="0801960A" w14:textId="6C7E12C4" w:rsidR="005553D6" w:rsidRDefault="005553D6" w:rsidP="005553D6">
      <w:pPr>
        <w:pStyle w:val="MainCodeBlock"/>
      </w:pPr>
      <w:r>
        <w:t>string restUrl = "https://api.powerbi.com/v1.0/myorg/reports/";</w:t>
      </w:r>
    </w:p>
    <w:p w14:paraId="1AD87F54" w14:textId="734B9340" w:rsidR="005553D6" w:rsidRDefault="005553D6" w:rsidP="005553D6">
      <w:pPr>
        <w:pStyle w:val="MainCodeBlock"/>
      </w:pPr>
      <w:r>
        <w:t>var json = ExecuteGetRequest(restUrl);</w:t>
      </w:r>
    </w:p>
    <w:p w14:paraId="4D7E24F7" w14:textId="218113C9" w:rsidR="004C274C" w:rsidRPr="005553D6" w:rsidRDefault="005553D6" w:rsidP="004C031C">
      <w:r>
        <w:t xml:space="preserve">The call to </w:t>
      </w:r>
      <w:proofErr w:type="spellStart"/>
      <w:r w:rsidRPr="005553D6">
        <w:rPr>
          <w:i/>
        </w:rPr>
        <w:t>ExecuteGetRequest</w:t>
      </w:r>
      <w:proofErr w:type="spellEnd"/>
      <w:r w:rsidRPr="005553D6">
        <w:t xml:space="preserve"> </w:t>
      </w:r>
      <w:r>
        <w:t xml:space="preserve">triggers a call to </w:t>
      </w:r>
      <w:proofErr w:type="spellStart"/>
      <w:r w:rsidRPr="005553D6">
        <w:rPr>
          <w:i/>
        </w:rPr>
        <w:t>GetAccessToken</w:t>
      </w:r>
      <w:proofErr w:type="spellEnd"/>
      <w:r>
        <w:t xml:space="preserve"> which begins the authentication flow. The user should be prompted to log in by </w:t>
      </w:r>
      <w:r w:rsidR="00EF40FF">
        <w:t>entering</w:t>
      </w:r>
      <w:r>
        <w:t xml:space="preserve"> a user name and password. If delegated permissions have not yet been granted, the user </w:t>
      </w:r>
      <w:r w:rsidR="00EF40FF">
        <w:t xml:space="preserve">will </w:t>
      </w:r>
      <w:r>
        <w:t xml:space="preserve">be prompted with the consent dialog. Once the user has completed the interactive login, the call to </w:t>
      </w:r>
      <w:proofErr w:type="spellStart"/>
      <w:r>
        <w:t>GetAccessToken</w:t>
      </w:r>
      <w:proofErr w:type="spellEnd"/>
      <w:r>
        <w:t xml:space="preserve"> returns an access token back to the </w:t>
      </w:r>
      <w:proofErr w:type="spellStart"/>
      <w:r w:rsidRPr="005553D6">
        <w:rPr>
          <w:i/>
        </w:rPr>
        <w:t>ExecuteGetRequest</w:t>
      </w:r>
      <w:proofErr w:type="spellEnd"/>
      <w:r>
        <w:t xml:space="preserve"> function which then passes the access token in the </w:t>
      </w:r>
      <w:r w:rsidRPr="00FC62CA">
        <w:rPr>
          <w:i/>
        </w:rPr>
        <w:t>Authorization</w:t>
      </w:r>
      <w:r>
        <w:t xml:space="preserve"> header when it calls to the Power BI Service. Figure 3.11 </w:t>
      </w:r>
      <w:r w:rsidR="00FC62CA">
        <w:t xml:space="preserve">shows an example of using the popular Fiddler </w:t>
      </w:r>
      <w:r w:rsidR="00EF40FF">
        <w:t xml:space="preserve">utility </w:t>
      </w:r>
      <w:r w:rsidR="00FC62CA">
        <w:t xml:space="preserve">to inspect a call to the Power BI Service and see the access token that's being transmitted in the </w:t>
      </w:r>
      <w:r w:rsidR="00FC62CA" w:rsidRPr="00FC62CA">
        <w:rPr>
          <w:i/>
        </w:rPr>
        <w:t>Authorization</w:t>
      </w:r>
      <w:r w:rsidR="00FC62CA">
        <w:t xml:space="preserve"> header.</w:t>
      </w:r>
    </w:p>
    <w:p w14:paraId="19234ED3" w14:textId="77777777" w:rsidR="005553D6" w:rsidRDefault="005553D6" w:rsidP="005553D6">
      <w:pPr>
        <w:pStyle w:val="Figure"/>
      </w:pPr>
      <w:r>
        <w:drawing>
          <wp:inline distT="0" distB="0" distL="0" distR="0" wp14:anchorId="0F3559B0" wp14:editId="1B8EDB9C">
            <wp:extent cx="5535261" cy="1409069"/>
            <wp:effectExtent l="19050" t="19050" r="27940" b="196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560" cy="1433074"/>
                    </a:xfrm>
                    <a:prstGeom prst="rect">
                      <a:avLst/>
                    </a:prstGeom>
                    <a:noFill/>
                    <a:ln>
                      <a:solidFill>
                        <a:schemeClr val="tx1"/>
                      </a:solidFill>
                    </a:ln>
                  </pic:spPr>
                </pic:pic>
              </a:graphicData>
            </a:graphic>
          </wp:inline>
        </w:drawing>
      </w:r>
    </w:p>
    <w:p w14:paraId="7A93B28A" w14:textId="77777777" w:rsidR="005553D6" w:rsidRPr="00172E71" w:rsidRDefault="005553D6" w:rsidP="005553D6">
      <w:pPr>
        <w:pStyle w:val="FigureCaption"/>
      </w:pPr>
      <w:r>
        <w:t>Figure 3.11: All calls to the Power BI Service API must pass an access token in the Authorization header</w:t>
      </w:r>
    </w:p>
    <w:p w14:paraId="6359943C" w14:textId="29958350" w:rsidR="005553D6" w:rsidRDefault="00FC62CA" w:rsidP="004C031C">
      <w:r>
        <w:t xml:space="preserve">At this point, the call to </w:t>
      </w:r>
      <w:proofErr w:type="spellStart"/>
      <w:r w:rsidRPr="00FC62CA">
        <w:rPr>
          <w:i/>
        </w:rPr>
        <w:t>ExecuteGetRequest</w:t>
      </w:r>
      <w:proofErr w:type="spellEnd"/>
      <w:r>
        <w:t xml:space="preserve"> returns back to </w:t>
      </w:r>
      <w:r w:rsidRPr="00EF40FF">
        <w:rPr>
          <w:i/>
        </w:rPr>
        <w:t>Main</w:t>
      </w:r>
      <w:r>
        <w:t xml:space="preserve"> with a string value containing the JSON returned from the Power Service API </w:t>
      </w:r>
      <w:r w:rsidR="00EF40FF">
        <w:t xml:space="preserve">with the data for </w:t>
      </w:r>
      <w:r>
        <w:t xml:space="preserve">the reports in the user's personal workspace. </w:t>
      </w:r>
      <w:r w:rsidR="00EF40FF">
        <w:t xml:space="preserve">The Power BI Service usually returns </w:t>
      </w:r>
      <w:r>
        <w:t xml:space="preserve">JSON </w:t>
      </w:r>
      <w:r w:rsidR="00EF40FF">
        <w:t xml:space="preserve">results in </w:t>
      </w:r>
      <w:r>
        <w:t xml:space="preserve">a standard </w:t>
      </w:r>
      <w:r w:rsidR="00EF40FF">
        <w:t xml:space="preserve">ODATA </w:t>
      </w:r>
      <w:r>
        <w:t xml:space="preserve">format </w:t>
      </w:r>
      <w:r w:rsidR="00EF40FF">
        <w:t xml:space="preserve">as </w:t>
      </w:r>
      <w:r>
        <w:t xml:space="preserve">shown in Figure 3.12. </w:t>
      </w:r>
    </w:p>
    <w:p w14:paraId="332331D3" w14:textId="528BA6E5" w:rsidR="00172E71" w:rsidRDefault="00172E71" w:rsidP="004C031C">
      <w:r>
        <w:rPr>
          <w:noProof/>
        </w:rPr>
        <w:drawing>
          <wp:inline distT="0" distB="0" distL="0" distR="0" wp14:anchorId="4912FE59" wp14:editId="01E8BD0D">
            <wp:extent cx="4613880" cy="1601929"/>
            <wp:effectExtent l="19050" t="19050" r="15875"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8234" cy="1624272"/>
                    </a:xfrm>
                    <a:prstGeom prst="rect">
                      <a:avLst/>
                    </a:prstGeom>
                    <a:noFill/>
                    <a:ln>
                      <a:solidFill>
                        <a:schemeClr val="tx1">
                          <a:lumMod val="50000"/>
                          <a:lumOff val="50000"/>
                        </a:schemeClr>
                      </a:solidFill>
                    </a:ln>
                  </pic:spPr>
                </pic:pic>
              </a:graphicData>
            </a:graphic>
          </wp:inline>
        </w:drawing>
      </w:r>
    </w:p>
    <w:p w14:paraId="528E7402" w14:textId="130388F5" w:rsidR="00FC62CA" w:rsidRDefault="00FC62CA" w:rsidP="00FC62CA">
      <w:pPr>
        <w:pStyle w:val="FigureCaption"/>
      </w:pPr>
      <w:r>
        <w:t>Figure 3.12: This is an example of the JSON format returned by the Power BI Service API.</w:t>
      </w:r>
    </w:p>
    <w:p w14:paraId="590B6F15" w14:textId="106EA7E3" w:rsidR="00172E71" w:rsidRDefault="00FC62CA" w:rsidP="004C031C">
      <w:r>
        <w:lastRenderedPageBreak/>
        <w:t>The final step now is to convert the JSON string value into st</w:t>
      </w:r>
      <w:r w:rsidR="004F7861">
        <w:t>rongly-</w:t>
      </w:r>
      <w:r>
        <w:t>typed object</w:t>
      </w:r>
      <w:r w:rsidR="004F7861">
        <w:t>s</w:t>
      </w:r>
      <w:r>
        <w:t xml:space="preserve"> to simply the code.</w:t>
      </w:r>
      <w:r w:rsidR="004F7861">
        <w:t xml:space="preserve"> This can be accomplished by defining the following two classes in C# and </w:t>
      </w:r>
      <w:r w:rsidR="00EF40FF">
        <w:t>using</w:t>
      </w:r>
      <w:r w:rsidR="004F7861">
        <w:t xml:space="preserve"> them in a call to </w:t>
      </w:r>
      <w:proofErr w:type="spellStart"/>
      <w:r w:rsidR="004F7861" w:rsidRPr="004F7861">
        <w:rPr>
          <w:i/>
        </w:rPr>
        <w:t>JsonConvert.DeserializeObject</w:t>
      </w:r>
      <w:proofErr w:type="spellEnd"/>
      <w:r w:rsidR="004F7861">
        <w:t>.</w:t>
      </w:r>
    </w:p>
    <w:p w14:paraId="25A9A21B" w14:textId="77777777" w:rsidR="00172E71" w:rsidRDefault="00172E71" w:rsidP="00172E71">
      <w:pPr>
        <w:pStyle w:val="MainCodeBlock"/>
      </w:pPr>
      <w:r>
        <w:t>public class Report {</w:t>
      </w:r>
    </w:p>
    <w:p w14:paraId="77BCBB60" w14:textId="77777777" w:rsidR="00172E71" w:rsidRDefault="00172E71" w:rsidP="00172E71">
      <w:pPr>
        <w:pStyle w:val="MainCodeBlock"/>
      </w:pPr>
      <w:r>
        <w:t xml:space="preserve">  public string id { get; set; }</w:t>
      </w:r>
    </w:p>
    <w:p w14:paraId="1E6D3C5A" w14:textId="77777777" w:rsidR="00172E71" w:rsidRDefault="00172E71" w:rsidP="00172E71">
      <w:pPr>
        <w:pStyle w:val="MainCodeBlock"/>
      </w:pPr>
      <w:r>
        <w:t xml:space="preserve">  public string name { get; set; }</w:t>
      </w:r>
    </w:p>
    <w:p w14:paraId="5FB10084" w14:textId="77777777" w:rsidR="00172E71" w:rsidRDefault="00172E71" w:rsidP="00172E71">
      <w:pPr>
        <w:pStyle w:val="MainCodeBlock"/>
      </w:pPr>
      <w:r>
        <w:t xml:space="preserve">  public string webUrl { get; set; }</w:t>
      </w:r>
    </w:p>
    <w:p w14:paraId="246DAE28" w14:textId="77777777" w:rsidR="00172E71" w:rsidRDefault="00172E71" w:rsidP="00172E71">
      <w:pPr>
        <w:pStyle w:val="MainCodeBlock"/>
      </w:pPr>
      <w:r>
        <w:t xml:space="preserve">  public string embedUrl { get; set; }</w:t>
      </w:r>
    </w:p>
    <w:p w14:paraId="1EBF0515" w14:textId="77777777" w:rsidR="00172E71" w:rsidRDefault="00172E71" w:rsidP="00172E71">
      <w:pPr>
        <w:pStyle w:val="MainCodeBlock"/>
      </w:pPr>
      <w:r>
        <w:t xml:space="preserve">  public bool isOwnedByMe { get; set; }</w:t>
      </w:r>
    </w:p>
    <w:p w14:paraId="2132B439" w14:textId="77777777" w:rsidR="00172E71" w:rsidRDefault="00172E71" w:rsidP="00172E71">
      <w:pPr>
        <w:pStyle w:val="MainCodeBlock"/>
      </w:pPr>
      <w:r>
        <w:t xml:space="preserve">  public string datasetId { get; set; }</w:t>
      </w:r>
    </w:p>
    <w:p w14:paraId="3138AE06" w14:textId="77777777" w:rsidR="00172E71" w:rsidRDefault="00172E71" w:rsidP="00172E71">
      <w:pPr>
        <w:pStyle w:val="MainCodeBlock"/>
      </w:pPr>
      <w:r>
        <w:t>}</w:t>
      </w:r>
    </w:p>
    <w:p w14:paraId="6678E250" w14:textId="77777777" w:rsidR="00172E71" w:rsidRDefault="00172E71" w:rsidP="00172E71">
      <w:pPr>
        <w:pStyle w:val="MainCodeBlock"/>
      </w:pPr>
    </w:p>
    <w:p w14:paraId="468EF180" w14:textId="77777777" w:rsidR="00172E71" w:rsidRDefault="00172E71" w:rsidP="00172E71">
      <w:pPr>
        <w:pStyle w:val="MainCodeBlock"/>
      </w:pPr>
      <w:r>
        <w:t>public class ReportCollection {</w:t>
      </w:r>
    </w:p>
    <w:p w14:paraId="74D39E8D" w14:textId="77777777" w:rsidR="00172E71" w:rsidRDefault="00172E71" w:rsidP="00172E71">
      <w:pPr>
        <w:pStyle w:val="MainCodeBlock"/>
      </w:pPr>
      <w:r>
        <w:t xml:space="preserve">  public List&lt;Report&gt; value { get; set; }</w:t>
      </w:r>
    </w:p>
    <w:p w14:paraId="7B8960C8" w14:textId="75768C5E" w:rsidR="00172E71" w:rsidRDefault="00172E71" w:rsidP="00172E71">
      <w:pPr>
        <w:pStyle w:val="MainCodeBlock"/>
      </w:pPr>
      <w:r>
        <w:t>}</w:t>
      </w:r>
    </w:p>
    <w:p w14:paraId="41104758" w14:textId="2D043A49" w:rsidR="00FC62CA" w:rsidRDefault="004F7861" w:rsidP="004C031C">
      <w:r>
        <w:t xml:space="preserve">The call to </w:t>
      </w:r>
      <w:proofErr w:type="spellStart"/>
      <w:r w:rsidRPr="004F7861">
        <w:rPr>
          <w:i/>
        </w:rPr>
        <w:t>JsonConvert.DeserializeObject</w:t>
      </w:r>
      <w:proofErr w:type="spellEnd"/>
      <w:r>
        <w:t xml:space="preserve"> returns </w:t>
      </w:r>
      <w:r w:rsidR="00EF40FF">
        <w:t xml:space="preserve">an object with a </w:t>
      </w:r>
      <w:r w:rsidRPr="00EF40FF">
        <w:rPr>
          <w:i/>
        </w:rPr>
        <w:t>value</w:t>
      </w:r>
      <w:r>
        <w:t xml:space="preserve"> </w:t>
      </w:r>
      <w:r w:rsidR="00EF40FF">
        <w:t xml:space="preserve">property containing </w:t>
      </w:r>
      <w:r>
        <w:t xml:space="preserve">a collection of </w:t>
      </w:r>
      <w:r w:rsidRPr="00EF40FF">
        <w:rPr>
          <w:i/>
        </w:rPr>
        <w:t>Report</w:t>
      </w:r>
      <w:r>
        <w:t xml:space="preserve"> objects that </w:t>
      </w:r>
      <w:r w:rsidR="00EF40FF">
        <w:t>you can enumerate</w:t>
      </w:r>
      <w:r>
        <w:t xml:space="preserve"> using a C# foreach loop. This makes it possible to display the names of each report to the console window.</w:t>
      </w:r>
    </w:p>
    <w:p w14:paraId="6C597498" w14:textId="77777777" w:rsidR="00FC62CA" w:rsidRDefault="00FC62CA" w:rsidP="00FC62CA">
      <w:pPr>
        <w:pStyle w:val="MainCodeBlock"/>
      </w:pPr>
      <w:r>
        <w:t>static void Main() {</w:t>
      </w:r>
    </w:p>
    <w:p w14:paraId="3EDAE129" w14:textId="5E0D055C" w:rsidR="00FC62CA" w:rsidRDefault="00FC62CA" w:rsidP="00FC62CA">
      <w:pPr>
        <w:pStyle w:val="MainCodeBlock"/>
      </w:pPr>
      <w:r>
        <w:t xml:space="preserve">  var json = ExecuteGetRequest("https://api.powerbi.com/v1.0/myorg/reports/");</w:t>
      </w:r>
    </w:p>
    <w:p w14:paraId="6DFCA8B3" w14:textId="34937529" w:rsidR="00FC62CA" w:rsidRDefault="00FC62CA" w:rsidP="00FC62CA">
      <w:pPr>
        <w:pStyle w:val="MainCodeBlock"/>
      </w:pPr>
      <w:r>
        <w:t xml:space="preserve">  ReportCollection reports = JsonConvert.DeserializeObject&lt;ReportCollection&gt;(json);</w:t>
      </w:r>
    </w:p>
    <w:p w14:paraId="10E0CDD2" w14:textId="18027E76" w:rsidR="00FC62CA" w:rsidRDefault="00FC62CA" w:rsidP="00FC62CA">
      <w:pPr>
        <w:pStyle w:val="MainCodeBlock"/>
      </w:pPr>
      <w:r>
        <w:t xml:space="preserve">  foreach (Report report in reports.value) {</w:t>
      </w:r>
    </w:p>
    <w:p w14:paraId="1B44AF42" w14:textId="21E746D4" w:rsidR="00FC62CA" w:rsidRDefault="00FC62CA" w:rsidP="00FC62CA">
      <w:pPr>
        <w:pStyle w:val="MainCodeBlock"/>
      </w:pPr>
      <w:r>
        <w:t xml:space="preserve">    Console.WriteLine(report.name);</w:t>
      </w:r>
    </w:p>
    <w:p w14:paraId="350432C5" w14:textId="4094EDE9" w:rsidR="00FC62CA" w:rsidRDefault="00FC62CA" w:rsidP="00FC62CA">
      <w:pPr>
        <w:pStyle w:val="MainCodeBlock"/>
      </w:pPr>
      <w:r>
        <w:t xml:space="preserve">  }      </w:t>
      </w:r>
    </w:p>
    <w:p w14:paraId="7D1C8774" w14:textId="31947719" w:rsidR="00FC62CA" w:rsidRDefault="00FC62CA" w:rsidP="00FC62CA">
      <w:pPr>
        <w:pStyle w:val="MainCodeBlock"/>
      </w:pPr>
      <w:r>
        <w:t>}</w:t>
      </w:r>
    </w:p>
    <w:p w14:paraId="601C723C" w14:textId="3C82DAD1" w:rsidR="003C0BB4" w:rsidRDefault="00896B48" w:rsidP="004C031C">
      <w:r>
        <w:t xml:space="preserve">You </w:t>
      </w:r>
      <w:r w:rsidR="004F7861">
        <w:t xml:space="preserve">have </w:t>
      </w:r>
      <w:r>
        <w:t xml:space="preserve">just </w:t>
      </w:r>
      <w:r w:rsidR="004F7861">
        <w:t xml:space="preserve">seen a complete </w:t>
      </w:r>
      <w:r>
        <w:t>C# program</w:t>
      </w:r>
      <w:r w:rsidR="004F7861">
        <w:t xml:space="preserve"> that acquires </w:t>
      </w:r>
      <w:r>
        <w:t xml:space="preserve">an </w:t>
      </w:r>
      <w:r w:rsidR="004F7861">
        <w:t xml:space="preserve">access token from Azure AD and uses it to call the Power BI Service API to retrieve </w:t>
      </w:r>
      <w:r>
        <w:t>data about the reports in the user's personal workspace</w:t>
      </w:r>
      <w:r w:rsidR="004F7861">
        <w:t>.</w:t>
      </w:r>
      <w:r>
        <w:t xml:space="preserve"> </w:t>
      </w:r>
      <w:r w:rsidR="003C0BB4">
        <w:t>Now that you have seen a complete walkthrough of the code, let's discuss what is really going on behind the scenes. ADAL provided an implementation of the authorization code flow using the following steps.</w:t>
      </w:r>
    </w:p>
    <w:p w14:paraId="7E87A3FD" w14:textId="1B9931E0" w:rsidR="003C0BB4" w:rsidRDefault="003C0BB4" w:rsidP="003C0BB4">
      <w:pPr>
        <w:pStyle w:val="ListParagraph"/>
        <w:numPr>
          <w:ilvl w:val="0"/>
          <w:numId w:val="19"/>
        </w:numPr>
      </w:pPr>
      <w:r>
        <w:t xml:space="preserve">ADAL </w:t>
      </w:r>
      <w:r w:rsidR="00896B48">
        <w:t>open</w:t>
      </w:r>
      <w:r w:rsidR="00EF40FF">
        <w:t>s</w:t>
      </w:r>
      <w:r w:rsidR="00896B48">
        <w:t xml:space="preserve"> a browser and </w:t>
      </w:r>
      <w:r>
        <w:t>redirect</w:t>
      </w:r>
      <w:r w:rsidR="00EF40FF">
        <w:t>s</w:t>
      </w:r>
      <w:r>
        <w:t xml:space="preserve"> </w:t>
      </w:r>
      <w:r w:rsidR="00896B48">
        <w:t>the user</w:t>
      </w:r>
      <w:r>
        <w:t xml:space="preserve"> to </w:t>
      </w:r>
      <w:r w:rsidR="00EF40FF">
        <w:t xml:space="preserve">the Azure AD </w:t>
      </w:r>
      <w:r>
        <w:t xml:space="preserve">authorization endpoint </w:t>
      </w:r>
      <w:r w:rsidR="00896B48">
        <w:t xml:space="preserve">begin the </w:t>
      </w:r>
      <w:r>
        <w:t>authorization code</w:t>
      </w:r>
      <w:r w:rsidR="00896B48">
        <w:t xml:space="preserve"> flow.</w:t>
      </w:r>
    </w:p>
    <w:p w14:paraId="2770CE3B" w14:textId="2EC33980" w:rsidR="00E75EDD" w:rsidRDefault="00E75EDD" w:rsidP="00E75EDD">
      <w:pPr>
        <w:pStyle w:val="ListParagraph"/>
        <w:numPr>
          <w:ilvl w:val="0"/>
          <w:numId w:val="19"/>
        </w:numPr>
      </w:pPr>
      <w:r>
        <w:t xml:space="preserve">Azure AD </w:t>
      </w:r>
      <w:r w:rsidR="00EF40FF">
        <w:t xml:space="preserve">interacts with </w:t>
      </w:r>
      <w:r>
        <w:t xml:space="preserve">the user </w:t>
      </w:r>
      <w:r w:rsidR="00EF40FF">
        <w:t xml:space="preserve">using the </w:t>
      </w:r>
      <w:r>
        <w:t xml:space="preserve">standard login </w:t>
      </w:r>
      <w:r w:rsidR="00EF40FF">
        <w:t>prompt</w:t>
      </w:r>
      <w:r>
        <w:t xml:space="preserve"> </w:t>
      </w:r>
      <w:r w:rsidR="00EF40FF">
        <w:t xml:space="preserve">where the user can </w:t>
      </w:r>
      <w:r>
        <w:t>enter login credentials</w:t>
      </w:r>
      <w:r w:rsidR="00896B48">
        <w:t>.</w:t>
      </w:r>
    </w:p>
    <w:p w14:paraId="196754F2" w14:textId="7F562906" w:rsidR="00E75EDD" w:rsidRDefault="003C0BB4" w:rsidP="00E75EDD">
      <w:pPr>
        <w:pStyle w:val="ListParagraph"/>
        <w:numPr>
          <w:ilvl w:val="0"/>
          <w:numId w:val="19"/>
        </w:numPr>
      </w:pPr>
      <w:r>
        <w:t>The users completes the login process by entering credentials and consenting to delegated permissions.</w:t>
      </w:r>
    </w:p>
    <w:p w14:paraId="16F7DF7C" w14:textId="7E06D309" w:rsidR="00E75EDD" w:rsidRDefault="00E75EDD" w:rsidP="00E75EDD">
      <w:pPr>
        <w:pStyle w:val="ListParagraph"/>
        <w:numPr>
          <w:ilvl w:val="0"/>
          <w:numId w:val="19"/>
        </w:numPr>
      </w:pPr>
      <w:r>
        <w:t>Azure AD returns an authorization code back to your application</w:t>
      </w:r>
      <w:r w:rsidR="00896B48">
        <w:t>.</w:t>
      </w:r>
    </w:p>
    <w:p w14:paraId="1AE64157" w14:textId="4A2C6E0A" w:rsidR="00E75EDD" w:rsidRDefault="00E75EDD" w:rsidP="00896B48">
      <w:pPr>
        <w:pStyle w:val="ListParagraph"/>
        <w:numPr>
          <w:ilvl w:val="0"/>
          <w:numId w:val="19"/>
        </w:numPr>
      </w:pPr>
      <w:r>
        <w:t xml:space="preserve">ADAL </w:t>
      </w:r>
      <w:r w:rsidR="00D91164">
        <w:t>call</w:t>
      </w:r>
      <w:r w:rsidR="007B7CF0">
        <w:t>s</w:t>
      </w:r>
      <w:r>
        <w:t xml:space="preserve"> to the Azure AD token endpoint </w:t>
      </w:r>
      <w:r w:rsidR="00896B48">
        <w:t xml:space="preserve">passing the authorization code to </w:t>
      </w:r>
      <w:r>
        <w:t xml:space="preserve">obtain </w:t>
      </w:r>
      <w:r w:rsidR="00D91164">
        <w:t xml:space="preserve">an </w:t>
      </w:r>
      <w:r>
        <w:t>access token.</w:t>
      </w:r>
    </w:p>
    <w:p w14:paraId="7CE2E53C" w14:textId="484B045A" w:rsidR="00E75EDD" w:rsidRPr="00E75EDD" w:rsidRDefault="00896B48" w:rsidP="00E75EDD">
      <w:r>
        <w:t xml:space="preserve">While this is an example of the authorization code flow, it's a specializes version for a native client. </w:t>
      </w:r>
      <w:r w:rsidR="00D91164">
        <w:t xml:space="preserve">Later in </w:t>
      </w:r>
      <w:r w:rsidR="00603BDC">
        <w:t xml:space="preserve">the </w:t>
      </w:r>
      <w:r w:rsidR="00D91164">
        <w:t xml:space="preserve">section </w:t>
      </w:r>
      <w:r w:rsidR="00603BDC" w:rsidRPr="00CD5B2E">
        <w:rPr>
          <w:i/>
        </w:rPr>
        <w:t>Programming the Authorization Code Flow in a Web App</w:t>
      </w:r>
      <w:r w:rsidR="00CD5B2E">
        <w:t>,</w:t>
      </w:r>
      <w:r w:rsidR="00603BDC">
        <w:t xml:space="preserve"> you will </w:t>
      </w:r>
      <w:r w:rsidR="00CD5B2E">
        <w:t xml:space="preserve">learn about the </w:t>
      </w:r>
      <w:r w:rsidR="00D91164">
        <w:t>authorization code flow in greater detail</w:t>
      </w:r>
      <w:r w:rsidR="000046EA">
        <w:t xml:space="preserve">. But for now you can observe how much work ADAL does for you behind the scenes. All you were required to do was to call </w:t>
      </w:r>
      <w:proofErr w:type="spellStart"/>
      <w:r w:rsidR="000046EA" w:rsidRPr="000046EA">
        <w:rPr>
          <w:i/>
        </w:rPr>
        <w:t>AcquireTokenAsync</w:t>
      </w:r>
      <w:proofErr w:type="spellEnd"/>
      <w:r w:rsidR="000046EA">
        <w:t xml:space="preserve">. ADAL does all the work </w:t>
      </w:r>
      <w:r w:rsidR="007B7CF0">
        <w:t xml:space="preserve">to </w:t>
      </w:r>
      <w:r w:rsidR="000046EA">
        <w:t>implement an authentication flow that involves interactive behavior and several roundtrips between your application and Azure AD.</w:t>
      </w:r>
    </w:p>
    <w:p w14:paraId="65C93BF6" w14:textId="0C933FD7" w:rsidR="008A3EF1" w:rsidRDefault="000046EA" w:rsidP="000046EA">
      <w:pPr>
        <w:pStyle w:val="Heading2"/>
      </w:pPr>
      <w:r>
        <w:t xml:space="preserve">Programming </w:t>
      </w:r>
      <w:r w:rsidR="00D1120E">
        <w:t>User Password Credential Flow</w:t>
      </w:r>
      <w:r>
        <w:t xml:space="preserve"> in a Native Application</w:t>
      </w:r>
    </w:p>
    <w:p w14:paraId="4AF1C87F" w14:textId="2FDD1E7E" w:rsidR="000046EA" w:rsidRDefault="000046EA" w:rsidP="004C031C">
      <w:r>
        <w:t xml:space="preserve">In the previous example, the application leveraged ADAL </w:t>
      </w:r>
      <w:r w:rsidR="00C64275">
        <w:t xml:space="preserve">functionality </w:t>
      </w:r>
      <w:r>
        <w:t xml:space="preserve">to provide interactive behavior </w:t>
      </w:r>
      <w:r w:rsidR="00C64275">
        <w:t>which prompts</w:t>
      </w:r>
      <w:r>
        <w:t xml:space="preserve"> the user to login </w:t>
      </w:r>
      <w:r w:rsidR="00C64275">
        <w:t xml:space="preserve">when the </w:t>
      </w:r>
      <w:r>
        <w:t xml:space="preserve">application </w:t>
      </w:r>
      <w:r w:rsidR="00C64275">
        <w:t>starts</w:t>
      </w:r>
      <w:r>
        <w:t xml:space="preserve">. During development, you might find it helpful to hardcode </w:t>
      </w:r>
      <w:r w:rsidR="00C64275">
        <w:t xml:space="preserve">the </w:t>
      </w:r>
      <w:r>
        <w:t xml:space="preserve">user name and password into your code so it runs without prompting. </w:t>
      </w:r>
      <w:r w:rsidR="000E688E">
        <w:t xml:space="preserve">You can accomplish </w:t>
      </w:r>
      <w:r w:rsidR="00C64275">
        <w:t xml:space="preserve">by rewriting </w:t>
      </w:r>
      <w:r w:rsidR="000E688E">
        <w:t xml:space="preserve">the </w:t>
      </w:r>
      <w:proofErr w:type="spellStart"/>
      <w:r w:rsidR="000E688E" w:rsidRPr="000E688E">
        <w:rPr>
          <w:i/>
        </w:rPr>
        <w:t>GeAccessToken</w:t>
      </w:r>
      <w:proofErr w:type="spellEnd"/>
      <w:r w:rsidR="000E688E">
        <w:t xml:space="preserve"> method shown earlier. </w:t>
      </w:r>
      <w:r w:rsidR="00C64275">
        <w:t xml:space="preserve">This technique involves creating a </w:t>
      </w:r>
      <w:proofErr w:type="spellStart"/>
      <w:r w:rsidR="00C64275" w:rsidRPr="00C64275">
        <w:rPr>
          <w:i/>
        </w:rPr>
        <w:t>UserPasswordCredential</w:t>
      </w:r>
      <w:proofErr w:type="spellEnd"/>
      <w:r w:rsidR="00C64275">
        <w:t xml:space="preserve"> object that is initialized with an Azure AD user account login and a password. You then pass </w:t>
      </w:r>
      <w:r w:rsidR="0049713D">
        <w:t>the</w:t>
      </w:r>
      <w:r w:rsidR="00C64275">
        <w:t xml:space="preserve"> </w:t>
      </w:r>
      <w:proofErr w:type="spellStart"/>
      <w:r w:rsidR="00C64275" w:rsidRPr="00C64275">
        <w:rPr>
          <w:i/>
        </w:rPr>
        <w:t>UserPasswordCredential</w:t>
      </w:r>
      <w:proofErr w:type="spellEnd"/>
      <w:r w:rsidR="00C64275">
        <w:t xml:space="preserve"> object when you call </w:t>
      </w:r>
      <w:proofErr w:type="spellStart"/>
      <w:r w:rsidR="00C64275" w:rsidRPr="00C64275">
        <w:rPr>
          <w:i/>
        </w:rPr>
        <w:t>AcquireTokenAsync</w:t>
      </w:r>
      <w:proofErr w:type="spellEnd"/>
      <w:r w:rsidR="00C64275">
        <w:t>.</w:t>
      </w:r>
    </w:p>
    <w:p w14:paraId="1C4CA6A7" w14:textId="77777777" w:rsidR="000E688E" w:rsidRDefault="000E688E" w:rsidP="000E688E">
      <w:pPr>
        <w:pStyle w:val="MainCodeBlock"/>
      </w:pPr>
      <w:r>
        <w:t>static string GetAccessToken() {</w:t>
      </w:r>
    </w:p>
    <w:p w14:paraId="43A20FDD" w14:textId="77777777" w:rsidR="000E688E" w:rsidRDefault="000E688E" w:rsidP="000E688E">
      <w:pPr>
        <w:pStyle w:val="MainCodeBlock"/>
      </w:pPr>
    </w:p>
    <w:p w14:paraId="3B4757CB" w14:textId="77777777" w:rsidR="000E688E" w:rsidRDefault="000E688E" w:rsidP="000E688E">
      <w:pPr>
        <w:pStyle w:val="MainCodeBlock"/>
      </w:pPr>
      <w:r>
        <w:t xml:space="preserve">  var authContext = new AuthenticationContext(aadAuthorizationEndpoint);</w:t>
      </w:r>
    </w:p>
    <w:p w14:paraId="1569ABD7" w14:textId="77777777" w:rsidR="00C64275" w:rsidRDefault="00C64275" w:rsidP="000E688E">
      <w:pPr>
        <w:pStyle w:val="MainCodeBlock"/>
      </w:pPr>
    </w:p>
    <w:p w14:paraId="07A396A0" w14:textId="7DCC55E0" w:rsidR="000E688E" w:rsidRDefault="000E688E" w:rsidP="000E688E">
      <w:pPr>
        <w:pStyle w:val="MainCodeBlock"/>
      </w:pPr>
      <w:r>
        <w:t xml:space="preserve">  var user</w:t>
      </w:r>
      <w:r w:rsidR="00D1120E">
        <w:t>PasswordCred</w:t>
      </w:r>
      <w:r>
        <w:t>e</w:t>
      </w:r>
      <w:r w:rsidR="00D1120E">
        <w:t>n</w:t>
      </w:r>
      <w:r w:rsidR="007B7CF0">
        <w:t>tial</w:t>
      </w:r>
      <w:r>
        <w:t xml:space="preserve"> = new UserPasswordCredential(</w:t>
      </w:r>
      <w:r w:rsidR="00C64275">
        <w:t>"user1</w:t>
      </w:r>
      <w:r w:rsidR="00C64275" w:rsidRPr="00C64275">
        <w:t>@myorg.onMicrosoft.com</w:t>
      </w:r>
      <w:r w:rsidR="00C64275">
        <w:t>"</w:t>
      </w:r>
      <w:r>
        <w:t>,</w:t>
      </w:r>
      <w:r w:rsidR="00C64275">
        <w:t xml:space="preserve"> "pass@word1"</w:t>
      </w:r>
      <w:r>
        <w:t>);</w:t>
      </w:r>
    </w:p>
    <w:p w14:paraId="29D633C5" w14:textId="77777777" w:rsidR="000E688E" w:rsidRDefault="000E688E" w:rsidP="000E688E">
      <w:pPr>
        <w:pStyle w:val="MainCodeBlock"/>
      </w:pPr>
    </w:p>
    <w:p w14:paraId="0C023B33" w14:textId="77777777" w:rsidR="000E688E" w:rsidRDefault="000E688E" w:rsidP="000E688E">
      <w:pPr>
        <w:pStyle w:val="MainCodeBlock"/>
      </w:pPr>
      <w:r>
        <w:t xml:space="preserve">  AuthenticationResult authResult = </w:t>
      </w:r>
    </w:p>
    <w:p w14:paraId="198CD686" w14:textId="71E2BC88" w:rsidR="000E688E" w:rsidRDefault="000E688E" w:rsidP="000E688E">
      <w:pPr>
        <w:pStyle w:val="MainCodeBlock"/>
      </w:pPr>
      <w:r>
        <w:t xml:space="preserve">      authContext.AcquireTokenAsync(resourceUriPowerBi, clientId, </w:t>
      </w:r>
      <w:r w:rsidR="007B7CF0">
        <w:t>userPasswordCredential</w:t>
      </w:r>
      <w:r>
        <w:t>).Result;</w:t>
      </w:r>
    </w:p>
    <w:p w14:paraId="4B0E90DF" w14:textId="77777777" w:rsidR="000E688E" w:rsidRDefault="000E688E" w:rsidP="000E688E">
      <w:pPr>
        <w:pStyle w:val="MainCodeBlock"/>
      </w:pPr>
    </w:p>
    <w:p w14:paraId="08D88BB7" w14:textId="77777777" w:rsidR="000E688E" w:rsidRDefault="000E688E" w:rsidP="000E688E">
      <w:pPr>
        <w:pStyle w:val="MainCodeBlock"/>
      </w:pPr>
      <w:r>
        <w:t xml:space="preserve">  return authResult.AccessToken;</w:t>
      </w:r>
    </w:p>
    <w:p w14:paraId="6FD9DD0B" w14:textId="767490A4" w:rsidR="000046EA" w:rsidRDefault="000E688E" w:rsidP="000E688E">
      <w:pPr>
        <w:pStyle w:val="MainCodeBlock"/>
      </w:pPr>
      <w:r>
        <w:t>}</w:t>
      </w:r>
    </w:p>
    <w:p w14:paraId="42A2D278" w14:textId="666DA5E2" w:rsidR="00C64275" w:rsidRDefault="00C64275" w:rsidP="004C031C">
      <w:r>
        <w:lastRenderedPageBreak/>
        <w:t xml:space="preserve">When you run the program with this new implementation of </w:t>
      </w:r>
      <w:proofErr w:type="spellStart"/>
      <w:r w:rsidRPr="00C64275">
        <w:rPr>
          <w:i/>
        </w:rPr>
        <w:t>GetAccessToken</w:t>
      </w:r>
      <w:proofErr w:type="spellEnd"/>
      <w:r>
        <w:t xml:space="preserve">, you will find that the program runs </w:t>
      </w:r>
      <w:r w:rsidR="0049713D">
        <w:t xml:space="preserve">without requiring any interaction on the part of the user. </w:t>
      </w:r>
      <w:r w:rsidR="00E91C74">
        <w:t xml:space="preserve">You might have also noticed that you </w:t>
      </w:r>
      <w:r w:rsidR="00CD5B2E">
        <w:t xml:space="preserve">are not required to </w:t>
      </w:r>
      <w:r w:rsidR="00E91C74">
        <w:t xml:space="preserve">pass a reply URL when you use </w:t>
      </w:r>
      <w:r w:rsidR="00D1120E">
        <w:t>the user password credential flow</w:t>
      </w:r>
      <w:r w:rsidR="00E91C74">
        <w:t xml:space="preserve">. </w:t>
      </w:r>
      <w:r w:rsidR="0049713D">
        <w:t>The way the application interacts with Azure AD is also quite different</w:t>
      </w:r>
      <w:r w:rsidR="00D1120E">
        <w:t xml:space="preserve"> because </w:t>
      </w:r>
      <w:r w:rsidR="0049713D">
        <w:t xml:space="preserve">ADAL implements the </w:t>
      </w:r>
      <w:r w:rsidR="00D1120E">
        <w:t>user password credential flow</w:t>
      </w:r>
      <w:r w:rsidR="0049713D">
        <w:t xml:space="preserve"> by making a single call to the Azure AD token endpoint which involves passing the user name and password across the network. While the </w:t>
      </w:r>
      <w:r w:rsidR="00D1120E">
        <w:t>user password credential flow</w:t>
      </w:r>
      <w:r w:rsidR="0049713D">
        <w:t xml:space="preserve"> is easy to program, it is considered to be the least secure of the Azure AD authentication flows due to passing a password across the network.</w:t>
      </w:r>
    </w:p>
    <w:p w14:paraId="3BAAE341" w14:textId="0F396A77" w:rsidR="0049713D" w:rsidRDefault="0049713D" w:rsidP="004C031C">
      <w:r>
        <w:t xml:space="preserve">Another issue </w:t>
      </w:r>
      <w:r w:rsidR="00803369">
        <w:t xml:space="preserve">to be aware of when using </w:t>
      </w:r>
      <w:r>
        <w:t xml:space="preserve">the </w:t>
      </w:r>
      <w:r w:rsidR="00D1120E">
        <w:t>user password credential flow</w:t>
      </w:r>
      <w:r>
        <w:t xml:space="preserve"> is that it does not provide any </w:t>
      </w:r>
      <w:r w:rsidR="00404A89">
        <w:t>ability</w:t>
      </w:r>
      <w:r>
        <w:t xml:space="preserve"> to provide interactive behavior. If you attempt to </w:t>
      </w:r>
      <w:r w:rsidR="00803369">
        <w:t xml:space="preserve">acquire an access token using </w:t>
      </w:r>
      <w:r>
        <w:t xml:space="preserve">the </w:t>
      </w:r>
      <w:r w:rsidR="00D1120E">
        <w:t>user password credential flow</w:t>
      </w:r>
      <w:r>
        <w:t xml:space="preserve"> with a user who has not </w:t>
      </w:r>
      <w:r w:rsidR="00404A89">
        <w:t xml:space="preserve">yet </w:t>
      </w:r>
      <w:r>
        <w:t xml:space="preserve">consented to the application's delegated permissions, the </w:t>
      </w:r>
      <w:r w:rsidR="00803369">
        <w:t xml:space="preserve">call to </w:t>
      </w:r>
      <w:proofErr w:type="spellStart"/>
      <w:r w:rsidR="00803369" w:rsidRPr="00803369">
        <w:rPr>
          <w:i/>
        </w:rPr>
        <w:t>AcquireAccessToken</w:t>
      </w:r>
      <w:proofErr w:type="spellEnd"/>
      <w:r w:rsidR="00803369">
        <w:t xml:space="preserve"> </w:t>
      </w:r>
      <w:r>
        <w:t xml:space="preserve">will fail. Remember that you can work around this problem by navigating the </w:t>
      </w:r>
      <w:r w:rsidR="00803369" w:rsidRPr="00404A89">
        <w:rPr>
          <w:i/>
        </w:rPr>
        <w:t>Required permissions</w:t>
      </w:r>
      <w:r w:rsidR="00803369">
        <w:t xml:space="preserve"> blade for the application in the Azure portal and clicking the </w:t>
      </w:r>
      <w:r w:rsidR="00803369" w:rsidRPr="00404A89">
        <w:rPr>
          <w:i/>
        </w:rPr>
        <w:t>Grant permissions</w:t>
      </w:r>
      <w:r w:rsidR="00803369">
        <w:t xml:space="preserve"> button.</w:t>
      </w:r>
    </w:p>
    <w:p w14:paraId="6F7EE0B7" w14:textId="0BAC96BC" w:rsidR="00404A89" w:rsidRDefault="00803369" w:rsidP="004C031C">
      <w:r>
        <w:t xml:space="preserve">While the </w:t>
      </w:r>
      <w:r w:rsidR="00D1120E">
        <w:t>user password credential flow</w:t>
      </w:r>
      <w:r>
        <w:t xml:space="preserve"> is less secure that other authentication flows, you will find </w:t>
      </w:r>
      <w:r w:rsidR="00404A89">
        <w:t xml:space="preserve">that in </w:t>
      </w:r>
      <w:r>
        <w:t xml:space="preserve">certain </w:t>
      </w:r>
      <w:r w:rsidR="00404A89">
        <w:t xml:space="preserve">development </w:t>
      </w:r>
      <w:r>
        <w:t xml:space="preserve">scenarios you are required to use </w:t>
      </w:r>
      <w:r w:rsidR="00404A89">
        <w:t>it. One noteworthy scenario</w:t>
      </w:r>
      <w:r w:rsidR="00D1120E">
        <w:t xml:space="preserve"> </w:t>
      </w:r>
      <w:r w:rsidR="00404A89">
        <w:t xml:space="preserve">in which developers have been required to authenticate using the user password credential flow </w:t>
      </w:r>
      <w:r w:rsidR="00D1120E">
        <w:t xml:space="preserve">has been when </w:t>
      </w:r>
      <w:r>
        <w:t xml:space="preserve">developing with Power BI embedding using </w:t>
      </w:r>
      <w:r w:rsidR="00404A89">
        <w:t xml:space="preserve">third-party embedding and </w:t>
      </w:r>
      <w:r>
        <w:t xml:space="preserve">the app-own-data model. </w:t>
      </w:r>
      <w:r w:rsidR="009B4684">
        <w:t>Let's examine why.</w:t>
      </w:r>
    </w:p>
    <w:p w14:paraId="0A79D9CD" w14:textId="15AA0770" w:rsidR="009B4684" w:rsidRDefault="00803369" w:rsidP="004C031C">
      <w:r>
        <w:t xml:space="preserve">When the Power BI Service API was first introduced, it did not provide support for </w:t>
      </w:r>
      <w:r w:rsidR="009B4684">
        <w:t xml:space="preserve">application permissions or </w:t>
      </w:r>
      <w:r>
        <w:t>app-only access tokens.</w:t>
      </w:r>
      <w:r w:rsidR="009B4684">
        <w:t xml:space="preserve"> Instead, it only support delegated permissions and user-specific access tokens. With these limitations, the Microsoft recommendation for implementing third-party embedding and the app-owns-data model included the following.</w:t>
      </w:r>
    </w:p>
    <w:p w14:paraId="36EC189F" w14:textId="367D8052" w:rsidR="009B4684" w:rsidRDefault="009B4684" w:rsidP="009B4684">
      <w:pPr>
        <w:pStyle w:val="ListParagraph"/>
        <w:numPr>
          <w:ilvl w:val="0"/>
          <w:numId w:val="20"/>
        </w:numPr>
      </w:pPr>
      <w:r>
        <w:t>Create an Azure AD user account in the same tenant to serve as a master user account</w:t>
      </w:r>
    </w:p>
    <w:p w14:paraId="1B8A984C" w14:textId="07B09F70" w:rsidR="009B4684" w:rsidRDefault="009B4684" w:rsidP="009B4684">
      <w:pPr>
        <w:pStyle w:val="ListParagraph"/>
        <w:numPr>
          <w:ilvl w:val="0"/>
          <w:numId w:val="20"/>
        </w:numPr>
      </w:pPr>
      <w:r>
        <w:t>Assign a Power BI Pro license to the master user account.</w:t>
      </w:r>
    </w:p>
    <w:p w14:paraId="1DE13068" w14:textId="55835594" w:rsidR="009B4684" w:rsidRDefault="009B4684" w:rsidP="009B4684">
      <w:pPr>
        <w:pStyle w:val="ListParagraph"/>
        <w:numPr>
          <w:ilvl w:val="0"/>
          <w:numId w:val="20"/>
        </w:numPr>
      </w:pPr>
      <w:r>
        <w:t>Configure the master user account as the admin</w:t>
      </w:r>
      <w:r w:rsidR="007B7CF0">
        <w:t>istrator for</w:t>
      </w:r>
      <w:r>
        <w:t xml:space="preserve"> any app workspace it needs to access</w:t>
      </w:r>
    </w:p>
    <w:p w14:paraId="5E0FDFD9" w14:textId="4CBCD822" w:rsidR="009B4684" w:rsidRPr="009B4684" w:rsidRDefault="009B4684" w:rsidP="009B4684">
      <w:pPr>
        <w:pStyle w:val="ListParagraph"/>
        <w:numPr>
          <w:ilvl w:val="0"/>
          <w:numId w:val="20"/>
        </w:numPr>
      </w:pPr>
      <w:r>
        <w:t>Authenticate the master user account and acquire access tokens using the user password credential flow</w:t>
      </w:r>
    </w:p>
    <w:p w14:paraId="55693181" w14:textId="433B33F9" w:rsidR="00E91C74" w:rsidRDefault="00BF3DC1" w:rsidP="009B4684">
      <w:r>
        <w:t xml:space="preserve">Here is the important takeaway. </w:t>
      </w:r>
      <w:r w:rsidR="009B4684">
        <w:t xml:space="preserve">When you develop </w:t>
      </w:r>
      <w:r>
        <w:t xml:space="preserve">with </w:t>
      </w:r>
      <w:r w:rsidR="009B4684">
        <w:t xml:space="preserve">third-party embedding </w:t>
      </w:r>
      <w:r>
        <w:t xml:space="preserve">using </w:t>
      </w:r>
      <w:r w:rsidR="007B7CF0">
        <w:t>this</w:t>
      </w:r>
      <w:r>
        <w:t xml:space="preserve"> security model</w:t>
      </w:r>
      <w:r w:rsidR="009B4684">
        <w:t xml:space="preserve">, your application </w:t>
      </w:r>
      <w:r>
        <w:t xml:space="preserve">does </w:t>
      </w:r>
      <w:r w:rsidR="009B4684">
        <w:t xml:space="preserve">not access the Power BI Service API under the identity of the current user nor under the identity of the application itself. Instead, your application accesses the Power BI Service API </w:t>
      </w:r>
      <w:r>
        <w:t xml:space="preserve">on behalf of </w:t>
      </w:r>
      <w:r w:rsidR="009B4684">
        <w:t>the master user account</w:t>
      </w:r>
      <w:r>
        <w:t xml:space="preserve"> and it relies on delegated permissions which must have already been granted</w:t>
      </w:r>
      <w:r w:rsidR="009B4684">
        <w:t xml:space="preserve">. </w:t>
      </w:r>
      <w:r>
        <w:t>Plenty of developers have run into the issue where the user password credential flow fail</w:t>
      </w:r>
      <w:r w:rsidR="007B7CF0">
        <w:t>s</w:t>
      </w:r>
      <w:r>
        <w:t xml:space="preserve"> because it cannot provide interactive behavior for the user to consent the </w:t>
      </w:r>
      <w:r w:rsidR="007E111E">
        <w:t>required permissions.</w:t>
      </w:r>
    </w:p>
    <w:p w14:paraId="0FD855E1" w14:textId="6B1FC01C" w:rsidR="00A812E4" w:rsidRDefault="00A812E4" w:rsidP="007E111E">
      <w:r>
        <w:t>There is good news for companies develop</w:t>
      </w:r>
      <w:r w:rsidR="00E749E2">
        <w:t>ing</w:t>
      </w:r>
      <w:r>
        <w:t xml:space="preserve"> </w:t>
      </w:r>
      <w:r w:rsidR="00E749E2">
        <w:t>with third-</w:t>
      </w:r>
      <w:r>
        <w:t>party embedding</w:t>
      </w:r>
      <w:r w:rsidR="00404A89">
        <w:t xml:space="preserve"> and the app-owns-data model</w:t>
      </w:r>
      <w:r>
        <w:t xml:space="preserve">. Microsoft is introducing new support </w:t>
      </w:r>
      <w:r w:rsidR="007E111E">
        <w:t xml:space="preserve">that allows you to call into the Power BI Service API using </w:t>
      </w:r>
      <w:r>
        <w:t xml:space="preserve">app-only </w:t>
      </w:r>
      <w:r w:rsidR="00E749E2">
        <w:t xml:space="preserve">access tokens. </w:t>
      </w:r>
      <w:r w:rsidR="007E111E">
        <w:t xml:space="preserve">This means </w:t>
      </w:r>
      <w:r w:rsidR="00E94D4B">
        <w:t xml:space="preserve">your custom application can use the client credentials flow </w:t>
      </w:r>
      <w:r w:rsidR="007E111E">
        <w:t>to establish an app-only identity that doesn't involve any user account</w:t>
      </w:r>
      <w:r w:rsidR="00E94D4B">
        <w:t xml:space="preserve"> which provides two big benefits. First, </w:t>
      </w:r>
      <w:r w:rsidR="007E111E">
        <w:t>your application can now rely on application permissions</w:t>
      </w:r>
      <w:r w:rsidR="00E94D4B">
        <w:t xml:space="preserve"> instead of delegated permissions</w:t>
      </w:r>
      <w:r w:rsidR="007E111E">
        <w:t>.</w:t>
      </w:r>
      <w:r w:rsidR="00E94D4B">
        <w:t xml:space="preserve"> Second, it eliminates the problem of provisioning and licensing a master user account. We will examine authenticating for third-party embedding in depth in the </w:t>
      </w:r>
      <w:r w:rsidR="00404A89">
        <w:t xml:space="preserve">section titled </w:t>
      </w:r>
      <w:r w:rsidR="00E749E2" w:rsidRPr="00E749E2">
        <w:rPr>
          <w:i/>
        </w:rPr>
        <w:t>Programming the Client Credentials Flow in a Web App</w:t>
      </w:r>
      <w:r w:rsidR="00E749E2">
        <w:t>.</w:t>
      </w:r>
    </w:p>
    <w:p w14:paraId="0BEBD10F" w14:textId="58548AEA" w:rsidR="008B2388" w:rsidRDefault="00E749E2" w:rsidP="008B2388">
      <w:pPr>
        <w:pStyle w:val="Heading2"/>
      </w:pPr>
      <w:r>
        <w:t>Programming</w:t>
      </w:r>
      <w:r w:rsidR="004A7A93">
        <w:t xml:space="preserve"> </w:t>
      </w:r>
      <w:r w:rsidR="008B2388">
        <w:t>the Authorization Code Flow</w:t>
      </w:r>
      <w:r w:rsidR="004A7A93">
        <w:t xml:space="preserve"> in a Web App</w:t>
      </w:r>
    </w:p>
    <w:p w14:paraId="6CD32661" w14:textId="194E0499" w:rsidR="004566A1" w:rsidRDefault="006233C7" w:rsidP="00F30537">
      <w:r>
        <w:t xml:space="preserve">In an earlier section you </w:t>
      </w:r>
      <w:r w:rsidR="00DA1CB6">
        <w:t xml:space="preserve">saw </w:t>
      </w:r>
      <w:r>
        <w:t xml:space="preserve">that ADAL </w:t>
      </w:r>
      <w:r w:rsidR="00A87E93">
        <w:t xml:space="preserve">can </w:t>
      </w:r>
      <w:r>
        <w:t>provi</w:t>
      </w:r>
      <w:r w:rsidR="00A87E93">
        <w:t>de</w:t>
      </w:r>
      <w:r>
        <w:t xml:space="preserve"> </w:t>
      </w:r>
      <w:r w:rsidR="00DA1CB6">
        <w:t>a</w:t>
      </w:r>
      <w:r w:rsidR="00AE2D3F">
        <w:t>n</w:t>
      </w:r>
      <w:r w:rsidR="00DA1CB6">
        <w:t xml:space="preserve"> </w:t>
      </w:r>
      <w:r>
        <w:t xml:space="preserve">implementation </w:t>
      </w:r>
      <w:r w:rsidR="00DA1CB6">
        <w:t xml:space="preserve">of the authorization code flow </w:t>
      </w:r>
      <w:r w:rsidR="00A87E93">
        <w:t xml:space="preserve">in a </w:t>
      </w:r>
      <w:r w:rsidR="004A71F8">
        <w:t xml:space="preserve">native </w:t>
      </w:r>
      <w:r w:rsidR="00A87E93">
        <w:t>client</w:t>
      </w:r>
      <w:r w:rsidR="004A71F8">
        <w:t xml:space="preserve">. </w:t>
      </w:r>
      <w:r w:rsidR="00F30537">
        <w:t xml:space="preserve">When you use this flow in a native client by calling </w:t>
      </w:r>
      <w:proofErr w:type="spellStart"/>
      <w:r w:rsidR="00F30537" w:rsidRPr="00F30537">
        <w:rPr>
          <w:i/>
        </w:rPr>
        <w:t>AcquireTokenAsync</w:t>
      </w:r>
      <w:proofErr w:type="spellEnd"/>
      <w:r w:rsidR="00F30537">
        <w:t xml:space="preserve">, ADAL prompts the user with a dialog with an embedded browser to </w:t>
      </w:r>
      <w:r>
        <w:t xml:space="preserve">provide </w:t>
      </w:r>
      <w:r w:rsidR="00AE2D3F">
        <w:t xml:space="preserve">an </w:t>
      </w:r>
      <w:r>
        <w:t xml:space="preserve">interactive login </w:t>
      </w:r>
      <w:r w:rsidR="00AE2D3F">
        <w:t>experience</w:t>
      </w:r>
      <w:r w:rsidR="00DA1CB6">
        <w:t>.</w:t>
      </w:r>
      <w:r w:rsidR="00F30537">
        <w:t xml:space="preserve"> However, </w:t>
      </w:r>
      <w:r w:rsidR="004566A1">
        <w:t xml:space="preserve">the </w:t>
      </w:r>
      <w:r w:rsidR="00F30537">
        <w:t xml:space="preserve">ADAL </w:t>
      </w:r>
      <w:r w:rsidR="004566A1">
        <w:t>implementation of</w:t>
      </w:r>
      <w:r w:rsidR="00A87E93">
        <w:t xml:space="preserve"> the authorization code flow in a native client</w:t>
      </w:r>
      <w:r w:rsidR="00F30537">
        <w:t xml:space="preserve"> cuts a few corners </w:t>
      </w:r>
      <w:r w:rsidR="004566A1">
        <w:t>and does not meet the requirements of OpenID connect</w:t>
      </w:r>
      <w:r w:rsidR="00A87E93">
        <w:t xml:space="preserve">. </w:t>
      </w:r>
      <w:r w:rsidR="004566A1">
        <w:t xml:space="preserve">In order to implement the authorization code flow </w:t>
      </w:r>
      <w:r w:rsidR="003B79C1">
        <w:t>in the secure manner for which it was designed</w:t>
      </w:r>
      <w:r w:rsidR="004566A1">
        <w:t>, you must create</w:t>
      </w:r>
      <w:r w:rsidR="007B7CF0">
        <w:t xml:space="preserve"> an Azure </w:t>
      </w:r>
      <w:r w:rsidR="00EF517F">
        <w:t xml:space="preserve">AD </w:t>
      </w:r>
      <w:r w:rsidR="007B7CF0">
        <w:t>application as a Web a</w:t>
      </w:r>
      <w:r w:rsidR="004566A1">
        <w:t>pp / API instead of as a native client.</w:t>
      </w:r>
    </w:p>
    <w:p w14:paraId="6D050621" w14:textId="15FAFA72" w:rsidR="007C02C9" w:rsidRDefault="00DA1CB6" w:rsidP="007C02C9">
      <w:r>
        <w:t xml:space="preserve">The OAuth 2.0 framework differentiates between </w:t>
      </w:r>
      <w:r w:rsidR="003B79C1">
        <w:t xml:space="preserve">two different types of applications: </w:t>
      </w:r>
      <w:r>
        <w:t xml:space="preserve">confidential clients and public clients. </w:t>
      </w:r>
      <w:r w:rsidR="007C02C9">
        <w:t xml:space="preserve">A </w:t>
      </w:r>
      <w:r w:rsidR="007C02C9" w:rsidRPr="007C02C9">
        <w:rPr>
          <w:i/>
        </w:rPr>
        <w:t>confidential client</w:t>
      </w:r>
      <w:r w:rsidR="007C02C9">
        <w:t xml:space="preserve"> is an application that contain </w:t>
      </w:r>
      <w:r w:rsidR="004566A1">
        <w:t xml:space="preserve">credentials </w:t>
      </w:r>
      <w:r w:rsidR="007C02C9">
        <w:t xml:space="preserve">such as a password or certificate file without </w:t>
      </w:r>
      <w:r w:rsidR="00EF517F">
        <w:t xml:space="preserve">the risk of </w:t>
      </w:r>
      <w:r w:rsidR="007C02C9">
        <w:t xml:space="preserve">exposing </w:t>
      </w:r>
      <w:r w:rsidR="004566A1">
        <w:t xml:space="preserve">this sensitive data </w:t>
      </w:r>
      <w:r w:rsidR="007C02C9">
        <w:t xml:space="preserve">to a potential attacker. A </w:t>
      </w:r>
      <w:r w:rsidR="007C02C9" w:rsidRPr="007C02C9">
        <w:rPr>
          <w:i/>
        </w:rPr>
        <w:t>public client</w:t>
      </w:r>
      <w:r w:rsidR="007C02C9">
        <w:t xml:space="preserve"> is the opposite</w:t>
      </w:r>
      <w:r w:rsidR="006233C7">
        <w:t xml:space="preserve"> </w:t>
      </w:r>
      <w:r w:rsidR="003B79C1">
        <w:t xml:space="preserve">in that </w:t>
      </w:r>
      <w:r w:rsidR="006233C7">
        <w:t xml:space="preserve">it </w:t>
      </w:r>
      <w:r w:rsidR="007C02C9">
        <w:t xml:space="preserve">cannot </w:t>
      </w:r>
      <w:r w:rsidR="004566A1">
        <w:t xml:space="preserve">protect </w:t>
      </w:r>
      <w:r w:rsidR="007C02C9">
        <w:t>sensitive data</w:t>
      </w:r>
      <w:r w:rsidR="006233C7">
        <w:t xml:space="preserve">. </w:t>
      </w:r>
      <w:r w:rsidR="004566A1">
        <w:t xml:space="preserve">A public client is used in </w:t>
      </w:r>
      <w:r w:rsidR="006233C7">
        <w:t xml:space="preserve">scenarios where an application is </w:t>
      </w:r>
      <w:r w:rsidR="007C02C9">
        <w:t>running on a client</w:t>
      </w:r>
      <w:r w:rsidR="006233C7">
        <w:t xml:space="preserve"> device or </w:t>
      </w:r>
      <w:r w:rsidR="00EF517F">
        <w:t xml:space="preserve">running </w:t>
      </w:r>
      <w:r w:rsidR="00244AD9">
        <w:t xml:space="preserve">as an single page application </w:t>
      </w:r>
      <w:r w:rsidR="006233C7">
        <w:t xml:space="preserve">within a browser where an attacker can see </w:t>
      </w:r>
      <w:r w:rsidR="004566A1">
        <w:t>all the data used by the application</w:t>
      </w:r>
      <w:r w:rsidR="006233C7">
        <w:t>.</w:t>
      </w:r>
      <w:r w:rsidR="007B7CF0">
        <w:t xml:space="preserve"> The key point here is that an application must be a confidential client </w:t>
      </w:r>
      <w:r w:rsidR="003B79C1">
        <w:t xml:space="preserve">capable of keeping secrets </w:t>
      </w:r>
      <w:r w:rsidR="007B7CF0">
        <w:t>to implement the authorization code flow in a secure manner.</w:t>
      </w:r>
    </w:p>
    <w:p w14:paraId="5E8109A9" w14:textId="366FA6D5" w:rsidR="0038066B" w:rsidRDefault="009C39D7" w:rsidP="007C02C9">
      <w:r>
        <w:lastRenderedPageBreak/>
        <w:t>Another import</w:t>
      </w:r>
      <w:r w:rsidR="003B79C1">
        <w:t>ant</w:t>
      </w:r>
      <w:r>
        <w:t xml:space="preserve"> </w:t>
      </w:r>
      <w:r w:rsidR="003B79C1">
        <w:t xml:space="preserve">aspect </w:t>
      </w:r>
      <w:r>
        <w:t xml:space="preserve">is that application </w:t>
      </w:r>
      <w:r w:rsidR="003B79C1">
        <w:t xml:space="preserve">implementing the authorization code flow </w:t>
      </w:r>
      <w:r w:rsidR="0038066B">
        <w:t xml:space="preserve">must be running at an HTTPS endpoint that is registered as a reply URL. This adds an important security dimension </w:t>
      </w:r>
      <w:r w:rsidR="003B79C1">
        <w:t xml:space="preserve">to the authentication flow </w:t>
      </w:r>
      <w:r w:rsidR="0038066B">
        <w:t>because Azure AD will only return an access token when it sees tha</w:t>
      </w:r>
      <w:r w:rsidR="00244AD9">
        <w:t>t</w:t>
      </w:r>
      <w:r w:rsidR="0038066B">
        <w:t xml:space="preserve"> the application is running at </w:t>
      </w:r>
      <w:r w:rsidR="00244AD9">
        <w:t xml:space="preserve">a network </w:t>
      </w:r>
      <w:r w:rsidR="0038066B">
        <w:t>endpoint that is registered as a reply URL</w:t>
      </w:r>
      <w:r w:rsidR="003B79C1">
        <w:t xml:space="preserve"> which significantly </w:t>
      </w:r>
      <w:r w:rsidR="0038066B">
        <w:t>cuts down the surface</w:t>
      </w:r>
      <w:r w:rsidR="003B79C1">
        <w:t xml:space="preserve"> area for an attacker</w:t>
      </w:r>
      <w:r w:rsidR="0038066B">
        <w:t>.</w:t>
      </w:r>
    </w:p>
    <w:p w14:paraId="5FAC0E80" w14:textId="6608DEA9" w:rsidR="009C39D7" w:rsidRDefault="009C39D7" w:rsidP="007C02C9">
      <w:r>
        <w:t>Here is the high-level overview of the authorization code flow.</w:t>
      </w:r>
    </w:p>
    <w:p w14:paraId="7D52EC55" w14:textId="2DD9C4D5" w:rsidR="009C39D7" w:rsidRDefault="009C39D7" w:rsidP="009C39D7">
      <w:pPr>
        <w:pStyle w:val="ListParagraph"/>
        <w:numPr>
          <w:ilvl w:val="0"/>
          <w:numId w:val="21"/>
        </w:numPr>
      </w:pPr>
      <w:r>
        <w:t>The application redirects the use</w:t>
      </w:r>
      <w:r w:rsidR="003B79C1">
        <w:t xml:space="preserve">r to the authorization endpoint </w:t>
      </w:r>
      <w:r w:rsidR="0038066B">
        <w:t xml:space="preserve">to </w:t>
      </w:r>
      <w:r w:rsidR="003B79C1">
        <w:t xml:space="preserve">begin the authentication </w:t>
      </w:r>
      <w:r w:rsidR="0038066B">
        <w:t>flow</w:t>
      </w:r>
      <w:r w:rsidR="003B79C1">
        <w:t>.</w:t>
      </w:r>
    </w:p>
    <w:p w14:paraId="08609F8E" w14:textId="2865C57E" w:rsidR="0038066B" w:rsidRDefault="003B79C1" w:rsidP="0038066B">
      <w:pPr>
        <w:pStyle w:val="ListParagraph"/>
        <w:numPr>
          <w:ilvl w:val="0"/>
          <w:numId w:val="21"/>
        </w:numPr>
      </w:pPr>
      <w:r>
        <w:t xml:space="preserve">Azure AD provides a page to prompt the user to </w:t>
      </w:r>
      <w:r w:rsidR="0038066B">
        <w:t xml:space="preserve">enter credentials and </w:t>
      </w:r>
      <w:r w:rsidR="007B7CF0">
        <w:t>(</w:t>
      </w:r>
      <w:r w:rsidR="0038066B">
        <w:t>if required</w:t>
      </w:r>
      <w:r w:rsidR="007B7CF0">
        <w:t>)</w:t>
      </w:r>
      <w:r w:rsidR="0038066B">
        <w:t xml:space="preserve"> </w:t>
      </w:r>
      <w:r>
        <w:t>to consent</w:t>
      </w:r>
      <w:r w:rsidR="0038066B">
        <w:t xml:space="preserve"> to required permissions</w:t>
      </w:r>
    </w:p>
    <w:p w14:paraId="405EFF11" w14:textId="58ED8508" w:rsidR="003B79C1" w:rsidRDefault="003B79C1" w:rsidP="0038066B">
      <w:pPr>
        <w:pStyle w:val="ListParagraph"/>
        <w:numPr>
          <w:ilvl w:val="0"/>
          <w:numId w:val="21"/>
        </w:numPr>
      </w:pPr>
      <w:r>
        <w:t>Once the user successfully logged in</w:t>
      </w:r>
      <w:bookmarkStart w:id="1" w:name="_GoBack"/>
      <w:bookmarkEnd w:id="1"/>
      <w:r>
        <w:t>, Azure AD returns a page t</w:t>
      </w:r>
    </w:p>
    <w:p w14:paraId="434CB99F" w14:textId="52090DB0" w:rsidR="0038066B" w:rsidRDefault="0038066B" w:rsidP="0038066B">
      <w:pPr>
        <w:pStyle w:val="ListParagraph"/>
        <w:numPr>
          <w:ilvl w:val="0"/>
          <w:numId w:val="21"/>
        </w:numPr>
      </w:pPr>
      <w:r>
        <w:t>Azure AD send POST to application with authorization code.</w:t>
      </w:r>
    </w:p>
    <w:p w14:paraId="06652502" w14:textId="629F4447" w:rsidR="00841EA9" w:rsidRPr="00841EA9" w:rsidRDefault="0038066B" w:rsidP="008566E7">
      <w:pPr>
        <w:pStyle w:val="ListParagraph"/>
        <w:numPr>
          <w:ilvl w:val="0"/>
          <w:numId w:val="21"/>
        </w:numPr>
      </w:pPr>
      <w:r>
        <w:t>Application passes authorization code and application secret to token endpoint to acquire an access token</w:t>
      </w:r>
      <w:r w:rsidR="00841EA9">
        <w:t>.</w:t>
      </w:r>
    </w:p>
    <w:p w14:paraId="0406D6CF" w14:textId="43825E89" w:rsidR="0038066B" w:rsidRDefault="0038066B" w:rsidP="0038066B">
      <w:r>
        <w:t>Key point</w:t>
      </w:r>
    </w:p>
    <w:p w14:paraId="7B718941" w14:textId="26214EF6" w:rsidR="0038066B" w:rsidRDefault="0038066B" w:rsidP="0038066B">
      <w:pPr>
        <w:pStyle w:val="ListParagraph"/>
        <w:numPr>
          <w:ilvl w:val="0"/>
          <w:numId w:val="22"/>
        </w:numPr>
      </w:pPr>
      <w:r>
        <w:t>The application never sees the user's password</w:t>
      </w:r>
      <w:r w:rsidR="00841EA9">
        <w:t>.</w:t>
      </w:r>
    </w:p>
    <w:p w14:paraId="66DEF6A7" w14:textId="3F3D3AC2" w:rsidR="00841EA9" w:rsidRDefault="00841EA9" w:rsidP="00841EA9">
      <w:pPr>
        <w:pStyle w:val="ListParagraph"/>
        <w:numPr>
          <w:ilvl w:val="0"/>
          <w:numId w:val="22"/>
        </w:numPr>
      </w:pPr>
      <w:r>
        <w:t>The authentication flow validate both the user identity and the application identity.</w:t>
      </w:r>
    </w:p>
    <w:p w14:paraId="3497CAAE" w14:textId="6483E639" w:rsidR="00841EA9" w:rsidRPr="00841EA9" w:rsidRDefault="00841EA9" w:rsidP="00841EA9">
      <w:pPr>
        <w:pStyle w:val="ListParagraph"/>
        <w:numPr>
          <w:ilvl w:val="0"/>
          <w:numId w:val="22"/>
        </w:numPr>
      </w:pPr>
      <w:r>
        <w:t>Access token is acquired in server-to-server call so never passes through browser or client device.</w:t>
      </w:r>
    </w:p>
    <w:p w14:paraId="6FE949E1" w14:textId="69E2A80B" w:rsidR="00BF4EEE" w:rsidRDefault="00841EA9" w:rsidP="00BF4EEE">
      <w:r>
        <w:t>You need more than just ADAL to implement the authorization code flow. If you are developing with ASP.NET MVC, the most common approach is to combine ADAL together with the OWEN framework and a set of OWEN middleware components provide by Microsoft.</w:t>
      </w:r>
    </w:p>
    <w:p w14:paraId="3755A01D" w14:textId="6181007A" w:rsidR="00841EA9" w:rsidRDefault="00841EA9" w:rsidP="00BF4EEE">
      <w:r>
        <w:t>What is OWEN? 1 paragraph.</w:t>
      </w:r>
    </w:p>
    <w:p w14:paraId="2CFC2143" w14:textId="6B19B298" w:rsidR="00841EA9" w:rsidRDefault="00841EA9" w:rsidP="00BF4EEE">
      <w:r>
        <w:t>What does OWEN add</w:t>
      </w:r>
    </w:p>
    <w:p w14:paraId="53E5619C" w14:textId="605EF278" w:rsidR="00841EA9" w:rsidRDefault="00841EA9" w:rsidP="00841EA9">
      <w:pPr>
        <w:pStyle w:val="ListParagraph"/>
        <w:numPr>
          <w:ilvl w:val="0"/>
          <w:numId w:val="23"/>
        </w:numPr>
      </w:pPr>
      <w:r>
        <w:t>It know how to redirect to authorization endpoint.</w:t>
      </w:r>
    </w:p>
    <w:p w14:paraId="3588D96F" w14:textId="02FBD225" w:rsidR="00841EA9" w:rsidRDefault="00841EA9" w:rsidP="00841EA9">
      <w:pPr>
        <w:pStyle w:val="ListParagraph"/>
        <w:numPr>
          <w:ilvl w:val="0"/>
          <w:numId w:val="23"/>
        </w:numPr>
      </w:pPr>
      <w:r>
        <w:t>It provide listening mechanism to handle POST callback from Azure AD with authorization code.</w:t>
      </w:r>
    </w:p>
    <w:p w14:paraId="11B991FD" w14:textId="6C3448FC" w:rsidR="00841EA9" w:rsidRDefault="00841EA9" w:rsidP="00841EA9">
      <w:pPr>
        <w:pStyle w:val="ListParagraph"/>
        <w:numPr>
          <w:ilvl w:val="0"/>
          <w:numId w:val="23"/>
        </w:numPr>
      </w:pPr>
      <w:r>
        <w:t>After the end of the authentication process, OWEN middle populates the ASP.NET principal object</w:t>
      </w:r>
    </w:p>
    <w:p w14:paraId="2CE0CAEF" w14:textId="324F9040" w:rsidR="00841EA9" w:rsidRPr="00841EA9" w:rsidRDefault="00841EA9" w:rsidP="00841EA9">
      <w:pPr>
        <w:pStyle w:val="ListParagraph"/>
        <w:numPr>
          <w:ilvl w:val="0"/>
          <w:numId w:val="23"/>
        </w:numPr>
      </w:pPr>
      <w:r>
        <w:t>Allow you to use Authorization attribute</w:t>
      </w:r>
    </w:p>
    <w:p w14:paraId="09609406" w14:textId="1F89B9C1" w:rsidR="00841EA9" w:rsidRDefault="001C003E" w:rsidP="00BF4EEE">
      <w:r>
        <w:t>Here are the NuGet packages</w:t>
      </w:r>
    </w:p>
    <w:p w14:paraId="354DD245" w14:textId="77777777" w:rsidR="001C003E" w:rsidRDefault="001C003E" w:rsidP="001C003E">
      <w:pPr>
        <w:pStyle w:val="ListParagraph"/>
        <w:numPr>
          <w:ilvl w:val="0"/>
          <w:numId w:val="24"/>
        </w:numPr>
      </w:pPr>
      <w:proofErr w:type="spellStart"/>
      <w:r>
        <w:t>Microsoft.Owin</w:t>
      </w:r>
      <w:proofErr w:type="spellEnd"/>
    </w:p>
    <w:p w14:paraId="058869AD" w14:textId="77777777" w:rsidR="001C003E" w:rsidRDefault="001C003E" w:rsidP="001C003E">
      <w:pPr>
        <w:pStyle w:val="ListParagraph"/>
        <w:numPr>
          <w:ilvl w:val="0"/>
          <w:numId w:val="24"/>
        </w:numPr>
      </w:pPr>
      <w:proofErr w:type="spellStart"/>
      <w:r>
        <w:t>Microsoft.Owin.Host.SystemWeb</w:t>
      </w:r>
      <w:proofErr w:type="spellEnd"/>
    </w:p>
    <w:p w14:paraId="5D4AC5B2" w14:textId="77777777" w:rsidR="001C003E" w:rsidRDefault="001C003E" w:rsidP="001C003E">
      <w:pPr>
        <w:pStyle w:val="ListParagraph"/>
        <w:numPr>
          <w:ilvl w:val="0"/>
          <w:numId w:val="24"/>
        </w:numPr>
      </w:pPr>
      <w:proofErr w:type="spellStart"/>
      <w:r>
        <w:t>Microsoft.Owin.Security</w:t>
      </w:r>
      <w:proofErr w:type="spellEnd"/>
    </w:p>
    <w:p w14:paraId="188F322E" w14:textId="77777777" w:rsidR="001C003E" w:rsidRDefault="001C003E" w:rsidP="001C003E">
      <w:pPr>
        <w:pStyle w:val="ListParagraph"/>
        <w:numPr>
          <w:ilvl w:val="0"/>
          <w:numId w:val="24"/>
        </w:numPr>
      </w:pPr>
      <w:proofErr w:type="spellStart"/>
      <w:r>
        <w:t>Microsoft.Owin.Security.Cookies</w:t>
      </w:r>
      <w:proofErr w:type="spellEnd"/>
    </w:p>
    <w:p w14:paraId="01A7EEF8" w14:textId="4884D37F" w:rsidR="001C003E" w:rsidRDefault="001C003E" w:rsidP="001C003E">
      <w:pPr>
        <w:pStyle w:val="ListParagraph"/>
        <w:numPr>
          <w:ilvl w:val="0"/>
          <w:numId w:val="24"/>
        </w:numPr>
      </w:pPr>
      <w:proofErr w:type="spellStart"/>
      <w:r>
        <w:t>Microsoft.Owin.Security.OpenIdConnect</w:t>
      </w:r>
      <w:proofErr w:type="spellEnd"/>
    </w:p>
    <w:p w14:paraId="1CC8014F" w14:textId="47E5F494" w:rsidR="001C003E" w:rsidRDefault="001C003E" w:rsidP="00BF4EEE">
      <w:r>
        <w:t>More</w:t>
      </w:r>
    </w:p>
    <w:p w14:paraId="13944E53" w14:textId="77777777" w:rsidR="001C003E" w:rsidRDefault="001C003E" w:rsidP="001C003E">
      <w:pPr>
        <w:pStyle w:val="MainCodeBlock"/>
      </w:pPr>
      <w:r>
        <w:t>public partial class Startup {</w:t>
      </w:r>
    </w:p>
    <w:p w14:paraId="730714AC" w14:textId="77777777" w:rsidR="001C003E" w:rsidRDefault="001C003E" w:rsidP="001C003E">
      <w:pPr>
        <w:pStyle w:val="MainCodeBlock"/>
      </w:pPr>
    </w:p>
    <w:p w14:paraId="3447E262" w14:textId="762EA7D6" w:rsidR="001C003E" w:rsidRDefault="001C003E" w:rsidP="001C003E">
      <w:pPr>
        <w:pStyle w:val="MainCodeBlock"/>
      </w:pPr>
      <w:r>
        <w:t xml:space="preserve">  private static string commonAuthority = "</w:t>
      </w:r>
      <w:r w:rsidRPr="001C003E">
        <w:t xml:space="preserve"> </w:t>
      </w:r>
      <w:r>
        <w:t>https://login.microsoftonline.com/common/";</w:t>
      </w:r>
    </w:p>
    <w:p w14:paraId="44C49A26" w14:textId="77777777" w:rsidR="001C003E" w:rsidRDefault="001C003E" w:rsidP="001C003E">
      <w:pPr>
        <w:pStyle w:val="MainCodeBlock"/>
      </w:pPr>
      <w:r>
        <w:t xml:space="preserve">  private static string clientId = ConfigurationManager.AppSettings["client-id"];</w:t>
      </w:r>
    </w:p>
    <w:p w14:paraId="3D170328" w14:textId="77777777" w:rsidR="001C003E" w:rsidRDefault="001C003E" w:rsidP="001C003E">
      <w:pPr>
        <w:pStyle w:val="MainCodeBlock"/>
      </w:pPr>
      <w:r>
        <w:t xml:space="preserve">  private static string replyUrl = ConfigurationManager.AppSettings["reply-url"];</w:t>
      </w:r>
    </w:p>
    <w:p w14:paraId="36E0DBAA" w14:textId="77777777" w:rsidR="001C003E" w:rsidRDefault="001C003E" w:rsidP="001C003E">
      <w:pPr>
        <w:pStyle w:val="MainCodeBlock"/>
      </w:pPr>
    </w:p>
    <w:p w14:paraId="7F7ABB46" w14:textId="0C9D7F07" w:rsidR="001C003E" w:rsidRDefault="001C003E" w:rsidP="001C003E">
      <w:pPr>
        <w:pStyle w:val="MainCodeBlock"/>
      </w:pPr>
      <w:r>
        <w:t xml:space="preserve">  public void ConfigureAuth(IAppBuilder app) {</w:t>
      </w:r>
    </w:p>
    <w:p w14:paraId="28736B7E" w14:textId="7EF14DDE" w:rsidR="001C003E" w:rsidRDefault="001C003E" w:rsidP="001C003E">
      <w:pPr>
        <w:pStyle w:val="MainCodeBlock"/>
      </w:pPr>
      <w:r>
        <w:t xml:space="preserve">    app.SetDefaultSignInAsAuthenticationType(CookieAuthenticationDefaults.AuthenticationType);</w:t>
      </w:r>
    </w:p>
    <w:p w14:paraId="7775FCF0" w14:textId="1E821903" w:rsidR="001C003E" w:rsidRDefault="001C003E" w:rsidP="001C003E">
      <w:pPr>
        <w:pStyle w:val="MainCodeBlock"/>
      </w:pPr>
      <w:r>
        <w:t xml:space="preserve">    app.UseCookieAuthentication(new CookieAuthenticationOptions());</w:t>
      </w:r>
    </w:p>
    <w:p w14:paraId="047588A4" w14:textId="77777777" w:rsidR="001C003E" w:rsidRDefault="001C003E" w:rsidP="001C003E">
      <w:pPr>
        <w:pStyle w:val="MainCodeBlock"/>
      </w:pPr>
      <w:r>
        <w:t xml:space="preserve">    app.UseOpenIdConnectAuthentication(</w:t>
      </w:r>
    </w:p>
    <w:p w14:paraId="3AF95E9B" w14:textId="6BA1577E" w:rsidR="001C003E" w:rsidRDefault="001C003E" w:rsidP="001C003E">
      <w:pPr>
        <w:pStyle w:val="MainCodeBlock"/>
      </w:pPr>
      <w:r>
        <w:t xml:space="preserve">        new OpenIdConnectAuthenticationOptions {</w:t>
      </w:r>
    </w:p>
    <w:p w14:paraId="0BAF44A4" w14:textId="77777777" w:rsidR="001C003E" w:rsidRDefault="001C003E" w:rsidP="001C003E">
      <w:pPr>
        <w:pStyle w:val="MainCodeBlock"/>
      </w:pPr>
      <w:r>
        <w:t xml:space="preserve">          ClientId = clientId,</w:t>
      </w:r>
    </w:p>
    <w:p w14:paraId="5DE9035F" w14:textId="77777777" w:rsidR="001C003E" w:rsidRDefault="001C003E" w:rsidP="001C003E">
      <w:pPr>
        <w:pStyle w:val="MainCodeBlock"/>
      </w:pPr>
      <w:r>
        <w:t xml:space="preserve">          Authority = commonAuthority,</w:t>
      </w:r>
    </w:p>
    <w:p w14:paraId="4F332B67" w14:textId="77777777" w:rsidR="001C003E" w:rsidRDefault="001C003E" w:rsidP="001C003E">
      <w:pPr>
        <w:pStyle w:val="MainCodeBlock"/>
      </w:pPr>
      <w:r>
        <w:t xml:space="preserve">          TokenValidationParameters = new TokenValidationParameters { ValidateIssuer = false },</w:t>
      </w:r>
    </w:p>
    <w:p w14:paraId="327DD962" w14:textId="3589B575" w:rsidR="001C003E" w:rsidRDefault="001C003E" w:rsidP="001C003E">
      <w:pPr>
        <w:pStyle w:val="MainCodeBlock"/>
      </w:pPr>
      <w:r>
        <w:t xml:space="preserve">          PostLogoutRedirectUri = replyUrl,</w:t>
      </w:r>
    </w:p>
    <w:p w14:paraId="2109492A" w14:textId="77777777" w:rsidR="001C003E" w:rsidRDefault="001C003E" w:rsidP="001C003E">
      <w:pPr>
        <w:pStyle w:val="MainCodeBlock"/>
      </w:pPr>
      <w:r>
        <w:t xml:space="preserve">          Notifications = new OpenIdConnectAuthenticationNotifications() {</w:t>
      </w:r>
    </w:p>
    <w:p w14:paraId="7C488B73" w14:textId="7F032BF5" w:rsidR="001C003E" w:rsidRDefault="001C003E" w:rsidP="001C003E">
      <w:pPr>
        <w:pStyle w:val="MainCodeBlock"/>
      </w:pPr>
      <w:r>
        <w:t xml:space="preserve">            AuthorizationCodeReceived = (context) =&gt; {</w:t>
      </w:r>
    </w:p>
    <w:p w14:paraId="66CF3681" w14:textId="679F8A53" w:rsidR="001C003E" w:rsidRDefault="001C003E" w:rsidP="001C003E">
      <w:pPr>
        <w:pStyle w:val="MainCodeBlock"/>
      </w:pPr>
      <w:r>
        <w:t xml:space="preserve">              // code to authenticate and acquire access token</w:t>
      </w:r>
    </w:p>
    <w:p w14:paraId="37BA49C5" w14:textId="7EC1AB22" w:rsidR="001C003E" w:rsidRDefault="001C003E" w:rsidP="001C003E">
      <w:pPr>
        <w:pStyle w:val="MainCodeBlock"/>
      </w:pPr>
      <w:r>
        <w:t xml:space="preserve">            }</w:t>
      </w:r>
    </w:p>
    <w:p w14:paraId="3FEE08DD" w14:textId="77777777" w:rsidR="001C003E" w:rsidRDefault="001C003E" w:rsidP="001C003E">
      <w:pPr>
        <w:pStyle w:val="MainCodeBlock"/>
      </w:pPr>
      <w:r>
        <w:t xml:space="preserve">        });</w:t>
      </w:r>
    </w:p>
    <w:p w14:paraId="29D6D137" w14:textId="77777777" w:rsidR="001C003E" w:rsidRDefault="001C003E" w:rsidP="001C003E">
      <w:pPr>
        <w:pStyle w:val="MainCodeBlock"/>
      </w:pPr>
      <w:r>
        <w:t xml:space="preserve">  }</w:t>
      </w:r>
    </w:p>
    <w:p w14:paraId="3124F709" w14:textId="77777777" w:rsidR="001C003E" w:rsidRDefault="001C003E" w:rsidP="001C003E">
      <w:pPr>
        <w:pStyle w:val="MainCodeBlock"/>
      </w:pPr>
    </w:p>
    <w:p w14:paraId="5BE4BFE9" w14:textId="7225D5C1" w:rsidR="001C003E" w:rsidRDefault="001C003E" w:rsidP="001C003E">
      <w:pPr>
        <w:pStyle w:val="MainCodeBlock"/>
      </w:pPr>
      <w:r>
        <w:t>}</w:t>
      </w:r>
    </w:p>
    <w:p w14:paraId="06A7FD5F" w14:textId="4DC2C95E" w:rsidR="00683536" w:rsidRDefault="00683536" w:rsidP="00BF4EEE">
      <w:r>
        <w:lastRenderedPageBreak/>
        <w:t xml:space="preserve">And now you add a controller class named </w:t>
      </w:r>
      <w:proofErr w:type="spellStart"/>
      <w:r>
        <w:t>AccountControl</w:t>
      </w:r>
      <w:proofErr w:type="spellEnd"/>
      <w:r>
        <w:t>.</w:t>
      </w:r>
    </w:p>
    <w:p w14:paraId="44B3E6D3" w14:textId="10321B96" w:rsidR="00683536" w:rsidRDefault="00683536" w:rsidP="00BF4EEE">
      <w:r>
        <w:t>more</w:t>
      </w:r>
    </w:p>
    <w:p w14:paraId="5E32302B" w14:textId="77777777" w:rsidR="00683536" w:rsidRDefault="00683536" w:rsidP="00683536">
      <w:pPr>
        <w:pStyle w:val="MainCodeBlock"/>
      </w:pPr>
      <w:r>
        <w:t>using System.Web;</w:t>
      </w:r>
    </w:p>
    <w:p w14:paraId="466EC2CE" w14:textId="77777777" w:rsidR="00683536" w:rsidRDefault="00683536" w:rsidP="00683536">
      <w:pPr>
        <w:pStyle w:val="MainCodeBlock"/>
      </w:pPr>
      <w:r>
        <w:t>using System.Web.Mvc;</w:t>
      </w:r>
    </w:p>
    <w:p w14:paraId="223422DE" w14:textId="77777777" w:rsidR="00683536" w:rsidRDefault="00683536" w:rsidP="00683536">
      <w:pPr>
        <w:pStyle w:val="MainCodeBlock"/>
      </w:pPr>
      <w:r>
        <w:t>using Microsoft.Owin.Security.Cookies;</w:t>
      </w:r>
    </w:p>
    <w:p w14:paraId="452A63CF" w14:textId="77777777" w:rsidR="00683536" w:rsidRDefault="00683536" w:rsidP="00683536">
      <w:pPr>
        <w:pStyle w:val="MainCodeBlock"/>
      </w:pPr>
      <w:r>
        <w:t>using Microsoft.Owin.Security.OpenIdConnect;</w:t>
      </w:r>
    </w:p>
    <w:p w14:paraId="0643C8C8" w14:textId="77777777" w:rsidR="00683536" w:rsidRDefault="00683536" w:rsidP="00683536">
      <w:pPr>
        <w:pStyle w:val="MainCodeBlock"/>
      </w:pPr>
      <w:r>
        <w:t>using Microsoft.Owin.Security;</w:t>
      </w:r>
    </w:p>
    <w:p w14:paraId="717A4631" w14:textId="77777777" w:rsidR="00683536" w:rsidRDefault="00683536" w:rsidP="00683536">
      <w:pPr>
        <w:pStyle w:val="MainCodeBlock"/>
      </w:pPr>
    </w:p>
    <w:p w14:paraId="7AE3C613" w14:textId="77777777" w:rsidR="00683536" w:rsidRDefault="00683536" w:rsidP="00683536">
      <w:pPr>
        <w:pStyle w:val="MainCodeBlock"/>
      </w:pPr>
      <w:r>
        <w:t>namespace DailyReporterPersonal.Controllers {</w:t>
      </w:r>
    </w:p>
    <w:p w14:paraId="0F32C5E9" w14:textId="77777777" w:rsidR="00683536" w:rsidRDefault="00683536" w:rsidP="00683536">
      <w:pPr>
        <w:pStyle w:val="MainCodeBlock"/>
      </w:pPr>
      <w:r>
        <w:t xml:space="preserve">  public class AccountController : Controller {</w:t>
      </w:r>
    </w:p>
    <w:p w14:paraId="29DF2AA0" w14:textId="77777777" w:rsidR="00683536" w:rsidRDefault="00683536" w:rsidP="00683536">
      <w:pPr>
        <w:pStyle w:val="MainCodeBlock"/>
      </w:pPr>
    </w:p>
    <w:p w14:paraId="717311B1" w14:textId="77777777" w:rsidR="00683536" w:rsidRDefault="00683536" w:rsidP="00683536">
      <w:pPr>
        <w:pStyle w:val="MainCodeBlock"/>
      </w:pPr>
      <w:r>
        <w:t xml:space="preserve">    public void SignIn() {</w:t>
      </w:r>
    </w:p>
    <w:p w14:paraId="667A9DC6" w14:textId="77777777" w:rsidR="00683536" w:rsidRDefault="00683536" w:rsidP="00683536">
      <w:pPr>
        <w:pStyle w:val="MainCodeBlock"/>
      </w:pPr>
      <w:r>
        <w:t xml:space="preserve">      if (!Request.IsAuthenticated) {</w:t>
      </w:r>
    </w:p>
    <w:p w14:paraId="0903931E" w14:textId="77777777" w:rsidR="00683536" w:rsidRDefault="00683536" w:rsidP="00683536">
      <w:pPr>
        <w:pStyle w:val="MainCodeBlock"/>
      </w:pPr>
      <w:r>
        <w:t xml:space="preserve">        HttpContext.GetOwinContext().Authentication.Challenge(</w:t>
      </w:r>
    </w:p>
    <w:p w14:paraId="692FA5BC" w14:textId="77777777" w:rsidR="00683536" w:rsidRDefault="00683536" w:rsidP="00683536">
      <w:pPr>
        <w:pStyle w:val="MainCodeBlock"/>
      </w:pPr>
      <w:r>
        <w:t xml:space="preserve">            new AuthenticationProperties { RedirectUri = "/" },</w:t>
      </w:r>
    </w:p>
    <w:p w14:paraId="63F61435" w14:textId="77777777" w:rsidR="00683536" w:rsidRDefault="00683536" w:rsidP="00683536">
      <w:pPr>
        <w:pStyle w:val="MainCodeBlock"/>
      </w:pPr>
      <w:r>
        <w:t xml:space="preserve">            OpenIdConnectAuthenticationDefaults.AuthenticationType);</w:t>
      </w:r>
    </w:p>
    <w:p w14:paraId="72721935" w14:textId="77777777" w:rsidR="00683536" w:rsidRDefault="00683536" w:rsidP="00683536">
      <w:pPr>
        <w:pStyle w:val="MainCodeBlock"/>
      </w:pPr>
      <w:r>
        <w:t xml:space="preserve">      }</w:t>
      </w:r>
    </w:p>
    <w:p w14:paraId="1E3DEBEF" w14:textId="77777777" w:rsidR="00683536" w:rsidRDefault="00683536" w:rsidP="00683536">
      <w:pPr>
        <w:pStyle w:val="MainCodeBlock"/>
      </w:pPr>
      <w:r>
        <w:t xml:space="preserve">    }</w:t>
      </w:r>
    </w:p>
    <w:p w14:paraId="4890F608" w14:textId="77777777" w:rsidR="00683536" w:rsidRDefault="00683536" w:rsidP="00683536">
      <w:pPr>
        <w:pStyle w:val="MainCodeBlock"/>
      </w:pPr>
    </w:p>
    <w:p w14:paraId="7C3B724F" w14:textId="77777777" w:rsidR="00683536" w:rsidRDefault="00683536" w:rsidP="00683536">
      <w:pPr>
        <w:pStyle w:val="MainCodeBlock"/>
      </w:pPr>
      <w:r>
        <w:t xml:space="preserve">    public void SignOut() {</w:t>
      </w:r>
    </w:p>
    <w:p w14:paraId="187E7BAC" w14:textId="77777777" w:rsidR="00683536" w:rsidRDefault="00683536" w:rsidP="00683536">
      <w:pPr>
        <w:pStyle w:val="MainCodeBlock"/>
      </w:pPr>
      <w:r>
        <w:t xml:space="preserve">      string callbackUrl = Url.Action("SignOutCallback", "Account", </w:t>
      </w:r>
    </w:p>
    <w:p w14:paraId="0F9D4600" w14:textId="42320CCC" w:rsidR="00683536" w:rsidRDefault="00683536" w:rsidP="00683536">
      <w:pPr>
        <w:pStyle w:val="MainCodeBlock"/>
      </w:pPr>
      <w:r>
        <w:t xml:space="preserve">                                      routeValues: null, protocol: Request.Url.Scheme);</w:t>
      </w:r>
    </w:p>
    <w:p w14:paraId="4CE95C79" w14:textId="77777777" w:rsidR="00683536" w:rsidRDefault="00683536" w:rsidP="00683536">
      <w:pPr>
        <w:pStyle w:val="MainCodeBlock"/>
      </w:pPr>
    </w:p>
    <w:p w14:paraId="1F9326DF" w14:textId="1521CE05" w:rsidR="00683536" w:rsidRDefault="00683536" w:rsidP="00683536">
      <w:pPr>
        <w:pStyle w:val="MainCodeBlock"/>
      </w:pPr>
      <w:r>
        <w:t xml:space="preserve">      HttpContext.GetOwinContext().Authentication.SignOut(</w:t>
      </w:r>
    </w:p>
    <w:p w14:paraId="6B470DAE" w14:textId="77777777" w:rsidR="00683536" w:rsidRDefault="00683536" w:rsidP="00683536">
      <w:pPr>
        <w:pStyle w:val="MainCodeBlock"/>
      </w:pPr>
      <w:r>
        <w:t xml:space="preserve">          new AuthenticationProperties { RedirectUri = callbackUrl },</w:t>
      </w:r>
    </w:p>
    <w:p w14:paraId="1FE4AFCB" w14:textId="77777777" w:rsidR="00683536" w:rsidRDefault="00683536" w:rsidP="00683536">
      <w:pPr>
        <w:pStyle w:val="MainCodeBlock"/>
      </w:pPr>
      <w:r>
        <w:t xml:space="preserve">          OpenIdConnectAuthenticationDefaults.AuthenticationType, </w:t>
      </w:r>
    </w:p>
    <w:p w14:paraId="2338C1A9" w14:textId="77777777" w:rsidR="00683536" w:rsidRDefault="00683536" w:rsidP="00683536">
      <w:pPr>
        <w:pStyle w:val="MainCodeBlock"/>
      </w:pPr>
      <w:r>
        <w:t xml:space="preserve">          CookieAuthenticationDefaults.AuthenticationType);</w:t>
      </w:r>
    </w:p>
    <w:p w14:paraId="536A2BBD" w14:textId="77777777" w:rsidR="00683536" w:rsidRDefault="00683536" w:rsidP="00683536">
      <w:pPr>
        <w:pStyle w:val="MainCodeBlock"/>
      </w:pPr>
      <w:r>
        <w:t xml:space="preserve">    }</w:t>
      </w:r>
    </w:p>
    <w:p w14:paraId="2B1CC61B" w14:textId="77777777" w:rsidR="00683536" w:rsidRDefault="00683536" w:rsidP="00683536">
      <w:pPr>
        <w:pStyle w:val="MainCodeBlock"/>
      </w:pPr>
    </w:p>
    <w:p w14:paraId="09E8C87D" w14:textId="77777777" w:rsidR="00683536" w:rsidRDefault="00683536" w:rsidP="00683536">
      <w:pPr>
        <w:pStyle w:val="MainCodeBlock"/>
      </w:pPr>
      <w:r>
        <w:t xml:space="preserve">    public ActionResult SignOutCallback() {</w:t>
      </w:r>
    </w:p>
    <w:p w14:paraId="42600C3F" w14:textId="77777777" w:rsidR="00683536" w:rsidRDefault="00683536" w:rsidP="00683536">
      <w:pPr>
        <w:pStyle w:val="MainCodeBlock"/>
      </w:pPr>
      <w:r>
        <w:t xml:space="preserve">      if (Request.IsAuthenticated) {</w:t>
      </w:r>
    </w:p>
    <w:p w14:paraId="79C2A67F" w14:textId="77777777" w:rsidR="00683536" w:rsidRDefault="00683536" w:rsidP="00683536">
      <w:pPr>
        <w:pStyle w:val="MainCodeBlock"/>
      </w:pPr>
      <w:r>
        <w:t xml:space="preserve">        return RedirectToAction("Index", "Home");</w:t>
      </w:r>
    </w:p>
    <w:p w14:paraId="3B7A5FA1" w14:textId="77777777" w:rsidR="00683536" w:rsidRDefault="00683536" w:rsidP="00683536">
      <w:pPr>
        <w:pStyle w:val="MainCodeBlock"/>
      </w:pPr>
      <w:r>
        <w:t xml:space="preserve">      }</w:t>
      </w:r>
    </w:p>
    <w:p w14:paraId="60B38950" w14:textId="77777777" w:rsidR="00683536" w:rsidRDefault="00683536" w:rsidP="00683536">
      <w:pPr>
        <w:pStyle w:val="MainCodeBlock"/>
      </w:pPr>
      <w:r>
        <w:t xml:space="preserve">      return View();</w:t>
      </w:r>
    </w:p>
    <w:p w14:paraId="62A7BC7E" w14:textId="77777777" w:rsidR="00683536" w:rsidRDefault="00683536" w:rsidP="00683536">
      <w:pPr>
        <w:pStyle w:val="MainCodeBlock"/>
      </w:pPr>
      <w:r>
        <w:t xml:space="preserve">    }</w:t>
      </w:r>
    </w:p>
    <w:p w14:paraId="34227512" w14:textId="77777777" w:rsidR="00683536" w:rsidRDefault="00683536" w:rsidP="00683536">
      <w:pPr>
        <w:pStyle w:val="MainCodeBlock"/>
      </w:pPr>
    </w:p>
    <w:p w14:paraId="28F1F5DA" w14:textId="77777777" w:rsidR="00683536" w:rsidRDefault="00683536" w:rsidP="00683536">
      <w:pPr>
        <w:pStyle w:val="MainCodeBlock"/>
      </w:pPr>
      <w:r>
        <w:t xml:space="preserve">  }</w:t>
      </w:r>
    </w:p>
    <w:p w14:paraId="5F9BF5A3" w14:textId="65717C84" w:rsidR="00683536" w:rsidRDefault="00683536" w:rsidP="00683536">
      <w:pPr>
        <w:pStyle w:val="MainCodeBlock"/>
      </w:pPr>
      <w:r>
        <w:t>}</w:t>
      </w:r>
    </w:p>
    <w:p w14:paraId="63C44122" w14:textId="16138A29" w:rsidR="00BF4EEE" w:rsidRDefault="00BF4EEE" w:rsidP="00BF4EEE">
      <w:r>
        <w:t xml:space="preserve">When you first acquire an access token suing ADAL, this library provides built-in code which inserts the access token along with a refresh token into a cache. After that, you can call ADAL methods such as </w:t>
      </w:r>
      <w:proofErr w:type="spellStart"/>
      <w:r>
        <w:t>AcquireAccessTokenSilent</w:t>
      </w:r>
      <w:proofErr w:type="spellEnd"/>
      <w:r>
        <w:t xml:space="preserve"> to retrieve an access token from the cache. If there isn't a valid access token in the cache, ADAL will use the refresh token to acquire a new access token from Azure AD. All this work of caching and refreshing expired access tokens takes place behind the scenes and is transparent to your code.</w:t>
      </w:r>
    </w:p>
    <w:p w14:paraId="7B03B40D" w14:textId="77777777" w:rsidR="00BF4EEE" w:rsidRDefault="00BF4EEE" w:rsidP="00BF4EEE">
      <w:r>
        <w:t>There is good news here. While you now understand what refresh tokens are and how they work, this is something you only need to understand in theory, but not in practice. When you begin to program with the Azure Active Directory Library (ADAL), you will happily discover that this library abstracts away any need for a developer to write any code that directly deals with refresh tokens. In fact, any code that uses ADAL and is working directly with refresh tokens is likely not using the library as it was intended.</w:t>
      </w:r>
    </w:p>
    <w:p w14:paraId="3864038F" w14:textId="77777777" w:rsidR="00BF4EEE" w:rsidRDefault="00BF4EEE" w:rsidP="00F54524"/>
    <w:p w14:paraId="367C1B42" w14:textId="4C4CC666" w:rsidR="00F54524" w:rsidRDefault="00F54524" w:rsidP="00F54524">
      <w:r>
        <w:t xml:space="preserve">The next two authentication flows are used in a Web app to authenticate the user and to establish user identity. </w:t>
      </w:r>
      <w:r w:rsidRPr="00637AE9">
        <w:rPr>
          <w:i/>
        </w:rPr>
        <w:t>Authorization Code Grant Flow</w:t>
      </w:r>
      <w:r>
        <w:t xml:space="preserve"> is more secure because it requires application to provide a client secret during the authentication process just after requiring the user to provide a secret password. </w:t>
      </w:r>
      <w:r w:rsidRPr="00350C2B">
        <w:rPr>
          <w:i/>
        </w:rPr>
        <w:t>Implicit Grant Flow</w:t>
      </w:r>
      <w:r>
        <w:t xml:space="preserve"> is used by client-side Web applications such as single page applications (SPAs) which run entirely within the browser and cannot keep any hidden secrets. The implicit grant flow authentication is a bit less secure because it does not include a client secret and the access token is passed directly back to the client code running in the browser.</w:t>
      </w:r>
    </w:p>
    <w:p w14:paraId="587909DC" w14:textId="77777777" w:rsidR="00F54524" w:rsidRPr="00F54524" w:rsidRDefault="00F54524" w:rsidP="00F54524"/>
    <w:p w14:paraId="168A86B9" w14:textId="77777777" w:rsidR="008846B9" w:rsidRDefault="008846B9" w:rsidP="008846B9">
      <w:r>
        <w:t xml:space="preserve">When you create an Azure AD application as a Web app, you can configure it with secret credentials to achieve stronger levels of authentication. In most cases, you will also configure an Azure AD application which as a Web app with one or more Reply URLs. Reply URLs add an extra security dimension because Azure AD can verify that the application is </w:t>
      </w:r>
      <w:r>
        <w:lastRenderedPageBreak/>
        <w:t>running within a pre-configured DNS domain on the Internet. This can really help to decrease the surface area that is exposed to attackers.</w:t>
      </w:r>
    </w:p>
    <w:p w14:paraId="5B5F1B48" w14:textId="77777777" w:rsidR="008846B9" w:rsidRDefault="008846B9" w:rsidP="008846B9">
      <w:r>
        <w:t xml:space="preserve">Azure AD also makes it possible to create an Azure AD application as a Native app instead of as a Web app. Native apps are used for specific scenarios such as a .NET application running on the laptop computer or an iOS app running on an iPhone. An important aspect of a Native app is that it is considered to be a </w:t>
      </w:r>
      <w:r w:rsidRPr="00D7638E">
        <w:rPr>
          <w:i/>
        </w:rPr>
        <w:t>public client</w:t>
      </w:r>
      <w:r>
        <w:t>. Unlike a web app which can keep track of server-side secrets, native apps cannot keep secrets such as client credentials. Therefore, Native apps can only authenticate with a user name and password. This means that a native app cannot establish application identity nor can it take advantage of application permissions.</w:t>
      </w:r>
    </w:p>
    <w:p w14:paraId="6AA67C36" w14:textId="77777777" w:rsidR="008846B9" w:rsidRDefault="008846B9" w:rsidP="008846B9">
      <w:r>
        <w:t>So why am I going into all this detail about native apps? As it turns out, it’s important to 3</w:t>
      </w:r>
      <w:r w:rsidRPr="002D070A">
        <w:rPr>
          <w:vertAlign w:val="superscript"/>
        </w:rPr>
        <w:t>rd</w:t>
      </w:r>
      <w:r>
        <w:t xml:space="preserve"> party embedding where you must create the Azure AD application for your custom application as a native app. I will explain why this requirement exists later in this post. For now, I just want you to keep in mind that Native app is more restricted and less secure than a web app in several ways.</w:t>
      </w:r>
    </w:p>
    <w:p w14:paraId="525843E8" w14:textId="2E9920CF" w:rsidR="004A7A93" w:rsidRPr="008846B9" w:rsidRDefault="00E749E2" w:rsidP="004A7A93">
      <w:pPr>
        <w:pStyle w:val="Heading2"/>
      </w:pPr>
      <w:r>
        <w:t xml:space="preserve">Programming </w:t>
      </w:r>
      <w:r w:rsidR="004A7A93">
        <w:t xml:space="preserve">the Implicit Flow in a </w:t>
      </w:r>
      <w:r>
        <w:t>Single Page Application (SPA)</w:t>
      </w:r>
    </w:p>
    <w:p w14:paraId="0FF80268" w14:textId="3FEB36A1" w:rsidR="008846B9" w:rsidRDefault="008846B9" w:rsidP="008846B9"/>
    <w:p w14:paraId="60C9D4AD" w14:textId="77777777" w:rsidR="008416CE" w:rsidRDefault="008416CE" w:rsidP="008416CE">
      <w:r>
        <w:t xml:space="preserve">Azure AD maintains an application manifest for every registered applications. </w:t>
      </w:r>
    </w:p>
    <w:p w14:paraId="39F0D6E7" w14:textId="77777777" w:rsidR="008416CE" w:rsidRDefault="008416CE" w:rsidP="008416CE">
      <w:pPr>
        <w:pStyle w:val="Figure"/>
      </w:pPr>
      <w:r>
        <w:object w:dxaOrig="9421" w:dyaOrig="2953" w14:anchorId="170CCAB9">
          <v:shape id="_x0000_i1027" type="#_x0000_t75" style="width:471pt;height:147.75pt" o:ole="">
            <v:imagedata r:id="rId25" o:title=""/>
          </v:shape>
          <o:OLEObject Type="Embed" ProgID="Visio.Drawing.15" ShapeID="_x0000_i1027" DrawAspect="Content" ObjectID="_1603533858" r:id="rId26"/>
        </w:object>
      </w:r>
    </w:p>
    <w:p w14:paraId="67711E87" w14:textId="77777777" w:rsidR="008416CE" w:rsidRPr="00F569D7" w:rsidRDefault="008416CE" w:rsidP="008416CE">
      <w:pPr>
        <w:pStyle w:val="FigureCaption"/>
      </w:pPr>
      <w:r>
        <w:t>Figure 3.6: The Azure portal makes it possible to view and, if necessary, edit the application manifest.</w:t>
      </w:r>
    </w:p>
    <w:p w14:paraId="3D9BA4C4" w14:textId="77777777" w:rsidR="008416CE" w:rsidRPr="00AE17B8" w:rsidRDefault="008416CE" w:rsidP="008846B9"/>
    <w:p w14:paraId="27A94961" w14:textId="45BA1746" w:rsidR="008846B9" w:rsidRDefault="00E749E2" w:rsidP="004A7A93">
      <w:pPr>
        <w:pStyle w:val="Heading2"/>
      </w:pPr>
      <w:r>
        <w:t xml:space="preserve">Programming </w:t>
      </w:r>
      <w:r w:rsidR="004A7A93">
        <w:t>the Client Credentials Flow in a Web App</w:t>
      </w:r>
    </w:p>
    <w:p w14:paraId="7A344C67" w14:textId="77777777" w:rsidR="00F54524" w:rsidRDefault="00F54524" w:rsidP="00F54524">
      <w:r>
        <w:t xml:space="preserve">The </w:t>
      </w:r>
      <w:r w:rsidRPr="00637AE9">
        <w:rPr>
          <w:i/>
        </w:rPr>
        <w:t>Client Credentials Grant Flow</w:t>
      </w:r>
      <w:r>
        <w:t xml:space="preserve"> is used in a web app to authenticate the application itself and to establish an application identity which has no associated user identity. This authentication flow is used when an application needs to take advantage of application permissions. However, the </w:t>
      </w:r>
      <w:r w:rsidRPr="00637AE9">
        <w:rPr>
          <w:i/>
        </w:rPr>
        <w:t>Client Credentials Grant Flow</w:t>
      </w:r>
      <w:r>
        <w:t xml:space="preserve"> isn’t relevant to Power BI embedding because the Power BI Service API does not currently support any application permissions.</w:t>
      </w:r>
    </w:p>
    <w:p w14:paraId="36B5DEE2" w14:textId="77777777" w:rsidR="00F54524" w:rsidRPr="00F54524" w:rsidRDefault="00F54524" w:rsidP="00F54524"/>
    <w:p w14:paraId="555E266A" w14:textId="1DD4DBA4" w:rsidR="00F54524" w:rsidRDefault="00F54524" w:rsidP="006A3474">
      <w:pPr>
        <w:pStyle w:val="Heading2"/>
      </w:pPr>
      <w:r>
        <w:t>Choosing the Best Authentication Flow for Your Scenario</w:t>
      </w:r>
    </w:p>
    <w:p w14:paraId="09FAF3EB" w14:textId="655BE230" w:rsidR="00F54524" w:rsidRPr="00F54524" w:rsidRDefault="00F54524" w:rsidP="00F54524">
      <w:proofErr w:type="spellStart"/>
      <w:r>
        <w:t>xxxxxxx</w:t>
      </w:r>
      <w:proofErr w:type="spellEnd"/>
    </w:p>
    <w:p w14:paraId="291E47FD" w14:textId="21DA78EF" w:rsidR="006A3474" w:rsidRDefault="00651204" w:rsidP="006A3474">
      <w:pPr>
        <w:pStyle w:val="Heading2"/>
      </w:pPr>
      <w:r>
        <w:t>Understanding the Azure AD v2.0 Endpoint</w:t>
      </w:r>
    </w:p>
    <w:p w14:paraId="6114419A" w14:textId="414694CD" w:rsidR="0002542B" w:rsidRDefault="00651204" w:rsidP="00651204">
      <w:r>
        <w:t>The v1.0 endpoint allows only work and school accounts to sign in to your application (Azure AD). The v2.0 endpoint allows work and school accounts from Azure AD and personal accounts (MSA) (hotmail.com, outlook.com, msn.com) to sign in.</w:t>
      </w:r>
    </w:p>
    <w:p w14:paraId="4BC7471A" w14:textId="4F5DD72A" w:rsidR="00651204" w:rsidRDefault="00651204" w:rsidP="00651204">
      <w:r>
        <w:t>v2.0 supports i</w:t>
      </w:r>
      <w:r w:rsidRPr="00651204">
        <w:t>ncremental and dynamic consent</w:t>
      </w:r>
      <w:r>
        <w:t>.</w:t>
      </w:r>
    </w:p>
    <w:p w14:paraId="5E1437B4" w14:textId="2224A493" w:rsidR="00651204" w:rsidRDefault="00651204" w:rsidP="00651204">
      <w:r>
        <w:lastRenderedPageBreak/>
        <w:t xml:space="preserve">v2.0 supports also changes the way you work with resource </w:t>
      </w:r>
      <w:proofErr w:type="spellStart"/>
      <w:r>
        <w:t>identiters</w:t>
      </w:r>
      <w:proofErr w:type="spellEnd"/>
      <w:r>
        <w:t xml:space="preserve"> and scopes. In v2.0 that are combined together </w:t>
      </w:r>
      <w:proofErr w:type="spellStart"/>
      <w:r>
        <w:t>ans</w:t>
      </w:r>
      <w:proofErr w:type="spellEnd"/>
      <w:r>
        <w:t xml:space="preserve"> a scope will contain bot</w:t>
      </w:r>
      <w:r w:rsidR="00E23695">
        <w:t>h a resource I</w:t>
      </w:r>
      <w:r>
        <w:t>D and a permissions</w:t>
      </w:r>
    </w:p>
    <w:p w14:paraId="3D59F055" w14:textId="1D11D3E3" w:rsidR="00651204" w:rsidRDefault="00651204" w:rsidP="00651204">
      <w:r>
        <w:t>v2.0 does not autom</w:t>
      </w:r>
      <w:r w:rsidR="00E23695">
        <w:t>atically pass</w:t>
      </w:r>
      <w:r>
        <w:t xml:space="preserve"> a refresh token and an id token during an authentication</w:t>
      </w:r>
      <w:r w:rsidR="00E23695">
        <w:t xml:space="preserve"> flow</w:t>
      </w:r>
      <w:r>
        <w:t xml:space="preserve">. Instead, you application must request permissions using well-known scopes. You application must be granted the </w:t>
      </w:r>
      <w:proofErr w:type="spellStart"/>
      <w:r w:rsidRPr="00651204">
        <w:t>offline_access</w:t>
      </w:r>
      <w:proofErr w:type="spellEnd"/>
      <w:r>
        <w:t xml:space="preserve"> scope in order to receive </w:t>
      </w:r>
      <w:r w:rsidR="00E23695">
        <w:t>refresh tokens. You application must be granted the email scope and the profile scope to get the same information about the current user in the ID token.</w:t>
      </w:r>
    </w:p>
    <w:p w14:paraId="4B7697D0" w14:textId="0F6B45E1" w:rsidR="00F54524" w:rsidRDefault="00F54524" w:rsidP="007054EE">
      <w:r>
        <w:t>MSAL .NET</w:t>
      </w:r>
    </w:p>
    <w:p w14:paraId="2406B77A" w14:textId="2533B369" w:rsidR="007054EE" w:rsidRPr="007054EE" w:rsidRDefault="00F54524" w:rsidP="007054EE">
      <w:r>
        <w:t>MSAL.js</w:t>
      </w:r>
    </w:p>
    <w:sectPr w:rsidR="007054EE" w:rsidRPr="007054EE" w:rsidSect="00487314">
      <w:headerReference w:type="even" r:id="rId27"/>
      <w:headerReference w:type="default" r:id="rId28"/>
      <w:footerReference w:type="even" r:id="rId29"/>
      <w:footerReference w:type="default" r:id="rId30"/>
      <w:headerReference w:type="first" r:id="rId31"/>
      <w:footerReference w:type="first" r:id="rId3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D978A" w14:textId="77777777" w:rsidR="00F46DF2" w:rsidRDefault="00F46DF2" w:rsidP="005F53BE">
      <w:pPr>
        <w:spacing w:before="0" w:after="0"/>
      </w:pPr>
      <w:r>
        <w:separator/>
      </w:r>
    </w:p>
  </w:endnote>
  <w:endnote w:type="continuationSeparator" w:id="0">
    <w:p w14:paraId="39B1E68C" w14:textId="77777777" w:rsidR="00F46DF2" w:rsidRDefault="00F46DF2"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00664" w14:textId="77777777" w:rsidR="003B79C1" w:rsidRDefault="003B79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01C9F7B2" w:rsidR="003B79C1" w:rsidRDefault="003B79C1"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8</w:t>
    </w:r>
    <w:r>
      <w:fldChar w:fldCharType="end"/>
    </w:r>
  </w:p>
  <w:p w14:paraId="4FCAA96B" w14:textId="77777777" w:rsidR="003B79C1" w:rsidRPr="00487314" w:rsidRDefault="003B79C1"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2488AE3" w:rsidR="003B79C1" w:rsidRDefault="003B79C1"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3B79C1" w:rsidRPr="00487314" w:rsidRDefault="003B79C1"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E87A9" w14:textId="77777777" w:rsidR="00F46DF2" w:rsidRDefault="00F46DF2" w:rsidP="005F53BE">
      <w:pPr>
        <w:spacing w:before="0" w:after="0"/>
      </w:pPr>
      <w:r>
        <w:separator/>
      </w:r>
    </w:p>
  </w:footnote>
  <w:footnote w:type="continuationSeparator" w:id="0">
    <w:p w14:paraId="21D10E87" w14:textId="77777777" w:rsidR="00F46DF2" w:rsidRDefault="00F46DF2"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41CB2" w14:textId="77777777" w:rsidR="003B79C1" w:rsidRDefault="003B79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70944" w14:textId="68B672C6" w:rsidR="003B79C1" w:rsidRPr="009F40E8" w:rsidRDefault="003B79C1" w:rsidP="009F40E8">
    <w:pPr>
      <w:pStyle w:val="Header"/>
      <w:pBdr>
        <w:bottom w:val="single" w:sz="4" w:space="0" w:color="auto"/>
      </w:pBdr>
      <w:spacing w:before="240"/>
    </w:pPr>
    <w:r>
      <w:t>Developing with Power BI Embedding</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Nov 12, 2018</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3B79C1" w:rsidRDefault="003B79C1"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A74AE"/>
    <w:multiLevelType w:val="hybridMultilevel"/>
    <w:tmpl w:val="39024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2"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6"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7" w15:restartNumberingAfterBreak="0">
    <w:nsid w:val="16451C71"/>
    <w:multiLevelType w:val="hybridMultilevel"/>
    <w:tmpl w:val="45508DB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6F60AB7"/>
    <w:multiLevelType w:val="hybridMultilevel"/>
    <w:tmpl w:val="7B8E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93EDC"/>
    <w:multiLevelType w:val="hybridMultilevel"/>
    <w:tmpl w:val="4416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12" w15:restartNumberingAfterBreak="0">
    <w:nsid w:val="21DE7141"/>
    <w:multiLevelType w:val="hybridMultilevel"/>
    <w:tmpl w:val="8DAA3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73B08"/>
    <w:multiLevelType w:val="hybridMultilevel"/>
    <w:tmpl w:val="A3DA4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5"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6" w15:restartNumberingAfterBreak="0">
    <w:nsid w:val="261D4D16"/>
    <w:multiLevelType w:val="hybridMultilevel"/>
    <w:tmpl w:val="63B48A90"/>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8" w15:restartNumberingAfterBreak="0">
    <w:nsid w:val="27BF0B9F"/>
    <w:multiLevelType w:val="hybridMultilevel"/>
    <w:tmpl w:val="1C94A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20"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21"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23"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24"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3E50C1A"/>
    <w:multiLevelType w:val="hybridMultilevel"/>
    <w:tmpl w:val="95625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AA22A6"/>
    <w:multiLevelType w:val="hybridMultilevel"/>
    <w:tmpl w:val="1CCAC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3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3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3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33"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3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6"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4DAA483E"/>
    <w:multiLevelType w:val="hybridMultilevel"/>
    <w:tmpl w:val="7C8CA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9"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40"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41"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42" w15:restartNumberingAfterBreak="0">
    <w:nsid w:val="59636FAB"/>
    <w:multiLevelType w:val="hybridMultilevel"/>
    <w:tmpl w:val="D9FA0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44" w15:restartNumberingAfterBreak="0">
    <w:nsid w:val="61FE139F"/>
    <w:multiLevelType w:val="hybridMultilevel"/>
    <w:tmpl w:val="026E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6"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7"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8" w15:restartNumberingAfterBreak="0">
    <w:nsid w:val="714075B7"/>
    <w:multiLevelType w:val="hybridMultilevel"/>
    <w:tmpl w:val="E2904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51"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52"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53"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21"/>
  </w:num>
  <w:num w:numId="2">
    <w:abstractNumId w:val="36"/>
  </w:num>
  <w:num w:numId="3">
    <w:abstractNumId w:val="40"/>
  </w:num>
  <w:num w:numId="4">
    <w:abstractNumId w:val="25"/>
  </w:num>
  <w:num w:numId="5">
    <w:abstractNumId w:val="28"/>
  </w:num>
  <w:num w:numId="6">
    <w:abstractNumId w:val="33"/>
  </w:num>
  <w:num w:numId="7">
    <w:abstractNumId w:val="49"/>
  </w:num>
  <w:num w:numId="8">
    <w:abstractNumId w:val="10"/>
    <w:lvlOverride w:ilvl="0">
      <w:startOverride w:val="1"/>
    </w:lvlOverride>
  </w:num>
  <w:num w:numId="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44"/>
  </w:num>
  <w:num w:numId="12">
    <w:abstractNumId w:val="42"/>
  </w:num>
  <w:num w:numId="13">
    <w:abstractNumId w:val="16"/>
  </w:num>
  <w:num w:numId="14">
    <w:abstractNumId w:val="26"/>
  </w:num>
  <w:num w:numId="15">
    <w:abstractNumId w:val="18"/>
  </w:num>
  <w:num w:numId="16">
    <w:abstractNumId w:val="0"/>
  </w:num>
  <w:num w:numId="1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7"/>
  </w:num>
  <w:num w:numId="20">
    <w:abstractNumId w:val="9"/>
  </w:num>
  <w:num w:numId="21">
    <w:abstractNumId w:val="48"/>
  </w:num>
  <w:num w:numId="22">
    <w:abstractNumId w:val="37"/>
  </w:num>
  <w:num w:numId="23">
    <w:abstractNumId w:val="12"/>
  </w:num>
  <w:num w:numId="24">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035"/>
    <w:rsid w:val="00001E05"/>
    <w:rsid w:val="000046EA"/>
    <w:rsid w:val="000071BB"/>
    <w:rsid w:val="00007933"/>
    <w:rsid w:val="00011631"/>
    <w:rsid w:val="000127E2"/>
    <w:rsid w:val="0001363B"/>
    <w:rsid w:val="000155FA"/>
    <w:rsid w:val="00023505"/>
    <w:rsid w:val="0002473A"/>
    <w:rsid w:val="00024F61"/>
    <w:rsid w:val="0002542B"/>
    <w:rsid w:val="00032D30"/>
    <w:rsid w:val="000336A3"/>
    <w:rsid w:val="00033C08"/>
    <w:rsid w:val="00033C7B"/>
    <w:rsid w:val="00034C21"/>
    <w:rsid w:val="000350AF"/>
    <w:rsid w:val="00045945"/>
    <w:rsid w:val="00046935"/>
    <w:rsid w:val="0005217D"/>
    <w:rsid w:val="0005266B"/>
    <w:rsid w:val="00054009"/>
    <w:rsid w:val="000548FF"/>
    <w:rsid w:val="00054B68"/>
    <w:rsid w:val="000554CF"/>
    <w:rsid w:val="000558F2"/>
    <w:rsid w:val="00056E53"/>
    <w:rsid w:val="00060030"/>
    <w:rsid w:val="0006039A"/>
    <w:rsid w:val="000617E1"/>
    <w:rsid w:val="00061EB5"/>
    <w:rsid w:val="00062BA2"/>
    <w:rsid w:val="00067C20"/>
    <w:rsid w:val="00072406"/>
    <w:rsid w:val="00073006"/>
    <w:rsid w:val="000777A2"/>
    <w:rsid w:val="000849A0"/>
    <w:rsid w:val="00084C25"/>
    <w:rsid w:val="000873D6"/>
    <w:rsid w:val="00090743"/>
    <w:rsid w:val="00090F46"/>
    <w:rsid w:val="00092B50"/>
    <w:rsid w:val="00092D8E"/>
    <w:rsid w:val="00093501"/>
    <w:rsid w:val="00095774"/>
    <w:rsid w:val="000972E3"/>
    <w:rsid w:val="000A14CA"/>
    <w:rsid w:val="000A2C85"/>
    <w:rsid w:val="000A2E37"/>
    <w:rsid w:val="000B135B"/>
    <w:rsid w:val="000B28AF"/>
    <w:rsid w:val="000B484D"/>
    <w:rsid w:val="000B5799"/>
    <w:rsid w:val="000C0156"/>
    <w:rsid w:val="000C21BC"/>
    <w:rsid w:val="000C2397"/>
    <w:rsid w:val="000C3850"/>
    <w:rsid w:val="000C6384"/>
    <w:rsid w:val="000C781C"/>
    <w:rsid w:val="000C7F80"/>
    <w:rsid w:val="000D1A3F"/>
    <w:rsid w:val="000D3453"/>
    <w:rsid w:val="000D495D"/>
    <w:rsid w:val="000E688E"/>
    <w:rsid w:val="000F1017"/>
    <w:rsid w:val="000F18E2"/>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5E3E"/>
    <w:rsid w:val="00127F8F"/>
    <w:rsid w:val="00131331"/>
    <w:rsid w:val="00132AFF"/>
    <w:rsid w:val="00132F2A"/>
    <w:rsid w:val="00133DF4"/>
    <w:rsid w:val="00134B8A"/>
    <w:rsid w:val="00135C06"/>
    <w:rsid w:val="00135C15"/>
    <w:rsid w:val="00136B0C"/>
    <w:rsid w:val="0013748F"/>
    <w:rsid w:val="0013779A"/>
    <w:rsid w:val="00140E17"/>
    <w:rsid w:val="00145170"/>
    <w:rsid w:val="00145F55"/>
    <w:rsid w:val="00150C7F"/>
    <w:rsid w:val="0015183C"/>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351B"/>
    <w:rsid w:val="001940C9"/>
    <w:rsid w:val="00194663"/>
    <w:rsid w:val="001A07AE"/>
    <w:rsid w:val="001A2086"/>
    <w:rsid w:val="001A3B6F"/>
    <w:rsid w:val="001A3D76"/>
    <w:rsid w:val="001A5B4D"/>
    <w:rsid w:val="001A669D"/>
    <w:rsid w:val="001B1613"/>
    <w:rsid w:val="001B1F8C"/>
    <w:rsid w:val="001B4A5E"/>
    <w:rsid w:val="001B64BC"/>
    <w:rsid w:val="001B6FED"/>
    <w:rsid w:val="001C003E"/>
    <w:rsid w:val="001C0233"/>
    <w:rsid w:val="001C040C"/>
    <w:rsid w:val="001C0BF6"/>
    <w:rsid w:val="001C292C"/>
    <w:rsid w:val="001C2F6C"/>
    <w:rsid w:val="001C3120"/>
    <w:rsid w:val="001C3196"/>
    <w:rsid w:val="001C4505"/>
    <w:rsid w:val="001C66E3"/>
    <w:rsid w:val="001C6D49"/>
    <w:rsid w:val="001C7FE3"/>
    <w:rsid w:val="001D0853"/>
    <w:rsid w:val="001D116E"/>
    <w:rsid w:val="001D2760"/>
    <w:rsid w:val="001D68FA"/>
    <w:rsid w:val="001E22AC"/>
    <w:rsid w:val="001E2C1E"/>
    <w:rsid w:val="001E3210"/>
    <w:rsid w:val="001E46D2"/>
    <w:rsid w:val="001F0216"/>
    <w:rsid w:val="001F0932"/>
    <w:rsid w:val="001F46E0"/>
    <w:rsid w:val="001F57CF"/>
    <w:rsid w:val="00200530"/>
    <w:rsid w:val="00201CFB"/>
    <w:rsid w:val="002072F2"/>
    <w:rsid w:val="00213635"/>
    <w:rsid w:val="00215AE7"/>
    <w:rsid w:val="00216742"/>
    <w:rsid w:val="00217810"/>
    <w:rsid w:val="002179FD"/>
    <w:rsid w:val="00221D58"/>
    <w:rsid w:val="00223129"/>
    <w:rsid w:val="00223B5C"/>
    <w:rsid w:val="00227DA7"/>
    <w:rsid w:val="0023169D"/>
    <w:rsid w:val="00232405"/>
    <w:rsid w:val="00233079"/>
    <w:rsid w:val="00234E10"/>
    <w:rsid w:val="0023566E"/>
    <w:rsid w:val="00236C7E"/>
    <w:rsid w:val="002373DB"/>
    <w:rsid w:val="00242233"/>
    <w:rsid w:val="00244A11"/>
    <w:rsid w:val="00244AD9"/>
    <w:rsid w:val="00261713"/>
    <w:rsid w:val="00262CC6"/>
    <w:rsid w:val="00262DBD"/>
    <w:rsid w:val="00263049"/>
    <w:rsid w:val="00264608"/>
    <w:rsid w:val="00265C94"/>
    <w:rsid w:val="00266969"/>
    <w:rsid w:val="0026702F"/>
    <w:rsid w:val="002673D6"/>
    <w:rsid w:val="00267792"/>
    <w:rsid w:val="00272913"/>
    <w:rsid w:val="00274354"/>
    <w:rsid w:val="002745E8"/>
    <w:rsid w:val="00274B27"/>
    <w:rsid w:val="00280CA3"/>
    <w:rsid w:val="00281406"/>
    <w:rsid w:val="00284833"/>
    <w:rsid w:val="00285084"/>
    <w:rsid w:val="00286C3A"/>
    <w:rsid w:val="002876CA"/>
    <w:rsid w:val="00291296"/>
    <w:rsid w:val="002926CB"/>
    <w:rsid w:val="00293D68"/>
    <w:rsid w:val="0029599F"/>
    <w:rsid w:val="002A3000"/>
    <w:rsid w:val="002A3258"/>
    <w:rsid w:val="002B0096"/>
    <w:rsid w:val="002B117A"/>
    <w:rsid w:val="002B38E0"/>
    <w:rsid w:val="002B3BE7"/>
    <w:rsid w:val="002B69D8"/>
    <w:rsid w:val="002B6BAD"/>
    <w:rsid w:val="002B6CF5"/>
    <w:rsid w:val="002C045F"/>
    <w:rsid w:val="002C133F"/>
    <w:rsid w:val="002C1AA2"/>
    <w:rsid w:val="002C1BA1"/>
    <w:rsid w:val="002C2EA8"/>
    <w:rsid w:val="002C4182"/>
    <w:rsid w:val="002C4E4B"/>
    <w:rsid w:val="002C60D6"/>
    <w:rsid w:val="002D0086"/>
    <w:rsid w:val="002D1008"/>
    <w:rsid w:val="002D3A63"/>
    <w:rsid w:val="002E1583"/>
    <w:rsid w:val="002E16E5"/>
    <w:rsid w:val="002E1D2C"/>
    <w:rsid w:val="002E1E3E"/>
    <w:rsid w:val="002E2503"/>
    <w:rsid w:val="002E4299"/>
    <w:rsid w:val="002E5A9E"/>
    <w:rsid w:val="002E7027"/>
    <w:rsid w:val="002F5169"/>
    <w:rsid w:val="002F736D"/>
    <w:rsid w:val="00303323"/>
    <w:rsid w:val="00305662"/>
    <w:rsid w:val="00305C45"/>
    <w:rsid w:val="0030672C"/>
    <w:rsid w:val="00307E96"/>
    <w:rsid w:val="00313023"/>
    <w:rsid w:val="00313146"/>
    <w:rsid w:val="003159F1"/>
    <w:rsid w:val="00320B47"/>
    <w:rsid w:val="00321DB1"/>
    <w:rsid w:val="00333C3E"/>
    <w:rsid w:val="00334FC6"/>
    <w:rsid w:val="00335471"/>
    <w:rsid w:val="003354D5"/>
    <w:rsid w:val="003354EC"/>
    <w:rsid w:val="00337507"/>
    <w:rsid w:val="00337DF2"/>
    <w:rsid w:val="00341252"/>
    <w:rsid w:val="003419B7"/>
    <w:rsid w:val="00341DDF"/>
    <w:rsid w:val="00342E8B"/>
    <w:rsid w:val="0034381F"/>
    <w:rsid w:val="00344B71"/>
    <w:rsid w:val="003470CE"/>
    <w:rsid w:val="0035010A"/>
    <w:rsid w:val="00352060"/>
    <w:rsid w:val="00352D30"/>
    <w:rsid w:val="0035409F"/>
    <w:rsid w:val="003558AA"/>
    <w:rsid w:val="00357410"/>
    <w:rsid w:val="003602CE"/>
    <w:rsid w:val="00361F14"/>
    <w:rsid w:val="003634F5"/>
    <w:rsid w:val="00364F73"/>
    <w:rsid w:val="00370147"/>
    <w:rsid w:val="00371551"/>
    <w:rsid w:val="003727D9"/>
    <w:rsid w:val="003770A6"/>
    <w:rsid w:val="0038066B"/>
    <w:rsid w:val="00381C23"/>
    <w:rsid w:val="0038219D"/>
    <w:rsid w:val="00387BAE"/>
    <w:rsid w:val="003900AE"/>
    <w:rsid w:val="003911B8"/>
    <w:rsid w:val="00391900"/>
    <w:rsid w:val="003920DE"/>
    <w:rsid w:val="0039236A"/>
    <w:rsid w:val="00393265"/>
    <w:rsid w:val="0039562B"/>
    <w:rsid w:val="00395D25"/>
    <w:rsid w:val="003A04A1"/>
    <w:rsid w:val="003A0E6B"/>
    <w:rsid w:val="003A214A"/>
    <w:rsid w:val="003A2FEB"/>
    <w:rsid w:val="003A47B7"/>
    <w:rsid w:val="003A72DC"/>
    <w:rsid w:val="003B05E5"/>
    <w:rsid w:val="003B10B6"/>
    <w:rsid w:val="003B1E26"/>
    <w:rsid w:val="003B212D"/>
    <w:rsid w:val="003B399A"/>
    <w:rsid w:val="003B4897"/>
    <w:rsid w:val="003B57CB"/>
    <w:rsid w:val="003B79C1"/>
    <w:rsid w:val="003C0138"/>
    <w:rsid w:val="003C0BB4"/>
    <w:rsid w:val="003C3D7C"/>
    <w:rsid w:val="003C6081"/>
    <w:rsid w:val="003C675A"/>
    <w:rsid w:val="003C6DDF"/>
    <w:rsid w:val="003D255D"/>
    <w:rsid w:val="003D263C"/>
    <w:rsid w:val="003D29F1"/>
    <w:rsid w:val="003D6ED3"/>
    <w:rsid w:val="003D7129"/>
    <w:rsid w:val="003E1A0B"/>
    <w:rsid w:val="003E2F99"/>
    <w:rsid w:val="003E592A"/>
    <w:rsid w:val="003E595B"/>
    <w:rsid w:val="003E721A"/>
    <w:rsid w:val="003E77A9"/>
    <w:rsid w:val="003F39EF"/>
    <w:rsid w:val="003F3C48"/>
    <w:rsid w:val="003F41C1"/>
    <w:rsid w:val="003F5A08"/>
    <w:rsid w:val="003F5DDF"/>
    <w:rsid w:val="003F604C"/>
    <w:rsid w:val="0040057E"/>
    <w:rsid w:val="0040139B"/>
    <w:rsid w:val="00401495"/>
    <w:rsid w:val="00404A89"/>
    <w:rsid w:val="00407F37"/>
    <w:rsid w:val="00410299"/>
    <w:rsid w:val="0041058B"/>
    <w:rsid w:val="00413348"/>
    <w:rsid w:val="0042254E"/>
    <w:rsid w:val="00424721"/>
    <w:rsid w:val="0042643C"/>
    <w:rsid w:val="00427863"/>
    <w:rsid w:val="00430229"/>
    <w:rsid w:val="00431623"/>
    <w:rsid w:val="004333F9"/>
    <w:rsid w:val="004346F3"/>
    <w:rsid w:val="004420A7"/>
    <w:rsid w:val="004462EA"/>
    <w:rsid w:val="004518D8"/>
    <w:rsid w:val="00452607"/>
    <w:rsid w:val="004566A1"/>
    <w:rsid w:val="00456D01"/>
    <w:rsid w:val="00464FC5"/>
    <w:rsid w:val="0046775D"/>
    <w:rsid w:val="004715FC"/>
    <w:rsid w:val="004758E3"/>
    <w:rsid w:val="00476005"/>
    <w:rsid w:val="00477185"/>
    <w:rsid w:val="0048025F"/>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6947"/>
    <w:rsid w:val="004A71F8"/>
    <w:rsid w:val="004A7251"/>
    <w:rsid w:val="004A7A93"/>
    <w:rsid w:val="004B10B1"/>
    <w:rsid w:val="004B3E8C"/>
    <w:rsid w:val="004B452F"/>
    <w:rsid w:val="004B58CE"/>
    <w:rsid w:val="004B5AAA"/>
    <w:rsid w:val="004B6910"/>
    <w:rsid w:val="004C031C"/>
    <w:rsid w:val="004C054C"/>
    <w:rsid w:val="004C058A"/>
    <w:rsid w:val="004C0D88"/>
    <w:rsid w:val="004C274C"/>
    <w:rsid w:val="004C42B6"/>
    <w:rsid w:val="004C602C"/>
    <w:rsid w:val="004C7C0D"/>
    <w:rsid w:val="004D23C6"/>
    <w:rsid w:val="004D42AC"/>
    <w:rsid w:val="004D4396"/>
    <w:rsid w:val="004D453C"/>
    <w:rsid w:val="004D4832"/>
    <w:rsid w:val="004D525D"/>
    <w:rsid w:val="004D5326"/>
    <w:rsid w:val="004D5975"/>
    <w:rsid w:val="004E550D"/>
    <w:rsid w:val="004E6FAB"/>
    <w:rsid w:val="004F0A01"/>
    <w:rsid w:val="004F2A46"/>
    <w:rsid w:val="004F5378"/>
    <w:rsid w:val="004F7861"/>
    <w:rsid w:val="004F795A"/>
    <w:rsid w:val="00504F6D"/>
    <w:rsid w:val="005079D8"/>
    <w:rsid w:val="00510744"/>
    <w:rsid w:val="00511CE6"/>
    <w:rsid w:val="00512CF9"/>
    <w:rsid w:val="00514D6E"/>
    <w:rsid w:val="0051627F"/>
    <w:rsid w:val="00524DE3"/>
    <w:rsid w:val="00526656"/>
    <w:rsid w:val="0052735E"/>
    <w:rsid w:val="00527FD2"/>
    <w:rsid w:val="0053286E"/>
    <w:rsid w:val="00534E61"/>
    <w:rsid w:val="00535066"/>
    <w:rsid w:val="005357C4"/>
    <w:rsid w:val="00537FB3"/>
    <w:rsid w:val="005410FB"/>
    <w:rsid w:val="00543D4D"/>
    <w:rsid w:val="00544073"/>
    <w:rsid w:val="00544824"/>
    <w:rsid w:val="005474DB"/>
    <w:rsid w:val="005513B6"/>
    <w:rsid w:val="0055229A"/>
    <w:rsid w:val="00552E79"/>
    <w:rsid w:val="00554146"/>
    <w:rsid w:val="005544B5"/>
    <w:rsid w:val="005553D6"/>
    <w:rsid w:val="00556CA9"/>
    <w:rsid w:val="00561AA4"/>
    <w:rsid w:val="0056217D"/>
    <w:rsid w:val="00562ED5"/>
    <w:rsid w:val="00564002"/>
    <w:rsid w:val="005654D4"/>
    <w:rsid w:val="00566D5D"/>
    <w:rsid w:val="0057121D"/>
    <w:rsid w:val="00571F27"/>
    <w:rsid w:val="00572EEC"/>
    <w:rsid w:val="005736E5"/>
    <w:rsid w:val="00575E20"/>
    <w:rsid w:val="005767DA"/>
    <w:rsid w:val="0057720F"/>
    <w:rsid w:val="005804DC"/>
    <w:rsid w:val="005806B9"/>
    <w:rsid w:val="0058110E"/>
    <w:rsid w:val="005826EE"/>
    <w:rsid w:val="00582C7B"/>
    <w:rsid w:val="00587247"/>
    <w:rsid w:val="005913A6"/>
    <w:rsid w:val="005946B4"/>
    <w:rsid w:val="00596425"/>
    <w:rsid w:val="00596959"/>
    <w:rsid w:val="005A1F36"/>
    <w:rsid w:val="005A358D"/>
    <w:rsid w:val="005A79E2"/>
    <w:rsid w:val="005B07AE"/>
    <w:rsid w:val="005B292E"/>
    <w:rsid w:val="005B372E"/>
    <w:rsid w:val="005B51DA"/>
    <w:rsid w:val="005B5B4C"/>
    <w:rsid w:val="005C074B"/>
    <w:rsid w:val="005C2328"/>
    <w:rsid w:val="005C2C8B"/>
    <w:rsid w:val="005D0755"/>
    <w:rsid w:val="005D0D9F"/>
    <w:rsid w:val="005D1F67"/>
    <w:rsid w:val="005D288F"/>
    <w:rsid w:val="005D46D7"/>
    <w:rsid w:val="005E0394"/>
    <w:rsid w:val="005E06BA"/>
    <w:rsid w:val="005E08D4"/>
    <w:rsid w:val="005E5442"/>
    <w:rsid w:val="005E66A7"/>
    <w:rsid w:val="005E7662"/>
    <w:rsid w:val="005F2A87"/>
    <w:rsid w:val="005F3F71"/>
    <w:rsid w:val="005F53BE"/>
    <w:rsid w:val="005F7030"/>
    <w:rsid w:val="00600B73"/>
    <w:rsid w:val="00601B22"/>
    <w:rsid w:val="00602D73"/>
    <w:rsid w:val="00603BDC"/>
    <w:rsid w:val="0060682E"/>
    <w:rsid w:val="00611AA8"/>
    <w:rsid w:val="00611EEC"/>
    <w:rsid w:val="0061366A"/>
    <w:rsid w:val="00613EF6"/>
    <w:rsid w:val="00614166"/>
    <w:rsid w:val="00615E52"/>
    <w:rsid w:val="0061711A"/>
    <w:rsid w:val="00621D7C"/>
    <w:rsid w:val="0062297B"/>
    <w:rsid w:val="006233C7"/>
    <w:rsid w:val="006251F8"/>
    <w:rsid w:val="00627F7E"/>
    <w:rsid w:val="006302A1"/>
    <w:rsid w:val="00631716"/>
    <w:rsid w:val="00633D7F"/>
    <w:rsid w:val="006419C5"/>
    <w:rsid w:val="006426DE"/>
    <w:rsid w:val="00651204"/>
    <w:rsid w:val="00651B0E"/>
    <w:rsid w:val="00652FD7"/>
    <w:rsid w:val="00653B16"/>
    <w:rsid w:val="006556A5"/>
    <w:rsid w:val="00656106"/>
    <w:rsid w:val="00661895"/>
    <w:rsid w:val="00664283"/>
    <w:rsid w:val="00664DDB"/>
    <w:rsid w:val="00670C8B"/>
    <w:rsid w:val="00671E13"/>
    <w:rsid w:val="00671F0E"/>
    <w:rsid w:val="00674E89"/>
    <w:rsid w:val="006761EB"/>
    <w:rsid w:val="00676BA6"/>
    <w:rsid w:val="0068346C"/>
    <w:rsid w:val="00683536"/>
    <w:rsid w:val="0068473F"/>
    <w:rsid w:val="006848AC"/>
    <w:rsid w:val="00684902"/>
    <w:rsid w:val="00685781"/>
    <w:rsid w:val="00686BCB"/>
    <w:rsid w:val="00686E09"/>
    <w:rsid w:val="0068727A"/>
    <w:rsid w:val="00690605"/>
    <w:rsid w:val="00690794"/>
    <w:rsid w:val="006927D7"/>
    <w:rsid w:val="00692BE6"/>
    <w:rsid w:val="0069419C"/>
    <w:rsid w:val="00694AA6"/>
    <w:rsid w:val="00695206"/>
    <w:rsid w:val="00695A9A"/>
    <w:rsid w:val="00697B5E"/>
    <w:rsid w:val="00697EBD"/>
    <w:rsid w:val="006A0DC8"/>
    <w:rsid w:val="006A2726"/>
    <w:rsid w:val="006A3474"/>
    <w:rsid w:val="006B188E"/>
    <w:rsid w:val="006B1D21"/>
    <w:rsid w:val="006B2FE5"/>
    <w:rsid w:val="006B41E3"/>
    <w:rsid w:val="006B6476"/>
    <w:rsid w:val="006C2A77"/>
    <w:rsid w:val="006C3DC5"/>
    <w:rsid w:val="006C3E7D"/>
    <w:rsid w:val="006C4EC7"/>
    <w:rsid w:val="006C6182"/>
    <w:rsid w:val="006D0366"/>
    <w:rsid w:val="006D0B80"/>
    <w:rsid w:val="006D2617"/>
    <w:rsid w:val="006D394F"/>
    <w:rsid w:val="006D7EC8"/>
    <w:rsid w:val="006E0D86"/>
    <w:rsid w:val="006E113F"/>
    <w:rsid w:val="006E43B7"/>
    <w:rsid w:val="006E5628"/>
    <w:rsid w:val="006E643C"/>
    <w:rsid w:val="006E786F"/>
    <w:rsid w:val="006E7FA5"/>
    <w:rsid w:val="006F14C1"/>
    <w:rsid w:val="006F495F"/>
    <w:rsid w:val="00700FB8"/>
    <w:rsid w:val="00703148"/>
    <w:rsid w:val="007054EE"/>
    <w:rsid w:val="00705D38"/>
    <w:rsid w:val="00706D1A"/>
    <w:rsid w:val="00706E9B"/>
    <w:rsid w:val="00707322"/>
    <w:rsid w:val="00707872"/>
    <w:rsid w:val="00710C60"/>
    <w:rsid w:val="0071280F"/>
    <w:rsid w:val="00714C03"/>
    <w:rsid w:val="00714CFB"/>
    <w:rsid w:val="00714F25"/>
    <w:rsid w:val="0071563D"/>
    <w:rsid w:val="00717A4B"/>
    <w:rsid w:val="00722920"/>
    <w:rsid w:val="00724A5A"/>
    <w:rsid w:val="00724DF6"/>
    <w:rsid w:val="0072510D"/>
    <w:rsid w:val="00727842"/>
    <w:rsid w:val="00727E0C"/>
    <w:rsid w:val="00730022"/>
    <w:rsid w:val="00734884"/>
    <w:rsid w:val="007359F3"/>
    <w:rsid w:val="007419C0"/>
    <w:rsid w:val="007421CF"/>
    <w:rsid w:val="007424B9"/>
    <w:rsid w:val="007435B9"/>
    <w:rsid w:val="00745BD4"/>
    <w:rsid w:val="0074666B"/>
    <w:rsid w:val="00750344"/>
    <w:rsid w:val="00750661"/>
    <w:rsid w:val="00750CE5"/>
    <w:rsid w:val="00752304"/>
    <w:rsid w:val="0075281F"/>
    <w:rsid w:val="007554B0"/>
    <w:rsid w:val="00756FD0"/>
    <w:rsid w:val="00757E25"/>
    <w:rsid w:val="00764F70"/>
    <w:rsid w:val="00766573"/>
    <w:rsid w:val="00766EE8"/>
    <w:rsid w:val="0076740C"/>
    <w:rsid w:val="0077004A"/>
    <w:rsid w:val="00770269"/>
    <w:rsid w:val="00771621"/>
    <w:rsid w:val="007728D7"/>
    <w:rsid w:val="007778F1"/>
    <w:rsid w:val="00777BC3"/>
    <w:rsid w:val="00777CDC"/>
    <w:rsid w:val="00780AA3"/>
    <w:rsid w:val="00783E2E"/>
    <w:rsid w:val="00786A72"/>
    <w:rsid w:val="00791837"/>
    <w:rsid w:val="00795368"/>
    <w:rsid w:val="00795BC4"/>
    <w:rsid w:val="00795CF3"/>
    <w:rsid w:val="007A083A"/>
    <w:rsid w:val="007A45C3"/>
    <w:rsid w:val="007A6741"/>
    <w:rsid w:val="007A71FC"/>
    <w:rsid w:val="007B25CE"/>
    <w:rsid w:val="007B55A7"/>
    <w:rsid w:val="007B6215"/>
    <w:rsid w:val="007B7CF0"/>
    <w:rsid w:val="007C02C9"/>
    <w:rsid w:val="007C02F6"/>
    <w:rsid w:val="007C1527"/>
    <w:rsid w:val="007C2F47"/>
    <w:rsid w:val="007C3A9A"/>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18D6"/>
    <w:rsid w:val="008028B6"/>
    <w:rsid w:val="00803027"/>
    <w:rsid w:val="008032ED"/>
    <w:rsid w:val="00803369"/>
    <w:rsid w:val="00803A9E"/>
    <w:rsid w:val="00806127"/>
    <w:rsid w:val="00807097"/>
    <w:rsid w:val="0080788B"/>
    <w:rsid w:val="0081191A"/>
    <w:rsid w:val="00815F54"/>
    <w:rsid w:val="00816034"/>
    <w:rsid w:val="0082030D"/>
    <w:rsid w:val="008211E3"/>
    <w:rsid w:val="008278B9"/>
    <w:rsid w:val="00835BBC"/>
    <w:rsid w:val="008416CE"/>
    <w:rsid w:val="00841EA9"/>
    <w:rsid w:val="00844D91"/>
    <w:rsid w:val="0084585C"/>
    <w:rsid w:val="00847871"/>
    <w:rsid w:val="00850022"/>
    <w:rsid w:val="0085274C"/>
    <w:rsid w:val="008535D6"/>
    <w:rsid w:val="00854CE1"/>
    <w:rsid w:val="008566E7"/>
    <w:rsid w:val="00856C38"/>
    <w:rsid w:val="00862D04"/>
    <w:rsid w:val="00872180"/>
    <w:rsid w:val="0087384C"/>
    <w:rsid w:val="00873BB2"/>
    <w:rsid w:val="0088017D"/>
    <w:rsid w:val="00880A5C"/>
    <w:rsid w:val="0088119A"/>
    <w:rsid w:val="00882229"/>
    <w:rsid w:val="00882D6B"/>
    <w:rsid w:val="00883EFB"/>
    <w:rsid w:val="0088428D"/>
    <w:rsid w:val="008846B9"/>
    <w:rsid w:val="00884805"/>
    <w:rsid w:val="0088585D"/>
    <w:rsid w:val="00887813"/>
    <w:rsid w:val="00890445"/>
    <w:rsid w:val="00894250"/>
    <w:rsid w:val="00896B48"/>
    <w:rsid w:val="00896E49"/>
    <w:rsid w:val="008A1067"/>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C8B"/>
    <w:rsid w:val="008D1233"/>
    <w:rsid w:val="008D2C8B"/>
    <w:rsid w:val="008D482E"/>
    <w:rsid w:val="008D4FF2"/>
    <w:rsid w:val="008E78CF"/>
    <w:rsid w:val="008E78DC"/>
    <w:rsid w:val="008F5BD6"/>
    <w:rsid w:val="008F711C"/>
    <w:rsid w:val="008F7F45"/>
    <w:rsid w:val="00900F55"/>
    <w:rsid w:val="009016F2"/>
    <w:rsid w:val="00902E46"/>
    <w:rsid w:val="00917794"/>
    <w:rsid w:val="00921453"/>
    <w:rsid w:val="00921CE4"/>
    <w:rsid w:val="00923045"/>
    <w:rsid w:val="0092329D"/>
    <w:rsid w:val="00924652"/>
    <w:rsid w:val="00925B9E"/>
    <w:rsid w:val="00926A5C"/>
    <w:rsid w:val="00932C25"/>
    <w:rsid w:val="0093380E"/>
    <w:rsid w:val="0093401C"/>
    <w:rsid w:val="00934039"/>
    <w:rsid w:val="00936A8E"/>
    <w:rsid w:val="0094092C"/>
    <w:rsid w:val="00941D1D"/>
    <w:rsid w:val="0094230C"/>
    <w:rsid w:val="00942CF3"/>
    <w:rsid w:val="009440BE"/>
    <w:rsid w:val="009456D9"/>
    <w:rsid w:val="00945E83"/>
    <w:rsid w:val="00946AC2"/>
    <w:rsid w:val="00954BC2"/>
    <w:rsid w:val="00954CD4"/>
    <w:rsid w:val="0096127C"/>
    <w:rsid w:val="00962B51"/>
    <w:rsid w:val="00962EC3"/>
    <w:rsid w:val="00967216"/>
    <w:rsid w:val="009708AA"/>
    <w:rsid w:val="009729FC"/>
    <w:rsid w:val="009735A9"/>
    <w:rsid w:val="009742DC"/>
    <w:rsid w:val="009802C4"/>
    <w:rsid w:val="00980DD9"/>
    <w:rsid w:val="009813EE"/>
    <w:rsid w:val="0098141C"/>
    <w:rsid w:val="00981493"/>
    <w:rsid w:val="0098432A"/>
    <w:rsid w:val="00985C7A"/>
    <w:rsid w:val="0098624C"/>
    <w:rsid w:val="00986AC4"/>
    <w:rsid w:val="00990A38"/>
    <w:rsid w:val="00990BFD"/>
    <w:rsid w:val="00992034"/>
    <w:rsid w:val="00995967"/>
    <w:rsid w:val="00995F3E"/>
    <w:rsid w:val="009A123F"/>
    <w:rsid w:val="009A687A"/>
    <w:rsid w:val="009A7B31"/>
    <w:rsid w:val="009B137C"/>
    <w:rsid w:val="009B4684"/>
    <w:rsid w:val="009B587E"/>
    <w:rsid w:val="009B6009"/>
    <w:rsid w:val="009B731E"/>
    <w:rsid w:val="009C1FB0"/>
    <w:rsid w:val="009C2D07"/>
    <w:rsid w:val="009C39D7"/>
    <w:rsid w:val="009C41E8"/>
    <w:rsid w:val="009C4EF6"/>
    <w:rsid w:val="009C55D6"/>
    <w:rsid w:val="009C5967"/>
    <w:rsid w:val="009C7268"/>
    <w:rsid w:val="009D0150"/>
    <w:rsid w:val="009D63AB"/>
    <w:rsid w:val="009E569E"/>
    <w:rsid w:val="009E6071"/>
    <w:rsid w:val="009E65AB"/>
    <w:rsid w:val="009E6BCD"/>
    <w:rsid w:val="009E6D1A"/>
    <w:rsid w:val="009F1965"/>
    <w:rsid w:val="009F1EF0"/>
    <w:rsid w:val="009F3DD2"/>
    <w:rsid w:val="009F40E8"/>
    <w:rsid w:val="009F4D25"/>
    <w:rsid w:val="009F6004"/>
    <w:rsid w:val="00A0019C"/>
    <w:rsid w:val="00A002E7"/>
    <w:rsid w:val="00A00E53"/>
    <w:rsid w:val="00A01BC1"/>
    <w:rsid w:val="00A0240F"/>
    <w:rsid w:val="00A02934"/>
    <w:rsid w:val="00A052D2"/>
    <w:rsid w:val="00A05721"/>
    <w:rsid w:val="00A06A50"/>
    <w:rsid w:val="00A1005D"/>
    <w:rsid w:val="00A11E74"/>
    <w:rsid w:val="00A1360A"/>
    <w:rsid w:val="00A15228"/>
    <w:rsid w:val="00A1673C"/>
    <w:rsid w:val="00A16BB6"/>
    <w:rsid w:val="00A16D54"/>
    <w:rsid w:val="00A16DB0"/>
    <w:rsid w:val="00A1700E"/>
    <w:rsid w:val="00A236AE"/>
    <w:rsid w:val="00A244CC"/>
    <w:rsid w:val="00A266D5"/>
    <w:rsid w:val="00A32200"/>
    <w:rsid w:val="00A3679A"/>
    <w:rsid w:val="00A417FF"/>
    <w:rsid w:val="00A43512"/>
    <w:rsid w:val="00A435CE"/>
    <w:rsid w:val="00A4378B"/>
    <w:rsid w:val="00A44D5B"/>
    <w:rsid w:val="00A45974"/>
    <w:rsid w:val="00A52083"/>
    <w:rsid w:val="00A52343"/>
    <w:rsid w:val="00A534E5"/>
    <w:rsid w:val="00A5449F"/>
    <w:rsid w:val="00A54CBA"/>
    <w:rsid w:val="00A628DB"/>
    <w:rsid w:val="00A6375A"/>
    <w:rsid w:val="00A63C3C"/>
    <w:rsid w:val="00A65494"/>
    <w:rsid w:val="00A7196F"/>
    <w:rsid w:val="00A75558"/>
    <w:rsid w:val="00A76F51"/>
    <w:rsid w:val="00A7726D"/>
    <w:rsid w:val="00A811EF"/>
    <w:rsid w:val="00A81205"/>
    <w:rsid w:val="00A812E4"/>
    <w:rsid w:val="00A83749"/>
    <w:rsid w:val="00A838BA"/>
    <w:rsid w:val="00A860ED"/>
    <w:rsid w:val="00A86A3B"/>
    <w:rsid w:val="00A8714E"/>
    <w:rsid w:val="00A87667"/>
    <w:rsid w:val="00A87E93"/>
    <w:rsid w:val="00A92128"/>
    <w:rsid w:val="00A9245A"/>
    <w:rsid w:val="00A93C13"/>
    <w:rsid w:val="00A94BF6"/>
    <w:rsid w:val="00AA0FAB"/>
    <w:rsid w:val="00AA2D18"/>
    <w:rsid w:val="00AA2DBB"/>
    <w:rsid w:val="00AA37DB"/>
    <w:rsid w:val="00AA3A76"/>
    <w:rsid w:val="00AA5535"/>
    <w:rsid w:val="00AA588E"/>
    <w:rsid w:val="00AA5D4C"/>
    <w:rsid w:val="00AA632A"/>
    <w:rsid w:val="00AA770F"/>
    <w:rsid w:val="00AC0C28"/>
    <w:rsid w:val="00AC181F"/>
    <w:rsid w:val="00AC4780"/>
    <w:rsid w:val="00AC54E7"/>
    <w:rsid w:val="00AC70CB"/>
    <w:rsid w:val="00AD44AF"/>
    <w:rsid w:val="00AD4706"/>
    <w:rsid w:val="00AE07AC"/>
    <w:rsid w:val="00AE10EF"/>
    <w:rsid w:val="00AE17B8"/>
    <w:rsid w:val="00AE2114"/>
    <w:rsid w:val="00AE2D3F"/>
    <w:rsid w:val="00AE4F3E"/>
    <w:rsid w:val="00AE666A"/>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226F9"/>
    <w:rsid w:val="00B231D0"/>
    <w:rsid w:val="00B253E0"/>
    <w:rsid w:val="00B26EA0"/>
    <w:rsid w:val="00B27149"/>
    <w:rsid w:val="00B27A95"/>
    <w:rsid w:val="00B27D5F"/>
    <w:rsid w:val="00B32B66"/>
    <w:rsid w:val="00B3325F"/>
    <w:rsid w:val="00B362F3"/>
    <w:rsid w:val="00B435CD"/>
    <w:rsid w:val="00B500BA"/>
    <w:rsid w:val="00B51F26"/>
    <w:rsid w:val="00B54539"/>
    <w:rsid w:val="00B55D9C"/>
    <w:rsid w:val="00B613FD"/>
    <w:rsid w:val="00B614DA"/>
    <w:rsid w:val="00B61B3D"/>
    <w:rsid w:val="00B6638D"/>
    <w:rsid w:val="00B7099D"/>
    <w:rsid w:val="00B7272F"/>
    <w:rsid w:val="00B754CF"/>
    <w:rsid w:val="00B76F13"/>
    <w:rsid w:val="00B83776"/>
    <w:rsid w:val="00B83990"/>
    <w:rsid w:val="00B83FCF"/>
    <w:rsid w:val="00B861B3"/>
    <w:rsid w:val="00B86997"/>
    <w:rsid w:val="00B963E6"/>
    <w:rsid w:val="00B964EC"/>
    <w:rsid w:val="00BA1BDA"/>
    <w:rsid w:val="00BA4B45"/>
    <w:rsid w:val="00BA5551"/>
    <w:rsid w:val="00BB1243"/>
    <w:rsid w:val="00BB34B5"/>
    <w:rsid w:val="00BB4431"/>
    <w:rsid w:val="00BB719D"/>
    <w:rsid w:val="00BB7551"/>
    <w:rsid w:val="00BB7C89"/>
    <w:rsid w:val="00BC436F"/>
    <w:rsid w:val="00BC45FF"/>
    <w:rsid w:val="00BC537F"/>
    <w:rsid w:val="00BC6845"/>
    <w:rsid w:val="00BC6FBE"/>
    <w:rsid w:val="00BC72FB"/>
    <w:rsid w:val="00BD20D7"/>
    <w:rsid w:val="00BD4D8B"/>
    <w:rsid w:val="00BD5D2B"/>
    <w:rsid w:val="00BD7DEA"/>
    <w:rsid w:val="00BE0090"/>
    <w:rsid w:val="00BE1AA0"/>
    <w:rsid w:val="00BE25E5"/>
    <w:rsid w:val="00BE2647"/>
    <w:rsid w:val="00BE367F"/>
    <w:rsid w:val="00BE48C8"/>
    <w:rsid w:val="00BE4E45"/>
    <w:rsid w:val="00BE5884"/>
    <w:rsid w:val="00BF081B"/>
    <w:rsid w:val="00BF3DC1"/>
    <w:rsid w:val="00BF4EEE"/>
    <w:rsid w:val="00BF4FEB"/>
    <w:rsid w:val="00BF5664"/>
    <w:rsid w:val="00BF6846"/>
    <w:rsid w:val="00C00520"/>
    <w:rsid w:val="00C00CE5"/>
    <w:rsid w:val="00C01E1E"/>
    <w:rsid w:val="00C046BC"/>
    <w:rsid w:val="00C04B85"/>
    <w:rsid w:val="00C11845"/>
    <w:rsid w:val="00C11F15"/>
    <w:rsid w:val="00C12693"/>
    <w:rsid w:val="00C14D16"/>
    <w:rsid w:val="00C14DE2"/>
    <w:rsid w:val="00C1644B"/>
    <w:rsid w:val="00C2078D"/>
    <w:rsid w:val="00C24619"/>
    <w:rsid w:val="00C26E77"/>
    <w:rsid w:val="00C3166A"/>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BC8"/>
    <w:rsid w:val="00C535BF"/>
    <w:rsid w:val="00C54451"/>
    <w:rsid w:val="00C551DD"/>
    <w:rsid w:val="00C62F04"/>
    <w:rsid w:val="00C64088"/>
    <w:rsid w:val="00C64275"/>
    <w:rsid w:val="00C64AF4"/>
    <w:rsid w:val="00C64CE6"/>
    <w:rsid w:val="00C72227"/>
    <w:rsid w:val="00C72D83"/>
    <w:rsid w:val="00C73B63"/>
    <w:rsid w:val="00C74145"/>
    <w:rsid w:val="00C77AA3"/>
    <w:rsid w:val="00C8167D"/>
    <w:rsid w:val="00C82806"/>
    <w:rsid w:val="00C86B06"/>
    <w:rsid w:val="00C90D96"/>
    <w:rsid w:val="00C9192A"/>
    <w:rsid w:val="00C935C3"/>
    <w:rsid w:val="00C939F8"/>
    <w:rsid w:val="00C93BEB"/>
    <w:rsid w:val="00C9792D"/>
    <w:rsid w:val="00CA03C2"/>
    <w:rsid w:val="00CA0668"/>
    <w:rsid w:val="00CA3EAA"/>
    <w:rsid w:val="00CA46A6"/>
    <w:rsid w:val="00CA4FD3"/>
    <w:rsid w:val="00CA56E4"/>
    <w:rsid w:val="00CA5C95"/>
    <w:rsid w:val="00CB0AD9"/>
    <w:rsid w:val="00CB2691"/>
    <w:rsid w:val="00CB27F0"/>
    <w:rsid w:val="00CB4743"/>
    <w:rsid w:val="00CC11E1"/>
    <w:rsid w:val="00CC1574"/>
    <w:rsid w:val="00CC16C7"/>
    <w:rsid w:val="00CC1FF8"/>
    <w:rsid w:val="00CC30B3"/>
    <w:rsid w:val="00CC364C"/>
    <w:rsid w:val="00CC3B91"/>
    <w:rsid w:val="00CC51A5"/>
    <w:rsid w:val="00CC5B87"/>
    <w:rsid w:val="00CD2956"/>
    <w:rsid w:val="00CD5B2E"/>
    <w:rsid w:val="00CE1286"/>
    <w:rsid w:val="00CE1692"/>
    <w:rsid w:val="00CE28B8"/>
    <w:rsid w:val="00CE3E2F"/>
    <w:rsid w:val="00CE6682"/>
    <w:rsid w:val="00CE69D8"/>
    <w:rsid w:val="00CF1D04"/>
    <w:rsid w:val="00CF1E9F"/>
    <w:rsid w:val="00CF2607"/>
    <w:rsid w:val="00CF2CF7"/>
    <w:rsid w:val="00CF4F2C"/>
    <w:rsid w:val="00CF60CB"/>
    <w:rsid w:val="00CF6248"/>
    <w:rsid w:val="00CF6EB4"/>
    <w:rsid w:val="00D001FB"/>
    <w:rsid w:val="00D049BB"/>
    <w:rsid w:val="00D05261"/>
    <w:rsid w:val="00D05841"/>
    <w:rsid w:val="00D0590E"/>
    <w:rsid w:val="00D05AF6"/>
    <w:rsid w:val="00D0678E"/>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7391"/>
    <w:rsid w:val="00D43642"/>
    <w:rsid w:val="00D445E7"/>
    <w:rsid w:val="00D44DCC"/>
    <w:rsid w:val="00D459B5"/>
    <w:rsid w:val="00D45D4E"/>
    <w:rsid w:val="00D46C36"/>
    <w:rsid w:val="00D5207B"/>
    <w:rsid w:val="00D61386"/>
    <w:rsid w:val="00D61877"/>
    <w:rsid w:val="00D62C0E"/>
    <w:rsid w:val="00D64C42"/>
    <w:rsid w:val="00D7091C"/>
    <w:rsid w:val="00D7199D"/>
    <w:rsid w:val="00D72595"/>
    <w:rsid w:val="00D73447"/>
    <w:rsid w:val="00D75B79"/>
    <w:rsid w:val="00D8278D"/>
    <w:rsid w:val="00D83015"/>
    <w:rsid w:val="00D83D04"/>
    <w:rsid w:val="00D8651B"/>
    <w:rsid w:val="00D91164"/>
    <w:rsid w:val="00D97197"/>
    <w:rsid w:val="00D971EC"/>
    <w:rsid w:val="00D97AA9"/>
    <w:rsid w:val="00DA0795"/>
    <w:rsid w:val="00DA1CB6"/>
    <w:rsid w:val="00DA2E4F"/>
    <w:rsid w:val="00DA354D"/>
    <w:rsid w:val="00DB1ACC"/>
    <w:rsid w:val="00DB26A7"/>
    <w:rsid w:val="00DB3A0D"/>
    <w:rsid w:val="00DB57D7"/>
    <w:rsid w:val="00DB5BD2"/>
    <w:rsid w:val="00DC0B98"/>
    <w:rsid w:val="00DC4DB6"/>
    <w:rsid w:val="00DC5AB5"/>
    <w:rsid w:val="00DC645C"/>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F7D"/>
    <w:rsid w:val="00DF6F2B"/>
    <w:rsid w:val="00E00875"/>
    <w:rsid w:val="00E04F9D"/>
    <w:rsid w:val="00E07604"/>
    <w:rsid w:val="00E11FDA"/>
    <w:rsid w:val="00E15DE1"/>
    <w:rsid w:val="00E162FC"/>
    <w:rsid w:val="00E175B9"/>
    <w:rsid w:val="00E176BE"/>
    <w:rsid w:val="00E17923"/>
    <w:rsid w:val="00E204E3"/>
    <w:rsid w:val="00E20A4B"/>
    <w:rsid w:val="00E23695"/>
    <w:rsid w:val="00E23E94"/>
    <w:rsid w:val="00E243D4"/>
    <w:rsid w:val="00E272F3"/>
    <w:rsid w:val="00E3208E"/>
    <w:rsid w:val="00E37770"/>
    <w:rsid w:val="00E43235"/>
    <w:rsid w:val="00E44A9A"/>
    <w:rsid w:val="00E44FC1"/>
    <w:rsid w:val="00E4606F"/>
    <w:rsid w:val="00E46F12"/>
    <w:rsid w:val="00E50B6F"/>
    <w:rsid w:val="00E50FC2"/>
    <w:rsid w:val="00E530A6"/>
    <w:rsid w:val="00E5445C"/>
    <w:rsid w:val="00E569D2"/>
    <w:rsid w:val="00E622B6"/>
    <w:rsid w:val="00E63E30"/>
    <w:rsid w:val="00E64347"/>
    <w:rsid w:val="00E65B9C"/>
    <w:rsid w:val="00E66AD7"/>
    <w:rsid w:val="00E66D0E"/>
    <w:rsid w:val="00E70172"/>
    <w:rsid w:val="00E71635"/>
    <w:rsid w:val="00E71F8A"/>
    <w:rsid w:val="00E727CE"/>
    <w:rsid w:val="00E74191"/>
    <w:rsid w:val="00E749E2"/>
    <w:rsid w:val="00E75EDD"/>
    <w:rsid w:val="00E807BF"/>
    <w:rsid w:val="00E81BDA"/>
    <w:rsid w:val="00E83114"/>
    <w:rsid w:val="00E834BD"/>
    <w:rsid w:val="00E84255"/>
    <w:rsid w:val="00E84777"/>
    <w:rsid w:val="00E86E23"/>
    <w:rsid w:val="00E91320"/>
    <w:rsid w:val="00E91C74"/>
    <w:rsid w:val="00E92109"/>
    <w:rsid w:val="00E92846"/>
    <w:rsid w:val="00E935FD"/>
    <w:rsid w:val="00E94D4B"/>
    <w:rsid w:val="00EA088F"/>
    <w:rsid w:val="00EA2EFF"/>
    <w:rsid w:val="00EA5D72"/>
    <w:rsid w:val="00EA7148"/>
    <w:rsid w:val="00EA77D4"/>
    <w:rsid w:val="00EA7F11"/>
    <w:rsid w:val="00EB1ADF"/>
    <w:rsid w:val="00EB5790"/>
    <w:rsid w:val="00EC012B"/>
    <w:rsid w:val="00EC0A91"/>
    <w:rsid w:val="00EC1276"/>
    <w:rsid w:val="00ED09FB"/>
    <w:rsid w:val="00ED1ECC"/>
    <w:rsid w:val="00ED43E0"/>
    <w:rsid w:val="00ED4742"/>
    <w:rsid w:val="00ED58DC"/>
    <w:rsid w:val="00ED6D8B"/>
    <w:rsid w:val="00EE0123"/>
    <w:rsid w:val="00EE0AC2"/>
    <w:rsid w:val="00EE11D5"/>
    <w:rsid w:val="00EE5356"/>
    <w:rsid w:val="00EE6F2C"/>
    <w:rsid w:val="00EE7112"/>
    <w:rsid w:val="00EE7D78"/>
    <w:rsid w:val="00EF0008"/>
    <w:rsid w:val="00EF1356"/>
    <w:rsid w:val="00EF1DE5"/>
    <w:rsid w:val="00EF2A67"/>
    <w:rsid w:val="00EF40FF"/>
    <w:rsid w:val="00EF4EED"/>
    <w:rsid w:val="00EF4F85"/>
    <w:rsid w:val="00EF517F"/>
    <w:rsid w:val="00F014FE"/>
    <w:rsid w:val="00F01AE5"/>
    <w:rsid w:val="00F03EAE"/>
    <w:rsid w:val="00F043F4"/>
    <w:rsid w:val="00F0629B"/>
    <w:rsid w:val="00F06C01"/>
    <w:rsid w:val="00F07D19"/>
    <w:rsid w:val="00F10111"/>
    <w:rsid w:val="00F13931"/>
    <w:rsid w:val="00F14A4D"/>
    <w:rsid w:val="00F16693"/>
    <w:rsid w:val="00F167A6"/>
    <w:rsid w:val="00F1739B"/>
    <w:rsid w:val="00F178AB"/>
    <w:rsid w:val="00F17A8C"/>
    <w:rsid w:val="00F257EC"/>
    <w:rsid w:val="00F30537"/>
    <w:rsid w:val="00F3438F"/>
    <w:rsid w:val="00F44239"/>
    <w:rsid w:val="00F44874"/>
    <w:rsid w:val="00F4641B"/>
    <w:rsid w:val="00F46611"/>
    <w:rsid w:val="00F46C5D"/>
    <w:rsid w:val="00F46DF2"/>
    <w:rsid w:val="00F50BC5"/>
    <w:rsid w:val="00F5336B"/>
    <w:rsid w:val="00F54524"/>
    <w:rsid w:val="00F55271"/>
    <w:rsid w:val="00F55488"/>
    <w:rsid w:val="00F569D7"/>
    <w:rsid w:val="00F56DEE"/>
    <w:rsid w:val="00F57CA3"/>
    <w:rsid w:val="00F627B7"/>
    <w:rsid w:val="00F641E7"/>
    <w:rsid w:val="00F651A9"/>
    <w:rsid w:val="00F65AAF"/>
    <w:rsid w:val="00F66C97"/>
    <w:rsid w:val="00F66EDC"/>
    <w:rsid w:val="00F77042"/>
    <w:rsid w:val="00F778A9"/>
    <w:rsid w:val="00F779AF"/>
    <w:rsid w:val="00F81080"/>
    <w:rsid w:val="00F82289"/>
    <w:rsid w:val="00F828EC"/>
    <w:rsid w:val="00F82A54"/>
    <w:rsid w:val="00F85D6A"/>
    <w:rsid w:val="00F942C6"/>
    <w:rsid w:val="00F951FE"/>
    <w:rsid w:val="00FA27DF"/>
    <w:rsid w:val="00FA7997"/>
    <w:rsid w:val="00FB08B8"/>
    <w:rsid w:val="00FB0D31"/>
    <w:rsid w:val="00FB1A20"/>
    <w:rsid w:val="00FB54DC"/>
    <w:rsid w:val="00FC3A5D"/>
    <w:rsid w:val="00FC5497"/>
    <w:rsid w:val="00FC5912"/>
    <w:rsid w:val="00FC62CA"/>
    <w:rsid w:val="00FE0DB0"/>
    <w:rsid w:val="00FE1443"/>
    <w:rsid w:val="00FE157E"/>
    <w:rsid w:val="00FE1777"/>
    <w:rsid w:val="00FE2D37"/>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3A9A"/>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06C01"/>
    <w:pPr>
      <w:shd w:val="clear" w:color="F2F2F2" w:themeColor="background1" w:themeShade="F2" w:fill="auto"/>
      <w:spacing w:before="0" w:after="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64F70"/>
    <w:pPr>
      <w:keepNext/>
      <w:spacing w:before="240" w:after="0"/>
      <w:outlineLvl w:val="1"/>
    </w:pPr>
    <w:rPr>
      <w:rFonts w:ascii="Arial Black" w:hAnsi="Arial Black"/>
      <w:color w:val="17365D" w:themeColor="text2" w:themeShade="BF"/>
      <w:sz w:val="24"/>
    </w:rPr>
  </w:style>
  <w:style w:type="paragraph" w:styleId="Heading3">
    <w:name w:val="heading 3"/>
    <w:basedOn w:val="Normal"/>
    <w:next w:val="Normal"/>
    <w:link w:val="Heading3Char"/>
    <w:qFormat/>
    <w:rsid w:val="00717A4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01"/>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64F70"/>
    <w:rPr>
      <w:rFonts w:ascii="Arial Black" w:hAnsi="Arial Black"/>
      <w:color w:val="17365D" w:themeColor="text2" w:themeShade="BF"/>
      <w:sz w:val="24"/>
    </w:rPr>
  </w:style>
  <w:style w:type="character" w:customStyle="1" w:styleId="Heading3Char">
    <w:name w:val="Heading 3 Char"/>
    <w:basedOn w:val="DefaultParagraphFont"/>
    <w:link w:val="Heading3"/>
    <w:rsid w:val="00717A4B"/>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17A4B"/>
    <w:pPr>
      <w:tabs>
        <w:tab w:val="right" w:leader="dot" w:pos="10786"/>
      </w:tabs>
      <w:spacing w:before="80" w:after="0"/>
      <w:ind w:left="144"/>
    </w:pPr>
    <w:rPr>
      <w:b/>
    </w:rPr>
  </w:style>
  <w:style w:type="paragraph" w:styleId="TOC2">
    <w:name w:val="toc 2"/>
    <w:basedOn w:val="Normal"/>
    <w:next w:val="Normal"/>
    <w:autoRedefine/>
    <w:uiPriority w:val="39"/>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856C38"/>
    <w:pPr>
      <w:shd w:val="clear" w:color="auto" w:fill="FFFFFF" w:themeFill="background1"/>
      <w:spacing w:before="0" w:after="0" w:line="288" w:lineRule="auto"/>
      <w:contextualSpacing/>
    </w:pPr>
    <w:rPr>
      <w:rFonts w:eastAsiaTheme="majorEastAsia" w:cstheme="majorBidi"/>
      <w:b/>
      <w:color w:val="auto"/>
      <w:spacing w:val="5"/>
      <w:sz w:val="48"/>
      <w:szCs w:val="52"/>
    </w:rPr>
  </w:style>
  <w:style w:type="character" w:customStyle="1" w:styleId="TitleChar">
    <w:name w:val="Title Char"/>
    <w:basedOn w:val="DefaultParagraphFont"/>
    <w:link w:val="Title"/>
    <w:uiPriority w:val="10"/>
    <w:rsid w:val="00856C38"/>
    <w:rPr>
      <w:rFonts w:ascii="Arial" w:eastAsiaTheme="majorEastAsia" w:hAnsi="Arial" w:cstheme="majorBidi"/>
      <w:b/>
      <w:spacing w:val="5"/>
      <w:sz w:val="48"/>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qFormat/>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rsid w:val="00A1360A"/>
    <w:pPr>
      <w:spacing w:before="0" w:after="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unhideWhenUsed/>
    <w:qFormat/>
    <w:rsid w:val="00717A4B"/>
    <w:pPr>
      <w:keepNext/>
      <w:keepLines/>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3"/>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8"/>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D83015"/>
    <w:rPr>
      <w:color w:val="808080"/>
      <w:shd w:val="clear" w:color="auto" w:fill="E6E6E6"/>
    </w:rPr>
  </w:style>
  <w:style w:type="table" w:customStyle="1" w:styleId="TableGrid0">
    <w:name w:val="TableGrid"/>
    <w:rsid w:val="00C93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package" Target="embeddings/Microsoft_Visio_Drawing2.vsdx"/><Relationship Id="rId3" Type="http://schemas.openxmlformats.org/officeDocument/2006/relationships/styles" Target="styles.xml"/><Relationship Id="rId21" Type="http://schemas.openxmlformats.org/officeDocument/2006/relationships/hyperlink" Target="https://github.com/AzureAD/azure-activedirectory-library-for-j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zureAD/azure-activedirectory-library-for-dotnet"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hyperlink" Target="https://docs.microsoft.com/en-us/powershell/azure/active-directory/install-adv2?view=azureadps-2.0"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F5C2E-E603-4386-87D5-E6197FAED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194</TotalTime>
  <Pages>20</Pages>
  <Words>10352</Words>
  <Characters>59008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69222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7</cp:revision>
  <cp:lastPrinted>2018-09-27T01:40:00Z</cp:lastPrinted>
  <dcterms:created xsi:type="dcterms:W3CDTF">2018-10-13T17:21:00Z</dcterms:created>
  <dcterms:modified xsi:type="dcterms:W3CDTF">2018-11-12T18:18:00Z</dcterms:modified>
</cp:coreProperties>
</file>